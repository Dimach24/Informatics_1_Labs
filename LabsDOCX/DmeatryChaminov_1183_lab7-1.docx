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3"/>
        <w:tblW w:w="5000" w:type="pct"/>
        <w:tblLook w:val="0600" w:firstRow="0" w:lastRow="0" w:firstColumn="0" w:lastColumn="0" w:noHBand="1" w:noVBand="1"/>
      </w:tblPr>
      <w:tblGrid>
        <w:gridCol w:w="9355"/>
      </w:tblGrid>
      <w:tr w:rsidR="003E3E01" w14:paraId="5537DAB7" w14:textId="77777777" w:rsidTr="0018288E">
        <w:trPr>
          <w:trHeight w:val="3152"/>
        </w:trPr>
        <w:tc>
          <w:tcPr>
            <w:tcW w:w="5000" w:type="pct"/>
          </w:tcPr>
          <w:p w14:paraId="76DCD00A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МИНОБРНАУКИ РОССИИ</w:t>
            </w:r>
          </w:p>
          <w:p w14:paraId="1026020D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САНКТ-ПЕТЕРБУРГСКИЙ ГОСУДАРСТВЕННЫЙ</w:t>
            </w:r>
          </w:p>
          <w:p w14:paraId="1D296E4A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ЭЛЕКТРОТЕХНИЧЕСКИЙ УНИВЕРСИТЕТ</w:t>
            </w:r>
          </w:p>
          <w:p w14:paraId="5978BDE2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«ЛЭТИ» ИМ. В. И. УЛЬЯНОВА (ЛЕНИНА)</w:t>
            </w:r>
          </w:p>
          <w:p w14:paraId="08197F5D" w14:textId="77777777" w:rsidR="003E3E01" w:rsidRPr="003E3E01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Кафедра РЭС</w:t>
            </w:r>
          </w:p>
        </w:tc>
      </w:tr>
      <w:tr w:rsidR="003E3E01" w14:paraId="40129AA1" w14:textId="77777777" w:rsidTr="0018288E">
        <w:trPr>
          <w:trHeight w:val="2686"/>
        </w:trPr>
        <w:tc>
          <w:tcPr>
            <w:tcW w:w="5000" w:type="pct"/>
          </w:tcPr>
          <w:p w14:paraId="5ACE86B4" w14:textId="63D00C01" w:rsidR="003E3E01" w:rsidRPr="004B789A" w:rsidRDefault="003E3E01" w:rsidP="004B789A">
            <w:pPr>
              <w:jc w:val="center"/>
              <w:rPr>
                <w:rFonts w:eastAsiaTheme="minorEastAsia"/>
                <w:b/>
                <w:bCs/>
                <w:sz w:val="36"/>
                <w:szCs w:val="36"/>
              </w:rPr>
            </w:pPr>
            <w:r w:rsidRPr="00C6358B">
              <w:rPr>
                <w:b/>
                <w:bCs/>
                <w:sz w:val="36"/>
                <w:szCs w:val="36"/>
              </w:rPr>
              <w:t>ОТЧЕТ</w:t>
            </w:r>
            <w:r w:rsidRPr="00C6358B">
              <w:rPr>
                <w:b/>
                <w:bCs/>
                <w:sz w:val="36"/>
                <w:szCs w:val="36"/>
              </w:rPr>
              <w:br/>
              <w:t>по лабораторной работе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 w:rsidR="004B789A">
              <w:rPr>
                <w:b/>
                <w:bCs/>
                <w:sz w:val="36"/>
                <w:szCs w:val="36"/>
              </w:rPr>
              <w:t>№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7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*</m:t>
                  </m:r>
                </m:sup>
              </m:sSup>
            </m:oMath>
            <w:r>
              <w:rPr>
                <w:b/>
                <w:bCs/>
                <w:sz w:val="36"/>
                <w:szCs w:val="36"/>
              </w:rPr>
              <w:br/>
              <w:t>по дисциплине «Информатика»</w:t>
            </w:r>
            <w:r>
              <w:rPr>
                <w:b/>
                <w:bCs/>
                <w:sz w:val="36"/>
                <w:szCs w:val="36"/>
              </w:rPr>
              <w:br/>
              <w:t>Тема:</w:t>
            </w:r>
            <w:r w:rsidRPr="003B706B">
              <w:rPr>
                <w:b/>
                <w:bCs/>
                <w:sz w:val="36"/>
                <w:szCs w:val="36"/>
              </w:rPr>
              <w:t xml:space="preserve"> </w:t>
            </w:r>
            <w:r w:rsidR="004B789A">
              <w:rPr>
                <w:b/>
                <w:bCs/>
                <w:sz w:val="36"/>
                <w:szCs w:val="36"/>
              </w:rPr>
              <w:t>Разработка консольного приложения для обработки и экспорта телефонной книги.</w:t>
            </w:r>
          </w:p>
        </w:tc>
      </w:tr>
      <w:tr w:rsidR="003E3E01" w14:paraId="1A8869C2" w14:textId="77777777" w:rsidTr="0018288E">
        <w:trPr>
          <w:trHeight w:val="794"/>
        </w:trPr>
        <w:tc>
          <w:tcPr>
            <w:tcW w:w="5000" w:type="pct"/>
          </w:tcPr>
          <w:tbl>
            <w:tblPr>
              <w:tblStyle w:val="4"/>
              <w:tblW w:w="5000" w:type="pct"/>
              <w:jc w:val="center"/>
              <w:tblLook w:val="04A0" w:firstRow="1" w:lastRow="0" w:firstColumn="1" w:lastColumn="0" w:noHBand="0" w:noVBand="1"/>
            </w:tblPr>
            <w:tblGrid>
              <w:gridCol w:w="4569"/>
              <w:gridCol w:w="4570"/>
            </w:tblGrid>
            <w:tr w:rsidR="003E3E01" w14:paraId="312F0E7E" w14:textId="77777777" w:rsidTr="0009625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677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54" w:type="dxa"/>
                  <w:shd w:val="clear" w:color="auto" w:fill="FFFFFF" w:themeFill="background1"/>
                </w:tcPr>
                <w:p w14:paraId="24C2FA44" w14:textId="77777777" w:rsidR="003E3E01" w:rsidRPr="00046141" w:rsidRDefault="003E3E01" w:rsidP="0018288E">
                  <w:pPr>
                    <w:jc w:val="left"/>
                    <w:rPr>
                      <w:b w:val="0"/>
                      <w:bCs w:val="0"/>
                    </w:rPr>
                  </w:pPr>
                  <w:r w:rsidRPr="00046141">
                    <w:rPr>
                      <w:b w:val="0"/>
                      <w:bCs w:val="0"/>
                    </w:rPr>
                    <w:t>Студент гр. 1183</w:t>
                  </w:r>
                </w:p>
              </w:tc>
              <w:tc>
                <w:tcPr>
                  <w:tcW w:w="4555" w:type="dxa"/>
                  <w:shd w:val="clear" w:color="auto" w:fill="FFFFFF" w:themeFill="background1"/>
                </w:tcPr>
                <w:p w14:paraId="6707CC21" w14:textId="77777777" w:rsidR="003E3E01" w:rsidRPr="00046141" w:rsidRDefault="0018288E" w:rsidP="0018288E">
                  <w:pPr>
                    <w:jc w:val="righ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</w:rPr>
                  </w:pPr>
                  <w:r w:rsidRPr="00046141">
                    <w:rPr>
                      <w:b w:val="0"/>
                      <w:bCs w:val="0"/>
                    </w:rPr>
                    <w:t>Чаминов Д. А.</w:t>
                  </w:r>
                </w:p>
              </w:tc>
            </w:tr>
            <w:tr w:rsidR="003E3E01" w14:paraId="1AC30B72" w14:textId="77777777" w:rsidTr="001828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1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54" w:type="dxa"/>
                  <w:shd w:val="clear" w:color="auto" w:fill="FFFFFF" w:themeFill="background1"/>
                </w:tcPr>
                <w:p w14:paraId="754BBEF4" w14:textId="77777777" w:rsidR="003E3E01" w:rsidRPr="00046141" w:rsidRDefault="003E3E01" w:rsidP="0018288E">
                  <w:pPr>
                    <w:jc w:val="left"/>
                    <w:rPr>
                      <w:b w:val="0"/>
                      <w:bCs w:val="0"/>
                    </w:rPr>
                  </w:pPr>
                  <w:r w:rsidRPr="00046141">
                    <w:rPr>
                      <w:b w:val="0"/>
                      <w:bCs w:val="0"/>
                    </w:rPr>
                    <w:t>Преподаватель</w:t>
                  </w:r>
                </w:p>
              </w:tc>
              <w:tc>
                <w:tcPr>
                  <w:tcW w:w="4555" w:type="dxa"/>
                  <w:shd w:val="clear" w:color="auto" w:fill="FFFFFF" w:themeFill="background1"/>
                </w:tcPr>
                <w:p w14:paraId="75E985E8" w14:textId="77777777" w:rsidR="003E3E01" w:rsidRPr="00046141" w:rsidRDefault="003E3E01" w:rsidP="0018288E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46141">
                    <w:t>Ситников И. Ю.</w:t>
                  </w:r>
                </w:p>
              </w:tc>
            </w:tr>
          </w:tbl>
          <w:p w14:paraId="479AD920" w14:textId="77777777" w:rsidR="003E3E01" w:rsidRDefault="003E3E01" w:rsidP="003E3E01">
            <w:pPr>
              <w:jc w:val="center"/>
              <w:rPr>
                <w:szCs w:val="28"/>
              </w:rPr>
            </w:pPr>
          </w:p>
        </w:tc>
      </w:tr>
    </w:tbl>
    <w:p w14:paraId="7E4DF5BD" w14:textId="1ABE733C" w:rsidR="0018288E" w:rsidRDefault="0018288E">
      <w:pPr>
        <w:spacing w:line="259" w:lineRule="auto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FD951B1" w14:textId="77777777" w:rsidR="000145C0" w:rsidRPr="0018288E" w:rsidRDefault="000145C0" w:rsidP="0018288E">
      <w:pPr>
        <w:pStyle w:val="1"/>
      </w:pPr>
      <w:bookmarkStart w:id="0" w:name="_Toc86833440"/>
      <w:r w:rsidRPr="000145C0">
        <w:lastRenderedPageBreak/>
        <w:t>Содержание</w:t>
      </w:r>
      <w:bookmarkEnd w:id="0"/>
    </w:p>
    <w:sdt>
      <w:sdtPr>
        <w:id w:val="327720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FBADC" w14:textId="77777777" w:rsidR="0018288E" w:rsidRDefault="000145C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33440" w:history="1">
            <w:r w:rsidR="0018288E" w:rsidRPr="007A3A21">
              <w:rPr>
                <w:rStyle w:val="ab"/>
                <w:noProof/>
                <w:highlight w:val="yellow"/>
              </w:rPr>
              <w:t>Содержание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_Toc86833440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2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1F504F4F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1" w:history="1">
            <w:r w:rsidR="0018288E" w:rsidRPr="00EA240B">
              <w:rPr>
                <w:rStyle w:val="ab"/>
                <w:noProof/>
              </w:rPr>
              <w:t>Спецификация задания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_Toc86833441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3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66FF44D1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2" w:history="1">
            <w:r w:rsidR="0018288E" w:rsidRPr="00EA240B">
              <w:rPr>
                <w:rStyle w:val="ab"/>
                <w:noProof/>
              </w:rPr>
              <w:t>Описание алгоритма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_Toc86833442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4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69FFEBD3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3" w:history="1">
            <w:r w:rsidR="0018288E" w:rsidRPr="00EA240B">
              <w:rPr>
                <w:rStyle w:val="ab"/>
                <w:noProof/>
              </w:rPr>
              <w:t>Блок-схема алгоритма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_Toc86833443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5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1A06FF0E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4" w:history="1">
            <w:r w:rsidR="0018288E" w:rsidRPr="00EA240B">
              <w:rPr>
                <w:rStyle w:val="ab"/>
                <w:noProof/>
              </w:rPr>
              <w:t>Выбор и обоснование типов переменных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_Toc86833444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8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19738A2A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5" w:history="1">
            <w:r w:rsidR="0018288E" w:rsidRPr="00EA240B">
              <w:rPr>
                <w:rStyle w:val="ab"/>
                <w:noProof/>
              </w:rPr>
              <w:t>Вводимые и выводимые параметры и их типы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_Toc86833445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9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00882B14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6" w:history="1">
            <w:r w:rsidR="0018288E" w:rsidRPr="00EA240B">
              <w:rPr>
                <w:rStyle w:val="ab"/>
                <w:noProof/>
              </w:rPr>
              <w:t>Структура проекта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_Toc86833446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10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02E94C20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7" w:history="1">
            <w:r w:rsidR="0018288E" w:rsidRPr="00EA240B">
              <w:rPr>
                <w:rStyle w:val="ab"/>
                <w:noProof/>
              </w:rPr>
              <w:t>Текст программы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_Toc86833447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11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4B1A2165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8" w:history="1">
            <w:r w:rsidR="0018288E" w:rsidRPr="00EA240B">
              <w:rPr>
                <w:rStyle w:val="ab"/>
                <w:noProof/>
              </w:rPr>
              <w:t>Копии экрана при работе программы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_Toc86833448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12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448006C1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9" w:history="1">
            <w:r w:rsidR="0018288E" w:rsidRPr="00EA240B">
              <w:rPr>
                <w:rStyle w:val="ab"/>
                <w:noProof/>
              </w:rPr>
              <w:t>Контрольный пример, сравнение с эталоном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_Toc86833449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13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7E8FEA48" w14:textId="77777777" w:rsidR="0018288E" w:rsidRDefault="00B66AB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50" w:history="1">
            <w:r w:rsidR="0018288E" w:rsidRPr="00EA240B">
              <w:rPr>
                <w:rStyle w:val="ab"/>
                <w:noProof/>
              </w:rPr>
              <w:t>Результаты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_Toc86833450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14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721BD9FE" w14:textId="77777777" w:rsidR="000145C0" w:rsidRDefault="000145C0">
          <w:r>
            <w:rPr>
              <w:b/>
              <w:bCs/>
            </w:rPr>
            <w:fldChar w:fldCharType="end"/>
          </w:r>
        </w:p>
      </w:sdtContent>
    </w:sdt>
    <w:p w14:paraId="3186DFA2" w14:textId="77777777" w:rsidR="000145C0" w:rsidRDefault="000145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  <w:br w:type="page"/>
      </w:r>
    </w:p>
    <w:p w14:paraId="1E3E1528" w14:textId="6490E36E" w:rsidR="000145C0" w:rsidRDefault="00920D90" w:rsidP="00920D90">
      <w:pPr>
        <w:pStyle w:val="1"/>
      </w:pPr>
      <w:bookmarkStart w:id="1" w:name="_Toc86833441"/>
      <w:r>
        <w:lastRenderedPageBreak/>
        <w:t>Спецификация задания</w:t>
      </w:r>
      <w:bookmarkEnd w:id="1"/>
    </w:p>
    <w:p w14:paraId="2571EC0C" w14:textId="56B57689" w:rsidR="00BB00B9" w:rsidRDefault="00BB00B9" w:rsidP="00BB00B9">
      <w:r>
        <w:t>Разрабатываемая программа</w:t>
      </w:r>
      <w:r w:rsidR="00F94585" w:rsidRPr="00F94585">
        <w:t xml:space="preserve"> </w:t>
      </w:r>
      <w:r w:rsidR="00F94585">
        <w:t>должна</w:t>
      </w:r>
    </w:p>
    <w:p w14:paraId="0A915AF6" w14:textId="4EB95FF1" w:rsidR="00F94585" w:rsidRDefault="00F94585" w:rsidP="00F94585">
      <w:pPr>
        <w:pStyle w:val="ae"/>
        <w:numPr>
          <w:ilvl w:val="0"/>
          <w:numId w:val="1"/>
        </w:numPr>
      </w:pPr>
      <w:r>
        <w:t xml:space="preserve">Разрабатываться на языке </w:t>
      </w:r>
      <w:r>
        <w:rPr>
          <w:lang w:val="en-US"/>
        </w:rPr>
        <w:t>C</w:t>
      </w:r>
      <w:r w:rsidRPr="00F94585">
        <w:t xml:space="preserve">++ </w:t>
      </w:r>
      <w:r>
        <w:t xml:space="preserve">в среде </w:t>
      </w:r>
      <w:r>
        <w:rPr>
          <w:lang w:val="en-US"/>
        </w:rPr>
        <w:t>MS</w:t>
      </w:r>
      <w:r w:rsidRPr="00F94585">
        <w:t xml:space="preserve"> </w:t>
      </w:r>
      <w:r>
        <w:rPr>
          <w:lang w:val="en-US"/>
        </w:rPr>
        <w:t>Visual</w:t>
      </w:r>
      <w:r w:rsidRPr="00F94585">
        <w:t xml:space="preserve"> </w:t>
      </w:r>
      <w:r>
        <w:rPr>
          <w:lang w:val="en-US"/>
        </w:rPr>
        <w:t>Studio</w:t>
      </w:r>
    </w:p>
    <w:p w14:paraId="6E262C01" w14:textId="3AEB68BC" w:rsidR="002C3F23" w:rsidRDefault="00F94585" w:rsidP="002C3F23">
      <w:pPr>
        <w:pStyle w:val="ae"/>
        <w:numPr>
          <w:ilvl w:val="0"/>
          <w:numId w:val="1"/>
        </w:numPr>
      </w:pPr>
      <w:r>
        <w:t xml:space="preserve">Работать на операционных системах </w:t>
      </w:r>
      <w:r>
        <w:rPr>
          <w:lang w:val="en-US"/>
        </w:rPr>
        <w:t>MS</w:t>
      </w:r>
      <w:r w:rsidRPr="00F94585">
        <w:t xml:space="preserve"> </w:t>
      </w:r>
      <w:r>
        <w:rPr>
          <w:lang w:val="en-US"/>
        </w:rPr>
        <w:t>Windows</w:t>
      </w:r>
      <w:r w:rsidRPr="00F94585">
        <w:t xml:space="preserve"> (</w:t>
      </w:r>
      <w:r>
        <w:t>7 и выше)</w:t>
      </w:r>
    </w:p>
    <w:p w14:paraId="741DCA63" w14:textId="3266D1AD" w:rsidR="002C3F23" w:rsidRDefault="002C3F23" w:rsidP="002C3F23">
      <w:pPr>
        <w:pStyle w:val="ae"/>
        <w:numPr>
          <w:ilvl w:val="0"/>
          <w:numId w:val="1"/>
        </w:numPr>
      </w:pPr>
      <w:r>
        <w:t>Поддерживать кириллицу</w:t>
      </w:r>
    </w:p>
    <w:p w14:paraId="21945BF6" w14:textId="77777777" w:rsidR="006A62FB" w:rsidRDefault="006A62FB" w:rsidP="00F94585">
      <w:pPr>
        <w:pStyle w:val="ae"/>
        <w:numPr>
          <w:ilvl w:val="0"/>
          <w:numId w:val="1"/>
        </w:numPr>
      </w:pPr>
      <w:r>
        <w:t>Производить следующие операции по запросу пользователя:</w:t>
      </w:r>
    </w:p>
    <w:p w14:paraId="1412E644" w14:textId="485508E4" w:rsidR="006A62FB" w:rsidRDefault="006A62FB" w:rsidP="006A62FB">
      <w:pPr>
        <w:pStyle w:val="ae"/>
        <w:numPr>
          <w:ilvl w:val="1"/>
          <w:numId w:val="1"/>
        </w:numPr>
      </w:pPr>
      <w:r>
        <w:t>Ввод данных контактов при помощи клавиатуры</w:t>
      </w:r>
    </w:p>
    <w:p w14:paraId="38A284CE" w14:textId="0142F464" w:rsidR="00F94585" w:rsidRDefault="006A62FB" w:rsidP="006A62FB">
      <w:pPr>
        <w:pStyle w:val="ae"/>
        <w:numPr>
          <w:ilvl w:val="1"/>
          <w:numId w:val="1"/>
        </w:numPr>
      </w:pPr>
      <w:r>
        <w:t xml:space="preserve">Ввод данных контактов </w:t>
      </w:r>
      <w:r w:rsidR="00F94585" w:rsidRPr="00F94585">
        <w:t xml:space="preserve"> </w:t>
      </w:r>
      <w:r>
        <w:t>из файла</w:t>
      </w:r>
    </w:p>
    <w:p w14:paraId="00A6407A" w14:textId="15C40371" w:rsidR="006A62FB" w:rsidRDefault="006A62FB" w:rsidP="006A62FB">
      <w:pPr>
        <w:pStyle w:val="ae"/>
        <w:numPr>
          <w:ilvl w:val="1"/>
          <w:numId w:val="1"/>
        </w:numPr>
      </w:pPr>
      <w:r>
        <w:t xml:space="preserve">Импорт данных контактов из файла, использующего </w:t>
      </w:r>
      <w:r>
        <w:rPr>
          <w:lang w:val="en-US"/>
        </w:rPr>
        <w:t>Google</w:t>
      </w:r>
      <w:r>
        <w:t> </w:t>
      </w:r>
      <w:r>
        <w:rPr>
          <w:lang w:val="en-US"/>
        </w:rPr>
        <w:t>csv</w:t>
      </w:r>
      <w:r>
        <w:t xml:space="preserve"> формат записи контактов</w:t>
      </w:r>
    </w:p>
    <w:p w14:paraId="1BC4B57C" w14:textId="787B3D7D" w:rsidR="006248AF" w:rsidRDefault="006248AF" w:rsidP="006A62FB">
      <w:pPr>
        <w:pStyle w:val="ae"/>
        <w:numPr>
          <w:ilvl w:val="1"/>
          <w:numId w:val="1"/>
        </w:numPr>
      </w:pPr>
      <w:r>
        <w:t>Поиск контакта</w:t>
      </w:r>
    </w:p>
    <w:p w14:paraId="2AF2CC43" w14:textId="03BF54F5" w:rsidR="006248AF" w:rsidRDefault="006248AF" w:rsidP="006A62FB">
      <w:pPr>
        <w:pStyle w:val="ae"/>
        <w:numPr>
          <w:ilvl w:val="1"/>
          <w:numId w:val="1"/>
        </w:numPr>
      </w:pPr>
      <w:r>
        <w:t>Изменение имени контакта</w:t>
      </w:r>
    </w:p>
    <w:p w14:paraId="5E2AEE67" w14:textId="5825E429" w:rsidR="006248AF" w:rsidRDefault="006248AF" w:rsidP="006A62FB">
      <w:pPr>
        <w:pStyle w:val="ae"/>
        <w:numPr>
          <w:ilvl w:val="1"/>
          <w:numId w:val="1"/>
        </w:numPr>
      </w:pPr>
      <w:r>
        <w:t>Изменение номера контакта</w:t>
      </w:r>
    </w:p>
    <w:p w14:paraId="40AED608" w14:textId="30124C51" w:rsidR="006248AF" w:rsidRDefault="006248AF" w:rsidP="006A62FB">
      <w:pPr>
        <w:pStyle w:val="ae"/>
        <w:numPr>
          <w:ilvl w:val="1"/>
          <w:numId w:val="1"/>
        </w:numPr>
      </w:pPr>
      <w:r>
        <w:t>Удаление контакта из телефонной книги</w:t>
      </w:r>
    </w:p>
    <w:p w14:paraId="793168E9" w14:textId="5771DE8C" w:rsidR="006A62FB" w:rsidRDefault="006A62FB" w:rsidP="006A62FB">
      <w:pPr>
        <w:pStyle w:val="ae"/>
        <w:numPr>
          <w:ilvl w:val="1"/>
          <w:numId w:val="1"/>
        </w:numPr>
      </w:pPr>
      <w:r>
        <w:t>Вывод данных контактов на экран в виде таблицы</w:t>
      </w:r>
    </w:p>
    <w:p w14:paraId="467374DB" w14:textId="10019925" w:rsidR="006A62FB" w:rsidRDefault="006A62FB" w:rsidP="006A62FB">
      <w:pPr>
        <w:pStyle w:val="ae"/>
        <w:numPr>
          <w:ilvl w:val="1"/>
          <w:numId w:val="1"/>
        </w:numPr>
      </w:pPr>
      <w:r>
        <w:t>Вывод данных контактов в виде таблицы в файл</w:t>
      </w:r>
    </w:p>
    <w:p w14:paraId="285CE96C" w14:textId="49068F39" w:rsidR="006A62FB" w:rsidRPr="006248AF" w:rsidRDefault="006A62FB" w:rsidP="006A62FB">
      <w:pPr>
        <w:pStyle w:val="ae"/>
        <w:numPr>
          <w:ilvl w:val="1"/>
          <w:numId w:val="1"/>
        </w:numPr>
      </w:pPr>
      <w:r>
        <w:t xml:space="preserve">Экспорт контактов в файл в формате </w:t>
      </w:r>
      <w:r>
        <w:rPr>
          <w:lang w:val="en-US"/>
        </w:rPr>
        <w:t>Google</w:t>
      </w:r>
      <w:r w:rsidRPr="006A62FB">
        <w:t xml:space="preserve"> </w:t>
      </w:r>
      <w:r>
        <w:rPr>
          <w:lang w:val="en-US"/>
        </w:rPr>
        <w:t>csv</w:t>
      </w:r>
    </w:p>
    <w:p w14:paraId="2F07F662" w14:textId="679FB5EF" w:rsidR="006248AF" w:rsidRDefault="006248AF" w:rsidP="006248AF">
      <w:pPr>
        <w:pStyle w:val="ae"/>
        <w:numPr>
          <w:ilvl w:val="0"/>
          <w:numId w:val="1"/>
        </w:numPr>
      </w:pPr>
      <w:r>
        <w:t>Использовать двоичный поиск</w:t>
      </w:r>
    </w:p>
    <w:p w14:paraId="75137DDE" w14:textId="2EA2AB77" w:rsidR="006248AF" w:rsidRDefault="006248AF" w:rsidP="006248AF">
      <w:pPr>
        <w:pStyle w:val="ae"/>
        <w:numPr>
          <w:ilvl w:val="0"/>
          <w:numId w:val="1"/>
        </w:numPr>
      </w:pPr>
      <w:r>
        <w:t>Сортировать данные в телефонной книге по алфавиту</w:t>
      </w:r>
    </w:p>
    <w:p w14:paraId="4AAC8A59" w14:textId="42D79C5E" w:rsidR="00493117" w:rsidRDefault="006248AF" w:rsidP="006248AF">
      <w:pPr>
        <w:pStyle w:val="ae"/>
        <w:numPr>
          <w:ilvl w:val="0"/>
          <w:numId w:val="1"/>
        </w:numPr>
      </w:pPr>
      <w:r>
        <w:t>Включать в себя по крайней мере 2 пользовательских класса</w:t>
      </w:r>
      <w:r w:rsidR="00493117">
        <w:br w:type="page"/>
      </w:r>
    </w:p>
    <w:p w14:paraId="58444F3F" w14:textId="57C5CC55" w:rsidR="00493117" w:rsidRDefault="00493117" w:rsidP="00493117">
      <w:pPr>
        <w:pStyle w:val="1"/>
      </w:pPr>
      <w:bookmarkStart w:id="2" w:name="_Toc86833442"/>
      <w:r>
        <w:lastRenderedPageBreak/>
        <w:t>Описание алгоритма</w:t>
      </w:r>
      <w:bookmarkEnd w:id="2"/>
    </w:p>
    <w:p w14:paraId="08E0647A" w14:textId="04903C8B" w:rsidR="00586138" w:rsidRDefault="00586138" w:rsidP="00493117">
      <w:r>
        <w:t>При старте программа предлагает пользователю выбрать действие.</w:t>
      </w:r>
    </w:p>
    <w:p w14:paraId="2C6F4DAE" w14:textId="218F250D" w:rsidR="00586138" w:rsidRDefault="00586138" w:rsidP="00493117">
      <w:r>
        <w:t>При выборе действия «Ввести с клавиатуры», программа должна добавлять записи, создаваемые по вводимым пользователем данным, в телефонную книгу, пока в качестве номера телефона не будет введен «0».</w:t>
      </w:r>
      <w:r w:rsidR="0029593E">
        <w:t xml:space="preserve"> Затем пользователь должен подтвердить окончание </w:t>
      </w:r>
      <w:r w:rsidR="00D37579">
        <w:t>ввода, в случае если</w:t>
      </w:r>
      <w:r w:rsidR="0029593E">
        <w:t xml:space="preserve"> пользователь отказывается, ввод продолжается.</w:t>
      </w:r>
    </w:p>
    <w:p w14:paraId="37CC5692" w14:textId="29C47691" w:rsidR="0029593E" w:rsidRDefault="0029593E" w:rsidP="00493117">
      <w:r>
        <w:t>При выборе действия «В</w:t>
      </w:r>
      <w:r w:rsidR="00A9477A">
        <w:t xml:space="preserve">вести из файла», программа должна предложить пользователю ввести имя файла. В случае если файл не удается открыть, </w:t>
      </w:r>
      <w:r w:rsidR="00D37579">
        <w:t>программа должна предложить пользователю вернуться к выбору действия, открыть другой файл или же завершить выполнение программы. В случае если файл был открыт успешно, программа должна интерпретировать каждые 2 строки этого файла, как пару – имя контакта и его номер</w:t>
      </w:r>
      <w:r w:rsidR="00881650">
        <w:t>.</w:t>
      </w:r>
    </w:p>
    <w:p w14:paraId="70021BAE" w14:textId="77777777" w:rsidR="00DF42CE" w:rsidRDefault="00D37579" w:rsidP="00881650">
      <w:r>
        <w:t>При выборе действия «Импортировать (</w:t>
      </w:r>
      <w:r>
        <w:rPr>
          <w:lang w:val="en-US"/>
        </w:rPr>
        <w:t>Google</w:t>
      </w:r>
      <w:r w:rsidRPr="00D37579">
        <w:t xml:space="preserve"> </w:t>
      </w:r>
      <w:r>
        <w:rPr>
          <w:lang w:val="en-US"/>
        </w:rPr>
        <w:t>csv</w:t>
      </w:r>
      <w:r w:rsidR="00881650">
        <w:t>)</w:t>
      </w:r>
      <w:r>
        <w:t>»</w:t>
      </w:r>
      <w:r w:rsidR="00881650">
        <w:t xml:space="preserve">, программа для открытия файла повторяет действия, указанные выше, а затем, конвертирует данные, которые в файле разделяются запятыми, в записи телефонной книги. </w:t>
      </w:r>
      <w:r w:rsidR="00573AF0">
        <w:t>Этот формат подразумевает наличие заголовка с перечислением полей, а затем в каждой строчке – данные контакта. Для получения заголовка и этих данных программа проверяет каждый символ строки на соответствие запятой</w:t>
      </w:r>
      <w:r w:rsidR="00207966">
        <w:t>,</w:t>
      </w:r>
      <w:r w:rsidR="00573AF0">
        <w:t xml:space="preserve"> кавычкам</w:t>
      </w:r>
      <w:r w:rsidR="00207966">
        <w:t xml:space="preserve"> или символу новой строки</w:t>
      </w:r>
      <w:r w:rsidR="00573AF0">
        <w:t xml:space="preserve">. Если текущий символ – запятая, а кавычек в ходе исследования текущего поля не встречалось, то </w:t>
      </w:r>
      <w:r w:rsidR="00207966">
        <w:t>следующий символ принадлежит следующему полю. Если текущий символ – символ перевода каретки, то это последнее поле контакта. Для интерпретации данных в качестве контакта телефонной книги программа ищет среди полей заголовка поле «</w:t>
      </w:r>
      <w:r w:rsidR="00207966">
        <w:rPr>
          <w:lang w:val="en-US"/>
        </w:rPr>
        <w:t>Name</w:t>
      </w:r>
      <w:r w:rsidR="00207966">
        <w:t>» и поле «</w:t>
      </w:r>
      <w:r w:rsidR="00207966" w:rsidRPr="00207966">
        <w:t>Phone 1 - Value</w:t>
      </w:r>
      <w:r w:rsidR="00207966">
        <w:t xml:space="preserve">». В случае, если для контакта было определено несколько номеров, </w:t>
      </w:r>
      <w:r w:rsidR="00757D7D">
        <w:t>поле телефонного номера содержит «</w:t>
      </w:r>
      <w:r w:rsidR="00757D7D" w:rsidRPr="00757D7D">
        <w:t>:::</w:t>
      </w:r>
      <w:r w:rsidR="00757D7D">
        <w:t>», разделяющее телефонные номера. Программа выделяет из поля номера номера (если требуется) и для каждого из номеров создает запись в телефонной книге</w:t>
      </w:r>
      <w:r w:rsidR="003C71A6">
        <w:t>, добавляя в имя контакта порядковый номер этого телефонного номера</w:t>
      </w:r>
      <w:r w:rsidR="00757D7D">
        <w:t>.</w:t>
      </w:r>
    </w:p>
    <w:p w14:paraId="09221E6E" w14:textId="1E0E3264" w:rsidR="00881650" w:rsidRPr="003C71A6" w:rsidRDefault="00DF42CE" w:rsidP="00881650">
      <w:r>
        <w:lastRenderedPageBreak/>
        <w:t>Примечание: при импорте программа не сохраняет и не использует дополнительные</w:t>
      </w:r>
      <w:r w:rsidR="00351D26">
        <w:t xml:space="preserve"> (не имя или номер)</w:t>
      </w:r>
      <w:r>
        <w:t xml:space="preserve"> поля контакт</w:t>
      </w:r>
      <w:r w:rsidR="00C84B4D">
        <w:t>ов</w:t>
      </w:r>
      <w:r>
        <w:t>.</w:t>
      </w:r>
    </w:p>
    <w:p w14:paraId="1CBCD73A" w14:textId="77777777" w:rsidR="00081E33" w:rsidRDefault="00881650" w:rsidP="00881650">
      <w:r>
        <w:t>При выборе действия «Найти номер</w:t>
      </w:r>
      <w:r w:rsidR="00242B1E">
        <w:t>», в случае если телефонная книга пуста, пользователь получает соответствующее сообщение и возвращается к выбору действия. В ином случае</w:t>
      </w:r>
      <w:r>
        <w:t xml:space="preserve"> программа получает от пользователя имя контакта</w:t>
      </w:r>
      <w:r w:rsidR="008100EF">
        <w:t xml:space="preserve">. </w:t>
      </w:r>
      <w:r w:rsidR="00B01601">
        <w:t xml:space="preserve">После этого программа начинает поиск контакта по </w:t>
      </w:r>
      <w:commentRangeStart w:id="3"/>
      <w:r w:rsidR="00B01601">
        <w:t>имени</w:t>
      </w:r>
      <w:commentRangeEnd w:id="3"/>
      <w:r w:rsidR="008A63CA">
        <w:rPr>
          <w:rStyle w:val="af"/>
        </w:rPr>
        <w:commentReference w:id="3"/>
      </w:r>
      <w:r w:rsidR="00B01601">
        <w:t xml:space="preserve">: по результатам сравнения искомого имени с серединой отрезка, в котором происходит поиск (сравнение происходит без учета регистра), граница этого отрезка (правая, если искомый элемент расположен раньше по алфавиту или элементы совпадают, и левая в ином случае) устанавливается в середину. Сдвиг границ поиска происходит по этому алгоритму пока не сомкнутся. Тогда </w:t>
      </w:r>
      <w:r w:rsidR="00422FBC">
        <w:t>правая граница и будет искомым элементом, или ближайшим слева (лексикографически)</w:t>
      </w:r>
      <w:r w:rsidR="007746B0">
        <w:t xml:space="preserve"> к искомому</w:t>
      </w:r>
      <w:r w:rsidR="00422FBC">
        <w:t xml:space="preserve"> элементом. Этот же алгоритм поиска используется при вставке записи в телефонную книгу, обеспечивая таким образом алфавитный порядок записей</w:t>
      </w:r>
      <w:r w:rsidR="007746B0">
        <w:t>.</w:t>
      </w:r>
      <w:r w:rsidR="00FF5B7B">
        <w:t xml:space="preserve"> </w:t>
      </w:r>
      <w:r w:rsidR="00503767">
        <w:t>После этого программа предлагает пользователю выбор – вернуться к выбору действий, изменить имя контакта, изменить телефонный номер или удалить контакт. Затем в соответствии с выбором пользователя программа изменяет соответствующее поле записи, возвращает пользователя к выбору действия или удаляет контакт.</w:t>
      </w:r>
    </w:p>
    <w:p w14:paraId="76DA0E6D" w14:textId="77777777" w:rsidR="00F713CA" w:rsidRDefault="00081E33" w:rsidP="00881650">
      <w:r>
        <w:t>При выборе действия «Вывести на экран», программа для каждой записи получает имя и номер, вычисляет наибольшую длину имени (сравнивая текущий максимум длины с длиной текущего имени)</w:t>
      </w:r>
      <w:r w:rsidR="00140323">
        <w:t>;</w:t>
      </w:r>
      <w:r>
        <w:t xml:space="preserve"> добавляет справа к строке для имени символы разделителей, пока длина строки меньше максимальной длины имени, </w:t>
      </w:r>
      <w:r w:rsidR="00140323">
        <w:t>и 3 разделительных символа; добавляет разделительные символы к строке номера справа, пока длина номера не достигнет 20 символов</w:t>
      </w:r>
      <w:r w:rsidR="004F671A">
        <w:t>; аналогично увеличивает длину строки, содержащей, номер записи в телефонной книге до 4х символов (если требуется); выводит полученные строки на экран в следующем порядке: номер записи, имя контакта, телефонный номер контакта.</w:t>
      </w:r>
    </w:p>
    <w:p w14:paraId="5381BFE9" w14:textId="49849EE4" w:rsidR="00A568C8" w:rsidRDefault="00F713CA" w:rsidP="00881650">
      <w:r>
        <w:lastRenderedPageBreak/>
        <w:t>При выборе действия «Вывести</w:t>
      </w:r>
      <w:r w:rsidR="003A2A79">
        <w:t xml:space="preserve"> в</w:t>
      </w:r>
      <w:r>
        <w:t xml:space="preserve"> файл» программ</w:t>
      </w:r>
      <w:r w:rsidR="00A568C8">
        <w:t>а получает имя файла, в случае если файла с таким именем не существует, он будет создан, но если создание или открытие файла не удалось, то пользователю будут предложены те же действия, что и при неудачном открытии файла при выборе «Ввести с клавиатуры»</w:t>
      </w:r>
      <w:r>
        <w:t xml:space="preserve">. Затем, таблицу, сформированную по </w:t>
      </w:r>
      <w:r w:rsidR="00A568C8">
        <w:t xml:space="preserve">тому же </w:t>
      </w:r>
      <w:r>
        <w:t>алгоритму</w:t>
      </w:r>
      <w:r w:rsidR="00A568C8">
        <w:t>, что и для пункта «Вывести на экран» программа записывает в указанный файл. (Если файл с таким именем не существовал, он будет создан)</w:t>
      </w:r>
    </w:p>
    <w:p w14:paraId="4C1D6759" w14:textId="4B55531E" w:rsidR="00493117" w:rsidRPr="00A568C8" w:rsidRDefault="00A568C8" w:rsidP="00881650">
      <w:r>
        <w:t xml:space="preserve">При выборе действия «Экспортировать </w:t>
      </w:r>
      <w:r w:rsidRPr="00A568C8">
        <w:t>(</w:t>
      </w:r>
      <w:r>
        <w:rPr>
          <w:lang w:val="en-US"/>
        </w:rPr>
        <w:t>Google</w:t>
      </w:r>
      <w:r w:rsidRPr="00A568C8">
        <w:t xml:space="preserve"> </w:t>
      </w:r>
      <w:r>
        <w:rPr>
          <w:lang w:val="en-US"/>
        </w:rPr>
        <w:t>csv</w:t>
      </w:r>
      <w:r w:rsidRPr="00A568C8">
        <w:t>)</w:t>
      </w:r>
      <w:r>
        <w:t>» программа открывает файл как при действии «В</w:t>
      </w:r>
      <w:r w:rsidR="003A2A79">
        <w:t>ывести в файл». В файл в качестве заголовка записываются имена полей имени и номера, а затем для каждой записи в телефонной книге – строковые представления соответствующих полей.</w:t>
      </w:r>
      <w:r w:rsidR="00493117">
        <w:br w:type="page"/>
      </w:r>
    </w:p>
    <w:bookmarkStart w:id="4" w:name="_Toc86833443"/>
    <w:p w14:paraId="1F12B087" w14:textId="185A5314" w:rsidR="00493117" w:rsidRDefault="00EF12C4" w:rsidP="00493117">
      <w:pPr>
        <w:pStyle w:val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812C2E" wp14:editId="16D26B5B">
                <wp:simplePos x="0" y="0"/>
                <wp:positionH relativeFrom="column">
                  <wp:posOffset>365932</wp:posOffset>
                </wp:positionH>
                <wp:positionV relativeFrom="paragraph">
                  <wp:posOffset>360564</wp:posOffset>
                </wp:positionV>
                <wp:extent cx="1431059" cy="721475"/>
                <wp:effectExtent l="0" t="0" r="17145" b="21590"/>
                <wp:wrapNone/>
                <wp:docPr id="215" name="Блок-схема: знак заверше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059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23057" w14:textId="4C4C56ED" w:rsidR="00EF12C4" w:rsidRPr="0062687B" w:rsidRDefault="00EF12C4" w:rsidP="00EF12C4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12C2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15" o:spid="_x0000_s1026" type="#_x0000_t116" style="position:absolute;left:0;text-align:left;margin-left:28.8pt;margin-top:28.4pt;width:112.7pt;height:5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" fillcolor="white [3212]" strokecolor="black [3213]" strokeweight="1pt">
                <v:textbox>
                  <w:txbxContent>
                    <w:p w14:paraId="77223057" w14:textId="4C4C56ED" w:rsidR="00EF12C4" w:rsidRPr="0062687B" w:rsidRDefault="00EF12C4" w:rsidP="00EF12C4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A62F5C" wp14:editId="24A0599D">
                <wp:simplePos x="0" y="0"/>
                <wp:positionH relativeFrom="column">
                  <wp:posOffset>2524760</wp:posOffset>
                </wp:positionH>
                <wp:positionV relativeFrom="paragraph">
                  <wp:posOffset>358433</wp:posOffset>
                </wp:positionV>
                <wp:extent cx="1082040" cy="723607"/>
                <wp:effectExtent l="0" t="0" r="22860" b="1968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36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B94CC" w14:textId="43AB0E74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Phonebook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62F5C" id="Прямоугольник 16" o:spid="_x0000_s1027" style="position:absolute;left:0;text-align:left;margin-left:198.8pt;margin-top:28.2pt;width:85.2pt;height:5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" fillcolor="white [3212]" strokecolor="black [3213]" strokeweight="1pt">
                <v:textbox>
                  <w:txbxContent>
                    <w:p w14:paraId="2E2B94CC" w14:textId="43AB0E74" w:rsidR="00B316B8" w:rsidRPr="00B316B8" w:rsidRDefault="00B316B8" w:rsidP="00B316B8">
                      <w:pPr>
                        <w:pStyle w:val="-"/>
                      </w:pPr>
                      <w:r>
                        <w:t>Phonebook pb</w:t>
                      </w:r>
                    </w:p>
                  </w:txbxContent>
                </v:textbox>
              </v:rect>
            </w:pict>
          </mc:Fallback>
        </mc:AlternateContent>
      </w:r>
      <w:r w:rsidR="00493117">
        <w:t>Блок-схема алгоритма</w:t>
      </w:r>
      <w:bookmarkEnd w:id="4"/>
    </w:p>
    <w:p w14:paraId="2B0AF3CD" w14:textId="1029381C" w:rsidR="006A4892" w:rsidRDefault="00EF12C4">
      <w:pPr>
        <w:spacing w:line="259" w:lineRule="auto"/>
        <w:ind w:firstLine="0"/>
        <w:contextualSpacing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2CA678" wp14:editId="0C42BB90">
                <wp:simplePos x="0" y="0"/>
                <wp:positionH relativeFrom="column">
                  <wp:posOffset>1261283</wp:posOffset>
                </wp:positionH>
                <wp:positionV relativeFrom="paragraph">
                  <wp:posOffset>8329698</wp:posOffset>
                </wp:positionV>
                <wp:extent cx="3427557" cy="184381"/>
                <wp:effectExtent l="19050" t="0" r="78105" b="101600"/>
                <wp:wrapNone/>
                <wp:docPr id="200" name="Соединитель: уступ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7557" cy="184381"/>
                        </a:xfrm>
                        <a:prstGeom prst="bentConnector3">
                          <a:avLst>
                            <a:gd name="adj1" fmla="val -117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E6F3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00" o:spid="_x0000_s1026" type="#_x0000_t34" style="position:absolute;margin-left:99.3pt;margin-top:655.9pt;width:269.9pt;height:14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" adj="-25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9BE6B2" wp14:editId="738F42B6">
                <wp:simplePos x="0" y="0"/>
                <wp:positionH relativeFrom="column">
                  <wp:posOffset>4691265</wp:posOffset>
                </wp:positionH>
                <wp:positionV relativeFrom="paragraph">
                  <wp:posOffset>8152823</wp:posOffset>
                </wp:positionV>
                <wp:extent cx="1091160" cy="544714"/>
                <wp:effectExtent l="0" t="0" r="13970" b="27305"/>
                <wp:wrapNone/>
                <wp:docPr id="214" name="Блок-схема: знак завершения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160" cy="54471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7E5CB" w14:textId="77777777" w:rsidR="00EF12C4" w:rsidRPr="0062687B" w:rsidRDefault="00EF12C4" w:rsidP="00EF12C4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E6B2" id="Блок-схема: знак завершения 214" o:spid="_x0000_s1028" type="#_x0000_t116" style="position:absolute;margin-left:369.4pt;margin-top:641.95pt;width:85.9pt;height:42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" fillcolor="white [3212]" strokecolor="black [3213]" strokeweight="1pt">
                <v:textbox>
                  <w:txbxContent>
                    <w:p w14:paraId="0287E5CB" w14:textId="77777777" w:rsidR="00EF12C4" w:rsidRPr="0062687B" w:rsidRDefault="00EF12C4" w:rsidP="00EF12C4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6403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DB22E1" wp14:editId="6C8D4473">
                <wp:simplePos x="0" y="0"/>
                <wp:positionH relativeFrom="column">
                  <wp:posOffset>5003165</wp:posOffset>
                </wp:positionH>
                <wp:positionV relativeFrom="paragraph">
                  <wp:posOffset>1237615</wp:posOffset>
                </wp:positionV>
                <wp:extent cx="97472" cy="97472"/>
                <wp:effectExtent l="0" t="0" r="17145" b="17145"/>
                <wp:wrapNone/>
                <wp:docPr id="198" name="Блок-схема: узел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" cy="97472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7565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98" o:spid="_x0000_s1026" type="#_x0000_t120" style="position:absolute;margin-left:393.95pt;margin-top:97.45pt;width:7.65pt;height:7.6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" fillcolor="white [3212]" strokecolor="black [3213]" strokeweight="1pt">
                <v:stroke joinstyle="miter"/>
              </v:shape>
            </w:pict>
          </mc:Fallback>
        </mc:AlternateContent>
      </w:r>
      <w:r w:rsidR="00DA522C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3872426" wp14:editId="49D626FA">
                <wp:simplePos x="0" y="0"/>
                <wp:positionH relativeFrom="column">
                  <wp:posOffset>4158615</wp:posOffset>
                </wp:positionH>
                <wp:positionV relativeFrom="paragraph">
                  <wp:posOffset>1300480</wp:posOffset>
                </wp:positionV>
                <wp:extent cx="890905" cy="6671310"/>
                <wp:effectExtent l="0" t="38100" r="80645" b="34290"/>
                <wp:wrapNone/>
                <wp:docPr id="197" name="Соединитель: уступ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905" cy="6671310"/>
                        </a:xfrm>
                        <a:prstGeom prst="bentConnector3">
                          <a:avLst>
                            <a:gd name="adj1" fmla="val 99893"/>
                          </a:avLst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1E456" id="Соединитель: уступ 197" o:spid="_x0000_s1026" type="#_x0000_t34" style="position:absolute;margin-left:327.45pt;margin-top:102.4pt;width:70.15pt;height:525.3pt;flip:y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" adj="21577" strokecolor="black [3200]" strokeweight="1.5pt">
                <v:stroke endarrow="block"/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327B2" wp14:editId="4BA85BF1">
                <wp:simplePos x="0" y="0"/>
                <wp:positionH relativeFrom="column">
                  <wp:posOffset>2708275</wp:posOffset>
                </wp:positionH>
                <wp:positionV relativeFrom="paragraph">
                  <wp:posOffset>7614920</wp:posOffset>
                </wp:positionV>
                <wp:extent cx="1443990" cy="719455"/>
                <wp:effectExtent l="0" t="0" r="22860" b="23495"/>
                <wp:wrapNone/>
                <wp:docPr id="61" name="Блок-схема: процесс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744AA" w14:textId="75CFF13C" w:rsidR="00DA522C" w:rsidRPr="00B316B8" w:rsidRDefault="0086403F" w:rsidP="00DA522C">
                            <w:pPr>
                              <w:pStyle w:val="-"/>
                            </w:pPr>
                            <w:r>
                              <w:t>recordFind</w:t>
                            </w:r>
                            <w:r w:rsidR="00DA522C">
                              <w:t>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3327B2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61" o:spid="_x0000_s1029" type="#_x0000_t109" style="position:absolute;margin-left:213.25pt;margin-top:599.6pt;width:113.7pt;height:56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" fillcolor="white [3212]" strokecolor="black [3213]" strokeweight="1pt">
                <v:textbox>
                  <w:txbxContent>
                    <w:p w14:paraId="037744AA" w14:textId="75CFF13C" w:rsidR="00DA522C" w:rsidRPr="00B316B8" w:rsidRDefault="0086403F" w:rsidP="00DA522C">
                      <w:pPr>
                        <w:pStyle w:val="-"/>
                      </w:pPr>
                      <w:r>
                        <w:t>recordFind</w:t>
                      </w:r>
                      <w:r w:rsidR="00DA522C">
                        <w:t>(pb)</w:t>
                      </w:r>
                    </w:p>
                  </w:txbxContent>
                </v:textbox>
              </v:shape>
            </w:pict>
          </mc:Fallback>
        </mc:AlternateContent>
      </w:r>
      <w:r w:rsidR="00DA522C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59D1F4" wp14:editId="73942A40">
                <wp:simplePos x="0" y="0"/>
                <wp:positionH relativeFrom="column">
                  <wp:posOffset>702945</wp:posOffset>
                </wp:positionH>
                <wp:positionV relativeFrom="paragraph">
                  <wp:posOffset>8333105</wp:posOffset>
                </wp:positionV>
                <wp:extent cx="542925" cy="362585"/>
                <wp:effectExtent l="0" t="0" r="0" b="0"/>
                <wp:wrapNone/>
                <wp:docPr id="196" name="Надпись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E1A9A" w14:textId="77777777" w:rsidR="00DA522C" w:rsidRPr="00367F0F" w:rsidRDefault="00DA522C" w:rsidP="00DA522C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9D1F4" id="_x0000_t202" coordsize="21600,21600" o:spt="202" path="m,l,21600r21600,l21600,xe">
                <v:stroke joinstyle="miter"/>
                <v:path gradientshapeok="t" o:connecttype="rect"/>
              </v:shapetype>
              <v:shape id="Надпись 196" o:spid="_x0000_s1030" type="#_x0000_t202" style="position:absolute;margin-left:55.35pt;margin-top:656.15pt;width:42.75pt;height:28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NQGwIAADIEAAAOAAAAZHJzL2Uyb0RvYy54bWysU8tu2zAQvBfoPxC815IVy00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" filled="f" stroked="f" strokeweight=".5pt">
                <v:textbox>
                  <w:txbxContent>
                    <w:p w14:paraId="23DE1A9A" w14:textId="77777777" w:rsidR="00DA522C" w:rsidRPr="00367F0F" w:rsidRDefault="00DA522C" w:rsidP="00DA522C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9E8AD3" wp14:editId="14DCC62B">
                <wp:simplePos x="0" y="0"/>
                <wp:positionH relativeFrom="column">
                  <wp:posOffset>2176568</wp:posOffset>
                </wp:positionH>
                <wp:positionV relativeFrom="paragraph">
                  <wp:posOffset>7973060</wp:posOffset>
                </wp:positionV>
                <wp:extent cx="534670" cy="0"/>
                <wp:effectExtent l="0" t="76200" r="17780" b="9525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8D74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3" o:spid="_x0000_s1026" type="#_x0000_t32" style="position:absolute;margin-left:171.4pt;margin-top:627.8pt;width:42.1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6EAC3A" wp14:editId="5D055BB5">
                <wp:simplePos x="0" y="0"/>
                <wp:positionH relativeFrom="column">
                  <wp:posOffset>1986280</wp:posOffset>
                </wp:positionH>
                <wp:positionV relativeFrom="paragraph">
                  <wp:posOffset>7508240</wp:posOffset>
                </wp:positionV>
                <wp:extent cx="361950" cy="358140"/>
                <wp:effectExtent l="0" t="0" r="0" b="3810"/>
                <wp:wrapNone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DC9CD" w14:textId="77777777" w:rsidR="00DA522C" w:rsidRDefault="00DA522C" w:rsidP="00DA522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AC3A" id="Надпись 194" o:spid="_x0000_s1031" type="#_x0000_t202" style="position:absolute;margin-left:156.4pt;margin-top:591.2pt;width:28.5pt;height:28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GD9GQIAADI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" filled="f" stroked="f" strokeweight=".5pt">
                <v:textbox>
                  <w:txbxContent>
                    <w:p w14:paraId="23EDC9CD" w14:textId="77777777" w:rsidR="00DA522C" w:rsidRDefault="00DA522C" w:rsidP="00DA522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192D5B" wp14:editId="4B819B0D">
                <wp:simplePos x="0" y="0"/>
                <wp:positionH relativeFrom="column">
                  <wp:posOffset>363220</wp:posOffset>
                </wp:positionH>
                <wp:positionV relativeFrom="paragraph">
                  <wp:posOffset>7613650</wp:posOffset>
                </wp:positionV>
                <wp:extent cx="1806575" cy="721360"/>
                <wp:effectExtent l="19050" t="19050" r="41275" b="40640"/>
                <wp:wrapNone/>
                <wp:docPr id="60" name="Ромб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ECC06" w14:textId="2087FFE4" w:rsidR="00DA522C" w:rsidRPr="00DA522C" w:rsidRDefault="00DA522C" w:rsidP="00DA522C">
                            <w:pPr>
                              <w:pStyle w:val="-"/>
                            </w:pPr>
                            <w:r>
                              <w:t>action ==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192D5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60" o:spid="_x0000_s1032" type="#_x0000_t4" style="position:absolute;margin-left:28.6pt;margin-top:599.5pt;width:142.25pt;height:56.8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" fillcolor="white [3212]" strokecolor="black [3213]" strokeweight="1pt">
                <v:textbox>
                  <w:txbxContent>
                    <w:p w14:paraId="72CECC06" w14:textId="2087FFE4" w:rsidR="00DA522C" w:rsidRPr="00DA522C" w:rsidRDefault="00DA522C" w:rsidP="00DA522C">
                      <w:pPr>
                        <w:pStyle w:val="-"/>
                      </w:pPr>
                      <w:r>
                        <w:t>action == 7</w:t>
                      </w:r>
                    </w:p>
                  </w:txbxContent>
                </v:textbox>
              </v:shape>
            </w:pict>
          </mc:Fallback>
        </mc:AlternateContent>
      </w:r>
      <w:r w:rsidR="00DA522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F6D824" wp14:editId="17CFF49C">
                <wp:simplePos x="0" y="0"/>
                <wp:positionH relativeFrom="column">
                  <wp:posOffset>1248198</wp:posOffset>
                </wp:positionH>
                <wp:positionV relativeFrom="paragraph">
                  <wp:posOffset>1836420</wp:posOffset>
                </wp:positionV>
                <wp:extent cx="8467" cy="361103"/>
                <wp:effectExtent l="57150" t="0" r="67945" b="5842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36110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56059" id="Прямая со стрелкой 59" o:spid="_x0000_s1026" type="#_x0000_t32" style="position:absolute;margin-left:98.3pt;margin-top:144.6pt;width:.65pt;height:28.4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7A4B4E4" wp14:editId="1FE7C87C">
                <wp:simplePos x="0" y="0"/>
                <wp:positionH relativeFrom="column">
                  <wp:posOffset>4995545</wp:posOffset>
                </wp:positionH>
                <wp:positionV relativeFrom="paragraph">
                  <wp:posOffset>7014411</wp:posOffset>
                </wp:positionV>
                <wp:extent cx="97155" cy="97155"/>
                <wp:effectExtent l="0" t="0" r="17145" b="17145"/>
                <wp:wrapNone/>
                <wp:docPr id="56" name="Блок-схема: узе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746F2" id="Блок-схема: узел 56" o:spid="_x0000_s1026" type="#_x0000_t120" style="position:absolute;margin-left:393.35pt;margin-top:552.3pt;width:7.65pt;height:7.6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" fillcolor="white [3212]" strokecolor="black [3213]" strokeweight="1pt">
                <v:stroke joinstyle="miter"/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EF97E2" wp14:editId="1A02FF49">
                <wp:simplePos x="0" y="0"/>
                <wp:positionH relativeFrom="column">
                  <wp:posOffset>4998085</wp:posOffset>
                </wp:positionH>
                <wp:positionV relativeFrom="paragraph">
                  <wp:posOffset>6111778</wp:posOffset>
                </wp:positionV>
                <wp:extent cx="97155" cy="97155"/>
                <wp:effectExtent l="0" t="0" r="17145" b="17145"/>
                <wp:wrapNone/>
                <wp:docPr id="48" name="Блок-схема: узе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AA71" id="Блок-схема: узел 48" o:spid="_x0000_s1026" type="#_x0000_t120" style="position:absolute;margin-left:393.55pt;margin-top:481.25pt;width:7.65pt;height:7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" fillcolor="white [3212]" strokecolor="black [3213]" strokeweight="1pt">
                <v:stroke joinstyle="miter"/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8679EA" wp14:editId="00085CE1">
                <wp:simplePos x="0" y="0"/>
                <wp:positionH relativeFrom="column">
                  <wp:posOffset>4156857</wp:posOffset>
                </wp:positionH>
                <wp:positionV relativeFrom="paragraph">
                  <wp:posOffset>6162186</wp:posOffset>
                </wp:positionV>
                <wp:extent cx="898525" cy="0"/>
                <wp:effectExtent l="0" t="76200" r="15875" b="952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23E67" id="Прямая со стрелкой 47" o:spid="_x0000_s1026" type="#_x0000_t32" style="position:absolute;margin-left:327.3pt;margin-top:485.2pt;width:70.7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D2ECE3" wp14:editId="5BDFD08B">
                <wp:simplePos x="0" y="0"/>
                <wp:positionH relativeFrom="column">
                  <wp:posOffset>2706370</wp:posOffset>
                </wp:positionH>
                <wp:positionV relativeFrom="paragraph">
                  <wp:posOffset>5799748</wp:posOffset>
                </wp:positionV>
                <wp:extent cx="1443990" cy="719455"/>
                <wp:effectExtent l="0" t="0" r="22860" b="23495"/>
                <wp:wrapNone/>
                <wp:docPr id="44" name="Блок-схема: процесс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B64CD" w14:textId="33A9A1C8" w:rsidR="00B62676" w:rsidRPr="00B316B8" w:rsidRDefault="00F225B6" w:rsidP="00B62676">
                            <w:pPr>
                              <w:pStyle w:val="-"/>
                            </w:pPr>
                            <w:r>
                              <w:t>fileOutput(pb)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2ECE3" id="Блок-схема: процесс 44" o:spid="_x0000_s1033" type="#_x0000_t109" style="position:absolute;margin-left:213.1pt;margin-top:456.65pt;width:113.7pt;height:56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" fillcolor="white [3212]" strokecolor="black [3213]" strokeweight="1pt">
                <v:textbox>
                  <w:txbxContent>
                    <w:p w14:paraId="565B64CD" w14:textId="33A9A1C8" w:rsidR="00B62676" w:rsidRPr="00B316B8" w:rsidRDefault="00F225B6" w:rsidP="00B62676">
                      <w:pPr>
                        <w:pStyle w:val="-"/>
                      </w:pPr>
                      <w:r>
                        <w:t>fileOutput(pb)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294355" wp14:editId="3450562A">
                <wp:simplePos x="0" y="0"/>
                <wp:positionH relativeFrom="column">
                  <wp:posOffset>2710180</wp:posOffset>
                </wp:positionH>
                <wp:positionV relativeFrom="paragraph">
                  <wp:posOffset>6707701</wp:posOffset>
                </wp:positionV>
                <wp:extent cx="1443990" cy="719455"/>
                <wp:effectExtent l="0" t="0" r="22860" b="23495"/>
                <wp:wrapNone/>
                <wp:docPr id="52" name="Блок-схема: процесс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0741" w14:textId="7A466F03" w:rsidR="00F225B6" w:rsidRPr="00B316B8" w:rsidRDefault="00F225B6" w:rsidP="00F225B6">
                            <w:pPr>
                              <w:pStyle w:val="-"/>
                            </w:pPr>
                            <w:r>
                              <w:t>export(pb)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94355" id="Блок-схема: процесс 52" o:spid="_x0000_s1034" type="#_x0000_t109" style="position:absolute;margin-left:213.4pt;margin-top:528.15pt;width:113.7pt;height:56.6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" fillcolor="white [3212]" strokecolor="black [3213]" strokeweight="1pt">
                <v:textbox>
                  <w:txbxContent>
                    <w:p w14:paraId="54360741" w14:textId="7A466F03" w:rsidR="00F225B6" w:rsidRPr="00B316B8" w:rsidRDefault="00F225B6" w:rsidP="00F225B6">
                      <w:pPr>
                        <w:pStyle w:val="-"/>
                      </w:pPr>
                      <w:r>
                        <w:t>export(pb)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1FCD7D" wp14:editId="09065F6E">
                <wp:simplePos x="0" y="0"/>
                <wp:positionH relativeFrom="column">
                  <wp:posOffset>4154805</wp:posOffset>
                </wp:positionH>
                <wp:positionV relativeFrom="paragraph">
                  <wp:posOffset>7070969</wp:posOffset>
                </wp:positionV>
                <wp:extent cx="898525" cy="0"/>
                <wp:effectExtent l="0" t="76200" r="15875" b="952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1963" id="Прямая со стрелкой 55" o:spid="_x0000_s1026" type="#_x0000_t32" style="position:absolute;margin-left:327.15pt;margin-top:556.75pt;width:70.75pt;height:0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717C89" wp14:editId="5487AE17">
                <wp:simplePos x="0" y="0"/>
                <wp:positionH relativeFrom="column">
                  <wp:posOffset>1263015</wp:posOffset>
                </wp:positionH>
                <wp:positionV relativeFrom="paragraph">
                  <wp:posOffset>7430965</wp:posOffset>
                </wp:positionV>
                <wp:extent cx="0" cy="182245"/>
                <wp:effectExtent l="76200" t="0" r="57150" b="6540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CCF0E" id="Прямая со стрелкой 53" o:spid="_x0000_s1026" type="#_x0000_t32" style="position:absolute;margin-left:99.45pt;margin-top:585.1pt;width:0;height:14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BD83E6" wp14:editId="742E8BDB">
                <wp:simplePos x="0" y="0"/>
                <wp:positionH relativeFrom="column">
                  <wp:posOffset>2174240</wp:posOffset>
                </wp:positionH>
                <wp:positionV relativeFrom="paragraph">
                  <wp:posOffset>7073704</wp:posOffset>
                </wp:positionV>
                <wp:extent cx="534670" cy="0"/>
                <wp:effectExtent l="0" t="76200" r="17780" b="952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C204" id="Прямая со стрелкой 54" o:spid="_x0000_s1026" type="#_x0000_t32" style="position:absolute;margin-left:171.2pt;margin-top:557pt;width:42.1pt;height:0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3216D9" wp14:editId="38B85927">
                <wp:simplePos x="0" y="0"/>
                <wp:positionH relativeFrom="column">
                  <wp:posOffset>1269365</wp:posOffset>
                </wp:positionH>
                <wp:positionV relativeFrom="paragraph">
                  <wp:posOffset>7357745</wp:posOffset>
                </wp:positionV>
                <wp:extent cx="542925" cy="36258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FCBEB" w14:textId="77777777" w:rsidR="00F225B6" w:rsidRPr="00367F0F" w:rsidRDefault="00F225B6" w:rsidP="00F225B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16D9" id="Надпись 58" o:spid="_x0000_s1035" type="#_x0000_t202" style="position:absolute;margin-left:99.95pt;margin-top:579.35pt;width:42.75pt;height:28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" filled="f" stroked="f" strokeweight=".5pt">
                <v:textbox>
                  <w:txbxContent>
                    <w:p w14:paraId="676FCBEB" w14:textId="77777777" w:rsidR="00F225B6" w:rsidRPr="00367F0F" w:rsidRDefault="00F225B6" w:rsidP="00F225B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7854C0" wp14:editId="13410C1B">
                <wp:simplePos x="0" y="0"/>
                <wp:positionH relativeFrom="column">
                  <wp:posOffset>1988185</wp:posOffset>
                </wp:positionH>
                <wp:positionV relativeFrom="paragraph">
                  <wp:posOffset>6597015</wp:posOffset>
                </wp:positionV>
                <wp:extent cx="361950" cy="358140"/>
                <wp:effectExtent l="0" t="0" r="0" b="381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D0B3B" w14:textId="77777777" w:rsidR="00F225B6" w:rsidRDefault="00F225B6" w:rsidP="00F225B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54C0" id="Надпись 57" o:spid="_x0000_s1036" type="#_x0000_t202" style="position:absolute;margin-left:156.55pt;margin-top:519.45pt;width:28.5pt;height:28.2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" filled="f" stroked="f" strokeweight=".5pt">
                <v:textbox>
                  <w:txbxContent>
                    <w:p w14:paraId="078D0B3B" w14:textId="77777777" w:rsidR="00F225B6" w:rsidRDefault="00F225B6" w:rsidP="00F225B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90A8A9" wp14:editId="417A209B">
                <wp:simplePos x="0" y="0"/>
                <wp:positionH relativeFrom="column">
                  <wp:posOffset>365662</wp:posOffset>
                </wp:positionH>
                <wp:positionV relativeFrom="paragraph">
                  <wp:posOffset>6702522</wp:posOffset>
                </wp:positionV>
                <wp:extent cx="1806575" cy="721360"/>
                <wp:effectExtent l="19050" t="19050" r="41275" b="40640"/>
                <wp:wrapNone/>
                <wp:docPr id="51" name="Ромб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4DCBF" w14:textId="4783A287" w:rsidR="00F225B6" w:rsidRPr="00F225B6" w:rsidRDefault="00F225B6" w:rsidP="00F225B6">
                            <w:pPr>
                              <w:pStyle w:val="-"/>
                            </w:pPr>
                            <w:r>
                              <w:t>action ==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A8A9" id="Ромб 51" o:spid="_x0000_s1037" type="#_x0000_t4" style="position:absolute;margin-left:28.8pt;margin-top:527.75pt;width:142.25pt;height:56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" fillcolor="white [3212]" strokecolor="black [3213]" strokeweight="1pt">
                <v:textbox>
                  <w:txbxContent>
                    <w:p w14:paraId="6904DCBF" w14:textId="4783A287" w:rsidR="00F225B6" w:rsidRPr="00F225B6" w:rsidRDefault="00F225B6" w:rsidP="00F225B6">
                      <w:pPr>
                        <w:pStyle w:val="-"/>
                      </w:pPr>
                      <w:r>
                        <w:t>action == 6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CAA9EC" wp14:editId="0541A803">
                <wp:simplePos x="0" y="0"/>
                <wp:positionH relativeFrom="column">
                  <wp:posOffset>1259205</wp:posOffset>
                </wp:positionH>
                <wp:positionV relativeFrom="paragraph">
                  <wp:posOffset>6523257</wp:posOffset>
                </wp:positionV>
                <wp:extent cx="0" cy="182245"/>
                <wp:effectExtent l="76200" t="0" r="57150" b="6540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DA32F" id="Прямая со стрелкой 45" o:spid="_x0000_s1026" type="#_x0000_t32" style="position:absolute;margin-left:99.15pt;margin-top:513.65pt;width:0;height:14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AD28BD" wp14:editId="42D73C6D">
                <wp:simplePos x="0" y="0"/>
                <wp:positionH relativeFrom="column">
                  <wp:posOffset>1265555</wp:posOffset>
                </wp:positionH>
                <wp:positionV relativeFrom="paragraph">
                  <wp:posOffset>6457315</wp:posOffset>
                </wp:positionV>
                <wp:extent cx="542925" cy="36258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31523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28BD" id="Надпись 50" o:spid="_x0000_s1038" type="#_x0000_t202" style="position:absolute;margin-left:99.65pt;margin-top:508.45pt;width:42.75pt;height:28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2lNHAIAADMEAAAOAAAAZHJzL2Uyb0RvYy54bWysU8tu2zAQvBfoPxC815IVy00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" filled="f" stroked="f" strokeweight=".5pt">
                <v:textbox>
                  <w:txbxContent>
                    <w:p w14:paraId="30D31523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9EB3BD" wp14:editId="56360A6C">
                <wp:simplePos x="0" y="0"/>
                <wp:positionH relativeFrom="column">
                  <wp:posOffset>1984375</wp:posOffset>
                </wp:positionH>
                <wp:positionV relativeFrom="paragraph">
                  <wp:posOffset>5696585</wp:posOffset>
                </wp:positionV>
                <wp:extent cx="361950" cy="358140"/>
                <wp:effectExtent l="0" t="0" r="0" b="381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161F6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EB3BD" id="Надпись 49" o:spid="_x0000_s1039" type="#_x0000_t202" style="position:absolute;margin-left:156.25pt;margin-top:448.55pt;width:28.5pt;height:28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" filled="f" stroked="f" strokeweight=".5pt">
                <v:textbox>
                  <w:txbxContent>
                    <w:p w14:paraId="568161F6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759EF0" wp14:editId="723AAF7E">
                <wp:simplePos x="0" y="0"/>
                <wp:positionH relativeFrom="column">
                  <wp:posOffset>2170430</wp:posOffset>
                </wp:positionH>
                <wp:positionV relativeFrom="paragraph">
                  <wp:posOffset>6210935</wp:posOffset>
                </wp:positionV>
                <wp:extent cx="534670" cy="0"/>
                <wp:effectExtent l="0" t="76200" r="1778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80BCD" id="Прямая со стрелкой 46" o:spid="_x0000_s1026" type="#_x0000_t32" style="position:absolute;margin-left:170.9pt;margin-top:489.05pt;width:42.1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A7E608" wp14:editId="506B61F1">
                <wp:simplePos x="0" y="0"/>
                <wp:positionH relativeFrom="column">
                  <wp:posOffset>361559</wp:posOffset>
                </wp:positionH>
                <wp:positionV relativeFrom="paragraph">
                  <wp:posOffset>5802532</wp:posOffset>
                </wp:positionV>
                <wp:extent cx="1806575" cy="721360"/>
                <wp:effectExtent l="19050" t="19050" r="41275" b="40640"/>
                <wp:wrapNone/>
                <wp:docPr id="43" name="Ром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EB258" w14:textId="2859BCCF" w:rsidR="00B62676" w:rsidRPr="00F225B6" w:rsidRDefault="00B62676" w:rsidP="00B62676">
                            <w:pPr>
                              <w:pStyle w:val="-"/>
                            </w:pPr>
                            <w:r>
                              <w:t xml:space="preserve">action == </w:t>
                            </w:r>
                            <w:r w:rsidR="00F225B6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7E608" id="Ромб 43" o:spid="_x0000_s1040" type="#_x0000_t4" style="position:absolute;margin-left:28.45pt;margin-top:456.9pt;width:142.25pt;height:56.8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" fillcolor="white [3212]" strokecolor="black [3213]" strokeweight="1pt">
                <v:textbox>
                  <w:txbxContent>
                    <w:p w14:paraId="6E4EB258" w14:textId="2859BCCF" w:rsidR="00B62676" w:rsidRPr="00F225B6" w:rsidRDefault="00B62676" w:rsidP="00B62676">
                      <w:pPr>
                        <w:pStyle w:val="-"/>
                      </w:pPr>
                      <w:r>
                        <w:t xml:space="preserve">action == </w:t>
                      </w:r>
                      <w:r w:rsidR="00F225B6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2FB62F" wp14:editId="42994D6B">
                <wp:simplePos x="0" y="0"/>
                <wp:positionH relativeFrom="column">
                  <wp:posOffset>5002642</wp:posOffset>
                </wp:positionH>
                <wp:positionV relativeFrom="paragraph">
                  <wp:posOffset>5224892</wp:posOffset>
                </wp:positionV>
                <wp:extent cx="97155" cy="97155"/>
                <wp:effectExtent l="0" t="0" r="17145" b="17145"/>
                <wp:wrapNone/>
                <wp:docPr id="40" name="Блок-схема: узе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A5C8C" id="Блок-схема: узел 40" o:spid="_x0000_s1026" type="#_x0000_t120" style="position:absolute;margin-left:393.9pt;margin-top:411.4pt;width:7.65pt;height:7.6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" fillcolor="white [3212]" strokecolor="black [3213]" strokeweight="1pt">
                <v:stroke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93F172" wp14:editId="0E3BC6CF">
                <wp:simplePos x="0" y="0"/>
                <wp:positionH relativeFrom="column">
                  <wp:posOffset>4151070</wp:posOffset>
                </wp:positionH>
                <wp:positionV relativeFrom="paragraph">
                  <wp:posOffset>5269417</wp:posOffset>
                </wp:positionV>
                <wp:extent cx="898525" cy="0"/>
                <wp:effectExtent l="0" t="76200" r="15875" b="952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2F09E" id="Прямая со стрелкой 39" o:spid="_x0000_s1026" type="#_x0000_t32" style="position:absolute;margin-left:326.85pt;margin-top:414.9pt;width:70.7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64D788" wp14:editId="2646AADF">
                <wp:simplePos x="0" y="0"/>
                <wp:positionH relativeFrom="column">
                  <wp:posOffset>2173717</wp:posOffset>
                </wp:positionH>
                <wp:positionV relativeFrom="paragraph">
                  <wp:posOffset>5269305</wp:posOffset>
                </wp:positionV>
                <wp:extent cx="534670" cy="0"/>
                <wp:effectExtent l="0" t="76200" r="17780" b="9525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E8CE0" id="Прямая со стрелкой 38" o:spid="_x0000_s1026" type="#_x0000_t32" style="position:absolute;margin-left:171.15pt;margin-top:414.9pt;width:42.1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C754A6" wp14:editId="00160548">
                <wp:simplePos x="0" y="0"/>
                <wp:positionH relativeFrom="column">
                  <wp:posOffset>352425</wp:posOffset>
                </wp:positionH>
                <wp:positionV relativeFrom="paragraph">
                  <wp:posOffset>4913630</wp:posOffset>
                </wp:positionV>
                <wp:extent cx="1806575" cy="721360"/>
                <wp:effectExtent l="19050" t="19050" r="41275" b="40640"/>
                <wp:wrapNone/>
                <wp:docPr id="35" name="Ром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77DE8" w14:textId="2C3B3A07" w:rsidR="00B62676" w:rsidRPr="00B62676" w:rsidRDefault="00B62676" w:rsidP="00B62676">
                            <w:pPr>
                              <w:pStyle w:val="-"/>
                            </w:pPr>
                            <w:r>
                              <w:t>action ==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C754A6" id="Ромб 35" o:spid="_x0000_s1041" type="#_x0000_t4" style="position:absolute;margin-left:27.75pt;margin-top:386.9pt;width:142.25pt;height:56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" fillcolor="white [3212]" strokecolor="black [3213]" strokeweight="1pt">
                <v:textbox>
                  <w:txbxContent>
                    <w:p w14:paraId="45577DE8" w14:textId="2C3B3A07" w:rsidR="00B62676" w:rsidRPr="00B62676" w:rsidRDefault="00B62676" w:rsidP="00B62676">
                      <w:pPr>
                        <w:pStyle w:val="-"/>
                      </w:pPr>
                      <w:r>
                        <w:t>action == 4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12D5A9" wp14:editId="67D54D95">
                <wp:simplePos x="0" y="0"/>
                <wp:positionH relativeFrom="column">
                  <wp:posOffset>2697480</wp:posOffset>
                </wp:positionH>
                <wp:positionV relativeFrom="paragraph">
                  <wp:posOffset>4893945</wp:posOffset>
                </wp:positionV>
                <wp:extent cx="1443990" cy="719455"/>
                <wp:effectExtent l="0" t="0" r="22860" b="23495"/>
                <wp:wrapNone/>
                <wp:docPr id="36" name="Блок-схема: процесс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A6BB0" w14:textId="6020CD0B" w:rsidR="00B62676" w:rsidRPr="00B316B8" w:rsidRDefault="00F225B6" w:rsidP="00B62676">
                            <w:pPr>
                              <w:pStyle w:val="-"/>
                            </w:pPr>
                            <w:r>
                              <w:t>pb.print(0,std::cout,’.’)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2D5A9" id="Блок-схема: процесс 36" o:spid="_x0000_s1042" type="#_x0000_t109" style="position:absolute;margin-left:212.4pt;margin-top:385.35pt;width:113.7pt;height:56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" fillcolor="white [3212]" strokecolor="black [3213]" strokeweight="1pt">
                <v:textbox>
                  <w:txbxContent>
                    <w:p w14:paraId="5ABA6BB0" w14:textId="6020CD0B" w:rsidR="00B62676" w:rsidRPr="00B316B8" w:rsidRDefault="00F225B6" w:rsidP="00B62676">
                      <w:pPr>
                        <w:pStyle w:val="-"/>
                      </w:pPr>
                      <w:r>
                        <w:t>pb.print(0,std::cout,’.’)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5DEF6A" wp14:editId="7D0E3055">
                <wp:simplePos x="0" y="0"/>
                <wp:positionH relativeFrom="column">
                  <wp:posOffset>1250315</wp:posOffset>
                </wp:positionH>
                <wp:positionV relativeFrom="paragraph">
                  <wp:posOffset>5615305</wp:posOffset>
                </wp:positionV>
                <wp:extent cx="0" cy="182245"/>
                <wp:effectExtent l="76200" t="0" r="57150" b="6540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649B8" id="Прямая со стрелкой 37" o:spid="_x0000_s1026" type="#_x0000_t32" style="position:absolute;margin-left:98.45pt;margin-top:442.15pt;width:0;height:14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FE46B2" wp14:editId="2461273D">
                <wp:simplePos x="0" y="0"/>
                <wp:positionH relativeFrom="column">
                  <wp:posOffset>1975485</wp:posOffset>
                </wp:positionH>
                <wp:positionV relativeFrom="paragraph">
                  <wp:posOffset>4808220</wp:posOffset>
                </wp:positionV>
                <wp:extent cx="361950" cy="358140"/>
                <wp:effectExtent l="0" t="0" r="0" b="381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E7A16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46B2" id="Надпись 41" o:spid="_x0000_s1043" type="#_x0000_t202" style="position:absolute;margin-left:155.55pt;margin-top:378.6pt;width:28.5pt;height:28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" filled="f" stroked="f" strokeweight=".5pt">
                <v:textbox>
                  <w:txbxContent>
                    <w:p w14:paraId="002E7A16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205CA5" wp14:editId="3E2B1A77">
                <wp:simplePos x="0" y="0"/>
                <wp:positionH relativeFrom="column">
                  <wp:posOffset>1256964</wp:posOffset>
                </wp:positionH>
                <wp:positionV relativeFrom="paragraph">
                  <wp:posOffset>5569212</wp:posOffset>
                </wp:positionV>
                <wp:extent cx="542925" cy="362585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2449D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5CA5" id="Надпись 42" o:spid="_x0000_s1044" type="#_x0000_t202" style="position:absolute;margin-left:98.95pt;margin-top:438.5pt;width:42.75pt;height:2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" filled="f" stroked="f" strokeweight=".5pt">
                <v:textbox>
                  <w:txbxContent>
                    <w:p w14:paraId="4972449D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CAEAC6" wp14:editId="16A30FC4">
                <wp:simplePos x="0" y="0"/>
                <wp:positionH relativeFrom="column">
                  <wp:posOffset>1258116</wp:posOffset>
                </wp:positionH>
                <wp:positionV relativeFrom="paragraph">
                  <wp:posOffset>4728483</wp:posOffset>
                </wp:positionV>
                <wp:extent cx="0" cy="182245"/>
                <wp:effectExtent l="76200" t="0" r="57150" b="6540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FB44B" id="Прямая со стрелкой 29" o:spid="_x0000_s1026" type="#_x0000_t32" style="position:absolute;margin-left:99.05pt;margin-top:372.3pt;width:0;height:1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ED0E17" wp14:editId="08A07F17">
                <wp:simplePos x="0" y="0"/>
                <wp:positionH relativeFrom="column">
                  <wp:posOffset>1264285</wp:posOffset>
                </wp:positionH>
                <wp:positionV relativeFrom="paragraph">
                  <wp:posOffset>4682036</wp:posOffset>
                </wp:positionV>
                <wp:extent cx="542925" cy="36258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9100E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D0E17" id="Надпись 34" o:spid="_x0000_s1045" type="#_x0000_t202" style="position:absolute;margin-left:99.55pt;margin-top:368.65pt;width:42.75pt;height:28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" filled="f" stroked="f" strokeweight=".5pt">
                <v:textbox>
                  <w:txbxContent>
                    <w:p w14:paraId="7749100E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AC659" wp14:editId="10384144">
                <wp:simplePos x="0" y="0"/>
                <wp:positionH relativeFrom="column">
                  <wp:posOffset>4996815</wp:posOffset>
                </wp:positionH>
                <wp:positionV relativeFrom="paragraph">
                  <wp:posOffset>4310742</wp:posOffset>
                </wp:positionV>
                <wp:extent cx="97155" cy="97155"/>
                <wp:effectExtent l="0" t="0" r="17145" b="17145"/>
                <wp:wrapNone/>
                <wp:docPr id="32" name="Блок-схема: узе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144A" id="Блок-схема: узел 32" o:spid="_x0000_s1026" type="#_x0000_t120" style="position:absolute;margin-left:393.45pt;margin-top:339.45pt;width:7.65pt;height:7.6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" fillcolor="white [3212]" strokecolor="black [3213]" strokeweight="1pt">
                <v:stroke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850A43" wp14:editId="592C921D">
                <wp:simplePos x="0" y="0"/>
                <wp:positionH relativeFrom="column">
                  <wp:posOffset>2169160</wp:posOffset>
                </wp:positionH>
                <wp:positionV relativeFrom="paragraph">
                  <wp:posOffset>4359275</wp:posOffset>
                </wp:positionV>
                <wp:extent cx="534670" cy="0"/>
                <wp:effectExtent l="0" t="76200" r="1778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5488B" id="Прямая со стрелкой 30" o:spid="_x0000_s1026" type="#_x0000_t32" style="position:absolute;margin-left:170.8pt;margin-top:343.25pt;width:42.1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6A7A0E" wp14:editId="1DEE3628">
                <wp:simplePos x="0" y="0"/>
                <wp:positionH relativeFrom="column">
                  <wp:posOffset>4149725</wp:posOffset>
                </wp:positionH>
                <wp:positionV relativeFrom="paragraph">
                  <wp:posOffset>4359910</wp:posOffset>
                </wp:positionV>
                <wp:extent cx="898525" cy="0"/>
                <wp:effectExtent l="0" t="76200" r="15875" b="952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319BF" id="Прямая со стрелкой 31" o:spid="_x0000_s1026" type="#_x0000_t32" style="position:absolute;margin-left:326.75pt;margin-top:343.3pt;width:70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BA7F6B" wp14:editId="56A06B48">
                <wp:simplePos x="0" y="0"/>
                <wp:positionH relativeFrom="column">
                  <wp:posOffset>1983105</wp:posOffset>
                </wp:positionH>
                <wp:positionV relativeFrom="paragraph">
                  <wp:posOffset>3921125</wp:posOffset>
                </wp:positionV>
                <wp:extent cx="361950" cy="358140"/>
                <wp:effectExtent l="0" t="0" r="0" b="381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3FE80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A7F6B" id="Надпись 33" o:spid="_x0000_s1046" type="#_x0000_t202" style="position:absolute;margin-left:156.15pt;margin-top:308.75pt;width:28.5pt;height:28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" filled="f" stroked="f" strokeweight=".5pt">
                <v:textbox>
                  <w:txbxContent>
                    <w:p w14:paraId="2063FE80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CD6651" wp14:editId="63407F52">
                <wp:simplePos x="0" y="0"/>
                <wp:positionH relativeFrom="column">
                  <wp:posOffset>1265555</wp:posOffset>
                </wp:positionH>
                <wp:positionV relativeFrom="paragraph">
                  <wp:posOffset>3827780</wp:posOffset>
                </wp:positionV>
                <wp:extent cx="0" cy="182245"/>
                <wp:effectExtent l="76200" t="0" r="57150" b="6540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5B55E" id="Прямая со стрелкой 23" o:spid="_x0000_s1026" type="#_x0000_t32" style="position:absolute;margin-left:99.65pt;margin-top:301.4pt;width:0;height:14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6A4D07" wp14:editId="3C6168A5">
                <wp:simplePos x="0" y="0"/>
                <wp:positionH relativeFrom="column">
                  <wp:posOffset>4995545</wp:posOffset>
                </wp:positionH>
                <wp:positionV relativeFrom="paragraph">
                  <wp:posOffset>3413125</wp:posOffset>
                </wp:positionV>
                <wp:extent cx="97155" cy="97155"/>
                <wp:effectExtent l="0" t="0" r="17145" b="17145"/>
                <wp:wrapNone/>
                <wp:docPr id="26" name="Блок-схема: узе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3C67B" id="Блок-схема: узел 26" o:spid="_x0000_s1026" type="#_x0000_t120" style="position:absolute;margin-left:393.35pt;margin-top:268.75pt;width:7.65pt;height:7.6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" fillcolor="white [3212]" strokecolor="black [3213]" strokeweight="1pt">
                <v:stroke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BEC0D9" wp14:editId="7FF86571">
                <wp:simplePos x="0" y="0"/>
                <wp:positionH relativeFrom="column">
                  <wp:posOffset>1257935</wp:posOffset>
                </wp:positionH>
                <wp:positionV relativeFrom="paragraph">
                  <wp:posOffset>3752215</wp:posOffset>
                </wp:positionV>
                <wp:extent cx="542925" cy="362585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EDBF3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C0D9" id="Надпись 28" o:spid="_x0000_s1047" type="#_x0000_t202" style="position:absolute;margin-left:99.05pt;margin-top:295.45pt;width:42.75pt;height:2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hyGwIAADMEAAAOAAAAZHJzL2Uyb0RvYy54bWysU8tu2zAQvBfoPxC815IVy00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" filled="f" stroked="f" strokeweight=".5pt">
                <v:textbox>
                  <w:txbxContent>
                    <w:p w14:paraId="435EDBF3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F474C2" wp14:editId="7758A8A4">
                <wp:simplePos x="0" y="0"/>
                <wp:positionH relativeFrom="column">
                  <wp:posOffset>1976755</wp:posOffset>
                </wp:positionH>
                <wp:positionV relativeFrom="paragraph">
                  <wp:posOffset>3027680</wp:posOffset>
                </wp:positionV>
                <wp:extent cx="361950" cy="358140"/>
                <wp:effectExtent l="0" t="0" r="0" b="381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9BA78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74C2" id="Надпись 27" o:spid="_x0000_s1048" type="#_x0000_t202" style="position:absolute;margin-left:155.65pt;margin-top:238.4pt;width:28.5pt;height:28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QQ2GgIAADM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" filled="f" stroked="f" strokeweight=".5pt">
                <v:textbox>
                  <w:txbxContent>
                    <w:p w14:paraId="57F9BA78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D2BC72" wp14:editId="1F4AA0E1">
                <wp:simplePos x="0" y="0"/>
                <wp:positionH relativeFrom="column">
                  <wp:posOffset>4143375</wp:posOffset>
                </wp:positionH>
                <wp:positionV relativeFrom="paragraph">
                  <wp:posOffset>3466465</wp:posOffset>
                </wp:positionV>
                <wp:extent cx="898525" cy="0"/>
                <wp:effectExtent l="0" t="76200" r="15875" b="952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0CE02" id="Прямая со стрелкой 25" o:spid="_x0000_s1026" type="#_x0000_t32" style="position:absolute;margin-left:326.25pt;margin-top:272.95pt;width:70.7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C4BBF1" wp14:editId="0D0A909D">
                <wp:simplePos x="0" y="0"/>
                <wp:positionH relativeFrom="column">
                  <wp:posOffset>2162810</wp:posOffset>
                </wp:positionH>
                <wp:positionV relativeFrom="paragraph">
                  <wp:posOffset>3465830</wp:posOffset>
                </wp:positionV>
                <wp:extent cx="534670" cy="0"/>
                <wp:effectExtent l="0" t="76200" r="1778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46C7D" id="Прямая со стрелкой 24" o:spid="_x0000_s1026" type="#_x0000_t32" style="position:absolute;margin-left:170.3pt;margin-top:272.9pt;width:42.1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D30912" wp14:editId="695A8557">
                <wp:simplePos x="0" y="0"/>
                <wp:positionH relativeFrom="column">
                  <wp:posOffset>1264920</wp:posOffset>
                </wp:positionH>
                <wp:positionV relativeFrom="paragraph">
                  <wp:posOffset>2925445</wp:posOffset>
                </wp:positionV>
                <wp:extent cx="543120" cy="362732"/>
                <wp:effectExtent l="0" t="0" r="0" b="0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706D6" w14:textId="77777777" w:rsidR="00B62676" w:rsidRPr="00367F0F" w:rsidRDefault="00B62676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0912" id="Надпись 226" o:spid="_x0000_s1049" type="#_x0000_t202" style="position:absolute;margin-left:99.6pt;margin-top:230.35pt;width:42.75pt;height:28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" filled="f" stroked="f" strokeweight=".5pt">
                <v:textbox>
                  <w:txbxContent>
                    <w:p w14:paraId="5C2706D6" w14:textId="77777777" w:rsidR="00B62676" w:rsidRPr="00367F0F" w:rsidRDefault="00B62676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253174" wp14:editId="50BA3E2F">
                <wp:simplePos x="0" y="0"/>
                <wp:positionH relativeFrom="column">
                  <wp:posOffset>1983740</wp:posOffset>
                </wp:positionH>
                <wp:positionV relativeFrom="paragraph">
                  <wp:posOffset>2200910</wp:posOffset>
                </wp:positionV>
                <wp:extent cx="361950" cy="358140"/>
                <wp:effectExtent l="0" t="0" r="0" b="3810"/>
                <wp:wrapNone/>
                <wp:docPr id="237" name="Надпись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E2CF5" w14:textId="77777777" w:rsidR="00B62676" w:rsidRDefault="00B62676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3174" id="Надпись 237" o:spid="_x0000_s1050" type="#_x0000_t202" style="position:absolute;margin-left:156.2pt;margin-top:173.3pt;width:28.5pt;height:28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akGgIAADM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" filled="f" stroked="f" strokeweight=".5pt">
                <v:textbox>
                  <w:txbxContent>
                    <w:p w14:paraId="6D8E2CF5" w14:textId="77777777" w:rsidR="00B62676" w:rsidRDefault="00B62676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E76B0" wp14:editId="13F07A47">
                <wp:simplePos x="0" y="0"/>
                <wp:positionH relativeFrom="column">
                  <wp:posOffset>5003164</wp:posOffset>
                </wp:positionH>
                <wp:positionV relativeFrom="paragraph">
                  <wp:posOffset>2508250</wp:posOffset>
                </wp:positionV>
                <wp:extent cx="97472" cy="97472"/>
                <wp:effectExtent l="0" t="0" r="17145" b="17145"/>
                <wp:wrapNone/>
                <wp:docPr id="22" name="Блок-схема: узе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" cy="97472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6DF8" id="Блок-схема: узел 22" o:spid="_x0000_s1026" type="#_x0000_t120" style="position:absolute;margin-left:393.95pt;margin-top:197.5pt;width:7.65pt;height: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" fillcolor="white [3212]" strokecolor="black [3213]" strokeweight="1pt">
                <v:stroke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05D954" wp14:editId="0B8FAA2C">
                <wp:simplePos x="0" y="0"/>
                <wp:positionH relativeFrom="column">
                  <wp:posOffset>4150409</wp:posOffset>
                </wp:positionH>
                <wp:positionV relativeFrom="paragraph">
                  <wp:posOffset>2563544</wp:posOffset>
                </wp:positionV>
                <wp:extent cx="899111" cy="0"/>
                <wp:effectExtent l="0" t="76200" r="15875" b="952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11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23A0D" id="Прямая со стрелкой 21" o:spid="_x0000_s1026" type="#_x0000_t32" style="position:absolute;margin-left:326.8pt;margin-top:201.85pt;width:70.8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34A75" wp14:editId="21800C30">
                <wp:simplePos x="0" y="0"/>
                <wp:positionH relativeFrom="column">
                  <wp:posOffset>2169844</wp:posOffset>
                </wp:positionH>
                <wp:positionV relativeFrom="paragraph">
                  <wp:posOffset>2562860</wp:posOffset>
                </wp:positionV>
                <wp:extent cx="535256" cy="0"/>
                <wp:effectExtent l="0" t="76200" r="1778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25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221C2" id="Прямая со стрелкой 20" o:spid="_x0000_s1026" type="#_x0000_t32" style="position:absolute;margin-left:170.85pt;margin-top:201.8pt;width:42.1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302553" wp14:editId="48605BBD">
                <wp:simplePos x="0" y="0"/>
                <wp:positionH relativeFrom="column">
                  <wp:posOffset>1262380</wp:posOffset>
                </wp:positionH>
                <wp:positionV relativeFrom="paragraph">
                  <wp:posOffset>2921488</wp:posOffset>
                </wp:positionV>
                <wp:extent cx="0" cy="182392"/>
                <wp:effectExtent l="76200" t="0" r="57150" b="6540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39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71D06" id="Прямая со стрелкой 19" o:spid="_x0000_s1026" type="#_x0000_t32" style="position:absolute;margin-left:99.4pt;margin-top:230.05pt;width:0;height:1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3C518" wp14:editId="33AC3462">
                <wp:simplePos x="0" y="0"/>
                <wp:positionH relativeFrom="column">
                  <wp:posOffset>1804523</wp:posOffset>
                </wp:positionH>
                <wp:positionV relativeFrom="paragraph">
                  <wp:posOffset>218928</wp:posOffset>
                </wp:positionV>
                <wp:extent cx="720237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23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A1DF1" id="Прямая со стрелкой 18" o:spid="_x0000_s1026" type="#_x0000_t32" style="position:absolute;margin-left:142.1pt;margin-top:17.25pt;width:56.7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AD8D8" wp14:editId="70625B75">
                <wp:simplePos x="0" y="0"/>
                <wp:positionH relativeFrom="column">
                  <wp:posOffset>156650</wp:posOffset>
                </wp:positionH>
                <wp:positionV relativeFrom="paragraph">
                  <wp:posOffset>939898</wp:posOffset>
                </wp:positionV>
                <wp:extent cx="3450150" cy="900430"/>
                <wp:effectExtent l="0" t="0" r="17145" b="13970"/>
                <wp:wrapNone/>
                <wp:docPr id="8" name="Блок-схема: процес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150" cy="9004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59310" w14:textId="2617535A" w:rsidR="007F6AFC" w:rsidRPr="007F6AFC" w:rsidRDefault="007F6AFC" w:rsidP="007F6AFC">
                            <w:pPr>
                              <w:pStyle w:val="-"/>
                            </w:pPr>
                            <w:r>
                              <w:t>size</w:t>
                            </w:r>
                            <w:r w:rsidRPr="007F6AFC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7F6AF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action = choose</w:t>
                            </w:r>
                            <w:r w:rsidRPr="007F6AFC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list</w:t>
                            </w:r>
                            <w:r w:rsidRPr="007F6AFC">
                              <w:rPr>
                                <w:lang w:val="ru-RU"/>
                              </w:rPr>
                              <w:t>(</w:t>
                            </w:r>
                            <w:r>
                              <w:t xml:space="preserve">8, </w:t>
                            </w:r>
                            <w:r w:rsidRPr="007F6AFC">
                              <w:rPr>
                                <w:lang w:val="ru-RU"/>
                              </w:rPr>
                              <w:t>“Ввести с клавиатуры\0Ввести из файла\0Импортировать (</w:t>
                            </w:r>
                            <w:r w:rsidRPr="007F6AFC">
                              <w:t>Google</w:t>
                            </w:r>
                            <w:r w:rsidRPr="007F6AF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F6AFC">
                              <w:t>csv</w:t>
                            </w:r>
                            <w:r w:rsidRPr="007F6AFC">
                              <w:rPr>
                                <w:lang w:val="ru-RU"/>
                              </w:rPr>
                              <w:t>)\0Вывести на экран\0Вывести в файл\0Экспортировать (</w:t>
                            </w:r>
                            <w:r w:rsidRPr="007F6AFC">
                              <w:t>Google</w:t>
                            </w:r>
                            <w:r w:rsidRPr="007F6AF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F6AFC">
                              <w:t>csv</w:t>
                            </w:r>
                            <w:r w:rsidRPr="007F6AFC">
                              <w:rPr>
                                <w:lang w:val="ru-RU"/>
                              </w:rPr>
                              <w:t>)\0Найти номер\0Выйти”</w:t>
                            </w:r>
                            <w:r>
                              <w:t>);</w:t>
                            </w:r>
                          </w:p>
                          <w:p w14:paraId="439E4051" w14:textId="77777777" w:rsidR="007F6AFC" w:rsidRDefault="007F6AFC" w:rsidP="007F6A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D8D8" id="Блок-схема: процесс 8" o:spid="_x0000_s1051" type="#_x0000_t109" style="position:absolute;margin-left:12.35pt;margin-top:74pt;width:271.65pt;height:7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" fillcolor="white [3212]" strokecolor="black [3213]" strokeweight="1pt">
                <v:textbox>
                  <w:txbxContent>
                    <w:p w14:paraId="57559310" w14:textId="2617535A" w:rsidR="007F6AFC" w:rsidRPr="007F6AFC" w:rsidRDefault="007F6AFC" w:rsidP="007F6AFC">
                      <w:pPr>
                        <w:pStyle w:val="-"/>
                      </w:pPr>
                      <w:r>
                        <w:t>size</w:t>
                      </w:r>
                      <w:r w:rsidRPr="007F6AFC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7F6AFC">
                        <w:rPr>
                          <w:lang w:val="ru-RU"/>
                        </w:rPr>
                        <w:t xml:space="preserve"> </w:t>
                      </w:r>
                      <w:r>
                        <w:t>action = choose</w:t>
                      </w:r>
                      <w:r w:rsidRPr="007F6AFC">
                        <w:rPr>
                          <w:lang w:val="ru-RU"/>
                        </w:rPr>
                        <w:t>_</w:t>
                      </w:r>
                      <w:r>
                        <w:t>list</w:t>
                      </w:r>
                      <w:r w:rsidRPr="007F6AFC">
                        <w:rPr>
                          <w:lang w:val="ru-RU"/>
                        </w:rPr>
                        <w:t>(</w:t>
                      </w:r>
                      <w:r>
                        <w:t xml:space="preserve">8, </w:t>
                      </w:r>
                      <w:r w:rsidRPr="007F6AFC">
                        <w:rPr>
                          <w:lang w:val="ru-RU"/>
                        </w:rPr>
                        <w:t>“Ввести с клавиатуры\0Ввести из файла\0Импортировать (</w:t>
                      </w:r>
                      <w:r w:rsidRPr="007F6AFC">
                        <w:t>Google</w:t>
                      </w:r>
                      <w:r w:rsidRPr="007F6AFC">
                        <w:rPr>
                          <w:lang w:val="ru-RU"/>
                        </w:rPr>
                        <w:t xml:space="preserve"> </w:t>
                      </w:r>
                      <w:r w:rsidRPr="007F6AFC">
                        <w:t>csv</w:t>
                      </w:r>
                      <w:r w:rsidRPr="007F6AFC">
                        <w:rPr>
                          <w:lang w:val="ru-RU"/>
                        </w:rPr>
                        <w:t>)\0Вывести на экран\0Вывести в файл\0Экспортировать (</w:t>
                      </w:r>
                      <w:r w:rsidRPr="007F6AFC">
                        <w:t>Google</w:t>
                      </w:r>
                      <w:r w:rsidRPr="007F6AFC">
                        <w:rPr>
                          <w:lang w:val="ru-RU"/>
                        </w:rPr>
                        <w:t xml:space="preserve"> </w:t>
                      </w:r>
                      <w:r w:rsidRPr="007F6AFC">
                        <w:t>csv</w:t>
                      </w:r>
                      <w:r w:rsidRPr="007F6AFC">
                        <w:rPr>
                          <w:lang w:val="ru-RU"/>
                        </w:rPr>
                        <w:t>)\0Найти номер\0Выйти”</w:t>
                      </w:r>
                      <w:r>
                        <w:t>);</w:t>
                      </w:r>
                    </w:p>
                    <w:p w14:paraId="439E4051" w14:textId="77777777" w:rsidR="007F6AFC" w:rsidRDefault="007F6AFC" w:rsidP="007F6AF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523057" wp14:editId="085B78C4">
                <wp:simplePos x="0" y="0"/>
                <wp:positionH relativeFrom="column">
                  <wp:posOffset>3586285</wp:posOffset>
                </wp:positionH>
                <wp:positionV relativeFrom="paragraph">
                  <wp:posOffset>218440</wp:posOffset>
                </wp:positionV>
                <wp:extent cx="20466" cy="1082040"/>
                <wp:effectExtent l="38100" t="0" r="1465580" b="99060"/>
                <wp:wrapNone/>
                <wp:docPr id="17" name="Соединитель: усту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66" cy="1082040"/>
                        </a:xfrm>
                        <a:prstGeom prst="bentConnector3">
                          <a:avLst>
                            <a:gd name="adj1" fmla="val -7088356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9E279" id="Соединитель: уступ 17" o:spid="_x0000_s1026" type="#_x0000_t34" style="position:absolute;margin-left:282.4pt;margin-top:17.2pt;width:1.6pt;height:85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" adj="-1531085" strokecolor="black [3200]" strokeweight="1.5pt">
                <v:stroke endarrow="block"/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F2C588" wp14:editId="3834A1FD">
                <wp:simplePos x="0" y="0"/>
                <wp:positionH relativeFrom="column">
                  <wp:posOffset>2705100</wp:posOffset>
                </wp:positionH>
                <wp:positionV relativeFrom="paragraph">
                  <wp:posOffset>4006948</wp:posOffset>
                </wp:positionV>
                <wp:extent cx="1444039" cy="719992"/>
                <wp:effectExtent l="0" t="0" r="22860" b="23495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039" cy="71999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C1136" w14:textId="496FFD78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import(pb)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C588" id="Блок-схема: процесс 15" o:spid="_x0000_s1052" type="#_x0000_t109" style="position:absolute;margin-left:213pt;margin-top:315.5pt;width:113.7pt;height:5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" fillcolor="white [3212]" strokecolor="black [3213]" strokeweight="1pt">
                <v:textbox>
                  <w:txbxContent>
                    <w:p w14:paraId="28BC1136" w14:textId="496FFD78" w:rsidR="00B316B8" w:rsidRPr="00B316B8" w:rsidRDefault="00B316B8" w:rsidP="00B316B8">
                      <w:pPr>
                        <w:pStyle w:val="-"/>
                      </w:pPr>
                      <w:r>
                        <w:t>import(pb)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C6D72" wp14:editId="563735E2">
                <wp:simplePos x="0" y="0"/>
                <wp:positionH relativeFrom="column">
                  <wp:posOffset>360045</wp:posOffset>
                </wp:positionH>
                <wp:positionV relativeFrom="paragraph">
                  <wp:posOffset>4008071</wp:posOffset>
                </wp:positionV>
                <wp:extent cx="1806673" cy="721360"/>
                <wp:effectExtent l="19050" t="19050" r="41275" b="40640"/>
                <wp:wrapNone/>
                <wp:docPr id="14" name="Ром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673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5A723" w14:textId="79FD4973" w:rsidR="00B316B8" w:rsidRPr="00B316B8" w:rsidRDefault="00B316B8" w:rsidP="00B316B8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action ==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2C6D72" id="Ромб 14" o:spid="_x0000_s1053" type="#_x0000_t4" style="position:absolute;margin-left:28.35pt;margin-top:315.6pt;width:142.25pt;height:56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" fillcolor="white [3212]" strokecolor="black [3213]" strokeweight="1pt">
                <v:textbox>
                  <w:txbxContent>
                    <w:p w14:paraId="1845A723" w14:textId="79FD4973" w:rsidR="00B316B8" w:rsidRPr="00B316B8" w:rsidRDefault="00B316B8" w:rsidP="00B316B8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action == 3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3A654" wp14:editId="1F1B0A2D">
                <wp:simplePos x="0" y="0"/>
                <wp:positionH relativeFrom="column">
                  <wp:posOffset>2706370</wp:posOffset>
                </wp:positionH>
                <wp:positionV relativeFrom="paragraph">
                  <wp:posOffset>3103587</wp:posOffset>
                </wp:positionV>
                <wp:extent cx="1442720" cy="723118"/>
                <wp:effectExtent l="0" t="0" r="24130" b="20320"/>
                <wp:wrapNone/>
                <wp:docPr id="13" name="Блок-схема: процесс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311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462EB" w14:textId="1CFEEBE0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inputFromFile(pb)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3A654" id="Блок-схема: процесс 13" o:spid="_x0000_s1054" type="#_x0000_t109" style="position:absolute;margin-left:213.1pt;margin-top:244.4pt;width:113.6pt;height:5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" fillcolor="white [3212]" strokecolor="black [3213]" strokeweight="1pt">
                <v:textbox>
                  <w:txbxContent>
                    <w:p w14:paraId="29B462EB" w14:textId="1CFEEBE0" w:rsidR="00B316B8" w:rsidRPr="00B316B8" w:rsidRDefault="00B316B8" w:rsidP="00B316B8">
                      <w:pPr>
                        <w:pStyle w:val="-"/>
                      </w:pPr>
                      <w:r>
                        <w:t>inputFromFile(pb)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A468DB" wp14:editId="6B62297A">
                <wp:simplePos x="0" y="0"/>
                <wp:positionH relativeFrom="column">
                  <wp:posOffset>362732</wp:posOffset>
                </wp:positionH>
                <wp:positionV relativeFrom="paragraph">
                  <wp:posOffset>3103392</wp:posOffset>
                </wp:positionV>
                <wp:extent cx="1806673" cy="721360"/>
                <wp:effectExtent l="19050" t="19050" r="41275" b="40640"/>
                <wp:wrapNone/>
                <wp:docPr id="12" name="Ром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673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C5167" w14:textId="35860060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action ==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468DB" id="Ромб 12" o:spid="_x0000_s1055" type="#_x0000_t4" style="position:absolute;margin-left:28.55pt;margin-top:244.35pt;width:142.25pt;height:56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" fillcolor="white [3212]" strokecolor="black [3213]" strokeweight="1pt">
                <v:textbox>
                  <w:txbxContent>
                    <w:p w14:paraId="3D5C5167" w14:textId="35860060" w:rsidR="00B316B8" w:rsidRPr="00B316B8" w:rsidRDefault="00B316B8" w:rsidP="00B316B8">
                      <w:pPr>
                        <w:pStyle w:val="-"/>
                      </w:pPr>
                      <w:r>
                        <w:t>action == 2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EAECAD" wp14:editId="2FDE11F3">
                <wp:simplePos x="0" y="0"/>
                <wp:positionH relativeFrom="column">
                  <wp:posOffset>363269</wp:posOffset>
                </wp:positionH>
                <wp:positionV relativeFrom="paragraph">
                  <wp:posOffset>2201594</wp:posOffset>
                </wp:positionV>
                <wp:extent cx="1800811" cy="721360"/>
                <wp:effectExtent l="19050" t="19050" r="47625" b="40640"/>
                <wp:wrapNone/>
                <wp:docPr id="10" name="Ром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11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DAE3C" w14:textId="23E16698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action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EAECAD" id="Ромб 10" o:spid="_x0000_s1056" type="#_x0000_t4" style="position:absolute;margin-left:28.6pt;margin-top:173.35pt;width:141.8pt;height:56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" fillcolor="white [3212]" strokecolor="black [3213]" strokeweight="1pt">
                <v:textbox>
                  <w:txbxContent>
                    <w:p w14:paraId="437DAE3C" w14:textId="23E16698" w:rsidR="00B316B8" w:rsidRPr="00B316B8" w:rsidRDefault="00B316B8" w:rsidP="00B316B8">
                      <w:pPr>
                        <w:pStyle w:val="-"/>
                      </w:pPr>
                      <w:r>
                        <w:t>action == 1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B89B7" wp14:editId="75636F04">
                <wp:simplePos x="0" y="0"/>
                <wp:positionH relativeFrom="column">
                  <wp:posOffset>2707884</wp:posOffset>
                </wp:positionH>
                <wp:positionV relativeFrom="paragraph">
                  <wp:posOffset>2201545</wp:posOffset>
                </wp:positionV>
                <wp:extent cx="1442720" cy="721360"/>
                <wp:effectExtent l="0" t="0" r="24130" b="21590"/>
                <wp:wrapNone/>
                <wp:docPr id="11" name="Блок-схема: процесс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D1AF7" w14:textId="4FAF66DC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pb.input()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89B7" id="Блок-схема: процесс 11" o:spid="_x0000_s1057" type="#_x0000_t109" style="position:absolute;margin-left:213.2pt;margin-top:173.35pt;width:113.6pt;height:5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" fillcolor="white [3212]" strokecolor="black [3213]" strokeweight="1pt">
                <v:textbox>
                  <w:txbxContent>
                    <w:p w14:paraId="2E6D1AF7" w14:textId="4FAF66DC" w:rsidR="00B316B8" w:rsidRPr="00B316B8" w:rsidRDefault="00B316B8" w:rsidP="00B316B8">
                      <w:pPr>
                        <w:pStyle w:val="-"/>
                      </w:pPr>
                      <w:r>
                        <w:t>pb.input()</w:t>
                      </w:r>
                    </w:p>
                  </w:txbxContent>
                </v:textbox>
              </v:shape>
            </w:pict>
          </mc:Fallback>
        </mc:AlternateContent>
      </w:r>
      <w:r w:rsidR="006A4892">
        <w:br w:type="page"/>
      </w:r>
    </w:p>
    <w:p w14:paraId="44BB28B6" w14:textId="77777777" w:rsidR="001B2E4D" w:rsidRDefault="001B2E4D" w:rsidP="00581633">
      <w:r>
        <w:lastRenderedPageBreak/>
        <w:t xml:space="preserve">Алгоритм </w:t>
      </w:r>
      <w:r>
        <w:rPr>
          <w:lang w:val="en-US"/>
        </w:rPr>
        <w:t>inputFromFile</w:t>
      </w:r>
      <w:r w:rsidRPr="000319B5">
        <w:t>:</w:t>
      </w:r>
    </w:p>
    <w:p w14:paraId="42DA6541" w14:textId="47222213" w:rsidR="0062687B" w:rsidRDefault="00EF12C4" w:rsidP="0058163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A37BE76" wp14:editId="3AA7721A">
                <wp:simplePos x="0" y="0"/>
                <wp:positionH relativeFrom="column">
                  <wp:posOffset>179820</wp:posOffset>
                </wp:positionH>
                <wp:positionV relativeFrom="paragraph">
                  <wp:posOffset>222019</wp:posOffset>
                </wp:positionV>
                <wp:extent cx="1803458" cy="538826"/>
                <wp:effectExtent l="0" t="0" r="25400" b="13970"/>
                <wp:wrapNone/>
                <wp:docPr id="213" name="Блок-схема: знак заверше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58" cy="5388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E26FD" w14:textId="562F99CE" w:rsidR="00EF12C4" w:rsidRPr="0062687B" w:rsidRDefault="00EF12C4" w:rsidP="00EF12C4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BE76" id="Блок-схема: знак завершения 213" o:spid="_x0000_s1058" type="#_x0000_t116" style="position:absolute;left:0;text-align:left;margin-left:14.15pt;margin-top:17.5pt;width:142pt;height:42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" fillcolor="white [3212]" strokecolor="black [3213]" strokeweight="1pt">
                <v:textbox>
                  <w:txbxContent>
                    <w:p w14:paraId="2D6E26FD" w14:textId="562F99CE" w:rsidR="00EF12C4" w:rsidRPr="0062687B" w:rsidRDefault="00EF12C4" w:rsidP="00EF12C4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ECA387" wp14:editId="78AE688C">
                <wp:simplePos x="0" y="0"/>
                <wp:positionH relativeFrom="column">
                  <wp:posOffset>180340</wp:posOffset>
                </wp:positionH>
                <wp:positionV relativeFrom="paragraph">
                  <wp:posOffset>3647729</wp:posOffset>
                </wp:positionV>
                <wp:extent cx="1803458" cy="538826"/>
                <wp:effectExtent l="0" t="0" r="25400" b="13970"/>
                <wp:wrapNone/>
                <wp:docPr id="212" name="Блок-схема: знак заверше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58" cy="5388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8B1EC" w14:textId="5CD2863D" w:rsidR="0062687B" w:rsidRPr="0062687B" w:rsidRDefault="0062687B" w:rsidP="0062687B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A387" id="Блок-схема: знак завершения 212" o:spid="_x0000_s1059" type="#_x0000_t116" style="position:absolute;left:0;text-align:left;margin-left:14.2pt;margin-top:287.2pt;width:142pt;height:42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" fillcolor="white [3212]" strokecolor="black [3213]" strokeweight="1pt">
                <v:textbox>
                  <w:txbxContent>
                    <w:p w14:paraId="2F58B1EC" w14:textId="5CD2863D" w:rsidR="0062687B" w:rsidRPr="0062687B" w:rsidRDefault="0062687B" w:rsidP="0062687B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3BB660" wp14:editId="63D0ECEC">
                <wp:simplePos x="0" y="0"/>
                <wp:positionH relativeFrom="column">
                  <wp:posOffset>1081174</wp:posOffset>
                </wp:positionH>
                <wp:positionV relativeFrom="paragraph">
                  <wp:posOffset>3465195</wp:posOffset>
                </wp:positionV>
                <wp:extent cx="0" cy="180340"/>
                <wp:effectExtent l="76200" t="0" r="57150" b="4826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87D86" id="Прямая со стрелкой 210" o:spid="_x0000_s1026" type="#_x0000_t32" style="position:absolute;margin-left:85.15pt;margin-top:272.85pt;width:0;height:14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379058B" wp14:editId="0F04FC97">
                <wp:simplePos x="0" y="0"/>
                <wp:positionH relativeFrom="column">
                  <wp:posOffset>1081174</wp:posOffset>
                </wp:positionH>
                <wp:positionV relativeFrom="paragraph">
                  <wp:posOffset>2561070</wp:posOffset>
                </wp:positionV>
                <wp:extent cx="0" cy="182765"/>
                <wp:effectExtent l="76200" t="0" r="57150" b="65405"/>
                <wp:wrapNone/>
                <wp:docPr id="209" name="Прямая со стрелкой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76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FFE3A" id="Прямая со стрелкой 209" o:spid="_x0000_s1026" type="#_x0000_t32" style="position:absolute;margin-left:85.15pt;margin-top:201.65pt;width:0;height:14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D57BDD" wp14:editId="3FF8633F">
                <wp:simplePos x="0" y="0"/>
                <wp:positionH relativeFrom="column">
                  <wp:posOffset>1081174</wp:posOffset>
                </wp:positionH>
                <wp:positionV relativeFrom="paragraph">
                  <wp:posOffset>1659890</wp:posOffset>
                </wp:positionV>
                <wp:extent cx="0" cy="179820"/>
                <wp:effectExtent l="76200" t="0" r="57150" b="48895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8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3F547" id="Прямая со стрелкой 208" o:spid="_x0000_s1026" type="#_x0000_t32" style="position:absolute;margin-left:85.15pt;margin-top:130.7pt;width:0;height:14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DC788D" wp14:editId="0D1E3CD1">
                <wp:simplePos x="0" y="0"/>
                <wp:positionH relativeFrom="column">
                  <wp:posOffset>1082040</wp:posOffset>
                </wp:positionH>
                <wp:positionV relativeFrom="paragraph">
                  <wp:posOffset>759980</wp:posOffset>
                </wp:positionV>
                <wp:extent cx="0" cy="180455"/>
                <wp:effectExtent l="76200" t="0" r="57150" b="48260"/>
                <wp:wrapNone/>
                <wp:docPr id="207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4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E1154" id="Прямая со стрелкой 207" o:spid="_x0000_s1026" type="#_x0000_t32" style="position:absolute;margin-left:85.2pt;margin-top:59.85pt;width:0;height:1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7A58C9A" wp14:editId="6020A207">
                <wp:simplePos x="0" y="0"/>
                <wp:positionH relativeFrom="column">
                  <wp:posOffset>180629</wp:posOffset>
                </wp:positionH>
                <wp:positionV relativeFrom="paragraph">
                  <wp:posOffset>2747183</wp:posOffset>
                </wp:positionV>
                <wp:extent cx="1803111" cy="721360"/>
                <wp:effectExtent l="0" t="0" r="26035" b="21590"/>
                <wp:wrapNone/>
                <wp:docPr id="205" name="Блок-схема: процесс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111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054ED" w14:textId="5682E17E" w:rsidR="0062687B" w:rsidRPr="0062687B" w:rsidRDefault="0062687B" w:rsidP="0062687B">
                            <w:pPr>
                              <w:pStyle w:val="-"/>
                            </w:pPr>
                            <w:r>
                              <w:t>ifstream fin(filename);</w:t>
                            </w:r>
                            <w:r>
                              <w:br/>
                              <w:t>pb.inputFromFile(fin);</w:t>
                            </w:r>
                            <w:r>
                              <w:br/>
                              <w:t>fin.close();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58C9A" id="Блок-схема: процесс 205" o:spid="_x0000_s1060" type="#_x0000_t109" style="position:absolute;left:0;text-align:left;margin-left:14.2pt;margin-top:216.3pt;width:142pt;height:56.8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" fillcolor="white [3212]" strokecolor="black [3213]" strokeweight="1pt">
                <v:textbox>
                  <w:txbxContent>
                    <w:p w14:paraId="4CE054ED" w14:textId="5682E17E" w:rsidR="0062687B" w:rsidRPr="0062687B" w:rsidRDefault="0062687B" w:rsidP="0062687B">
                      <w:pPr>
                        <w:pStyle w:val="-"/>
                      </w:pPr>
                      <w:r>
                        <w:t>ifstream fin(filename);</w:t>
                      </w:r>
                      <w:r>
                        <w:br/>
                        <w:t>pb.inputFromFile(fin);</w:t>
                      </w:r>
                      <w:r>
                        <w:br/>
                        <w:t>fin.close();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9840FB" wp14:editId="42D07234">
                <wp:simplePos x="0" y="0"/>
                <wp:positionH relativeFrom="column">
                  <wp:posOffset>178896</wp:posOffset>
                </wp:positionH>
                <wp:positionV relativeFrom="paragraph">
                  <wp:posOffset>1839710</wp:posOffset>
                </wp:positionV>
                <wp:extent cx="1804497" cy="721360"/>
                <wp:effectExtent l="19050" t="0" r="43815" b="21590"/>
                <wp:wrapNone/>
                <wp:docPr id="204" name="Блок-схема: данные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497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0E1F7" w14:textId="4B5E6603" w:rsidR="001B2E4D" w:rsidRPr="00AC455F" w:rsidRDefault="001B2E4D" w:rsidP="00AC455F">
                            <w:pPr>
                              <w:pStyle w:val="-"/>
                            </w:pPr>
                            <w:r>
                              <w:t>ввод</w:t>
                            </w:r>
                            <w:r w:rsidR="00AC455F">
                              <w:t xml:space="preserve">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9840F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04" o:spid="_x0000_s1061" type="#_x0000_t111" style="position:absolute;left:0;text-align:left;margin-left:14.1pt;margin-top:144.85pt;width:142.1pt;height:56.8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" fillcolor="white [3212]" strokecolor="black [3213]" strokeweight="1pt">
                <v:textbox>
                  <w:txbxContent>
                    <w:p w14:paraId="3170E1F7" w14:textId="4B5E6603" w:rsidR="001B2E4D" w:rsidRPr="00AC455F" w:rsidRDefault="001B2E4D" w:rsidP="00AC455F">
                      <w:pPr>
                        <w:pStyle w:val="-"/>
                      </w:pPr>
                      <w:r>
                        <w:t>ввод</w:t>
                      </w:r>
                      <w:r w:rsidR="00AC455F">
                        <w:t xml:space="preserve"> filename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BEA862" wp14:editId="01F84B52">
                <wp:simplePos x="0" y="0"/>
                <wp:positionH relativeFrom="column">
                  <wp:posOffset>182880</wp:posOffset>
                </wp:positionH>
                <wp:positionV relativeFrom="paragraph">
                  <wp:posOffset>940550</wp:posOffset>
                </wp:positionV>
                <wp:extent cx="1803400" cy="721245"/>
                <wp:effectExtent l="0" t="0" r="25400" b="22225"/>
                <wp:wrapNone/>
                <wp:docPr id="202" name="Блок-схема: внутренняя памят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721245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09E81" w14:textId="7083A766" w:rsidR="001B2E4D" w:rsidRPr="001B2E4D" w:rsidRDefault="001B2E4D" w:rsidP="001B2E4D">
                            <w:pPr>
                              <w:pStyle w:val="-"/>
                            </w:pPr>
                            <w:r>
                              <w:t>получить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EA862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Блок-схема: внутренняя память 202" o:spid="_x0000_s1062" type="#_x0000_t113" style="position:absolute;left:0;text-align:left;margin-left:14.4pt;margin-top:74.05pt;width:142pt;height:56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" fillcolor="white [3212]" strokecolor="black [3213]" strokeweight="1pt">
                <v:textbox>
                  <w:txbxContent>
                    <w:p w14:paraId="7FF09E81" w14:textId="7083A766" w:rsidR="001B2E4D" w:rsidRPr="001B2E4D" w:rsidRDefault="001B2E4D" w:rsidP="001B2E4D">
                      <w:pPr>
                        <w:pStyle w:val="-"/>
                      </w:pPr>
                      <w:r>
                        <w:t>получить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6A4892">
        <w:br w:type="page"/>
      </w:r>
      <w:r w:rsidR="00082225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3821909" wp14:editId="70551EFD">
                <wp:simplePos x="0" y="0"/>
                <wp:positionH relativeFrom="column">
                  <wp:posOffset>1623291</wp:posOffset>
                </wp:positionH>
                <wp:positionV relativeFrom="paragraph">
                  <wp:posOffset>1261976</wp:posOffset>
                </wp:positionV>
                <wp:extent cx="543120" cy="362732"/>
                <wp:effectExtent l="0" t="0" r="0" b="0"/>
                <wp:wrapNone/>
                <wp:docPr id="286" name="Надпись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1CF70" w14:textId="77777777" w:rsidR="00082225" w:rsidRPr="00367F0F" w:rsidRDefault="00082225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1909" id="Надпись 286" o:spid="_x0000_s1063" type="#_x0000_t202" style="position:absolute;left:0;text-align:left;margin-left:127.8pt;margin-top:99.35pt;width:42.75pt;height:28.5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" filled="f" stroked="f" strokeweight=".5pt">
                <v:textbox>
                  <w:txbxContent>
                    <w:p w14:paraId="4371CF70" w14:textId="77777777" w:rsidR="00082225" w:rsidRPr="00367F0F" w:rsidRDefault="00082225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0822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443CEDB" wp14:editId="1165959A">
                <wp:simplePos x="0" y="0"/>
                <wp:positionH relativeFrom="column">
                  <wp:posOffset>2166851</wp:posOffset>
                </wp:positionH>
                <wp:positionV relativeFrom="paragraph">
                  <wp:posOffset>1801206</wp:posOffset>
                </wp:positionV>
                <wp:extent cx="361950" cy="358140"/>
                <wp:effectExtent l="0" t="0" r="0" b="3810"/>
                <wp:wrapNone/>
                <wp:docPr id="285" name="Надпись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6D45E" w14:textId="77777777" w:rsidR="00082225" w:rsidRDefault="00082225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3CEDB" id="Надпись 285" o:spid="_x0000_s1064" type="#_x0000_t202" style="position:absolute;left:0;text-align:left;margin-left:170.6pt;margin-top:141.85pt;width:28.5pt;height:28.2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2b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" filled="f" stroked="f" strokeweight=".5pt">
                <v:textbox>
                  <w:txbxContent>
                    <w:p w14:paraId="64F6D45E" w14:textId="77777777" w:rsidR="00082225" w:rsidRDefault="00082225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8E468A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702EC0" wp14:editId="608600E8">
                <wp:simplePos x="0" y="0"/>
                <wp:positionH relativeFrom="column">
                  <wp:posOffset>2650952</wp:posOffset>
                </wp:positionH>
                <wp:positionV relativeFrom="paragraph">
                  <wp:posOffset>1036378</wp:posOffset>
                </wp:positionV>
                <wp:extent cx="97155" cy="97155"/>
                <wp:effectExtent l="0" t="0" r="17145" b="17145"/>
                <wp:wrapNone/>
                <wp:docPr id="231" name="Блок-схема: узел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B227A" id="Блок-схема: узел 231" o:spid="_x0000_s1026" type="#_x0000_t120" style="position:absolute;margin-left:208.75pt;margin-top:81.6pt;width:7.65pt;height:7.6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" fillcolor="white [3212]" strokecolor="black [3213]" strokeweight="1pt">
                <v:stroke joinstyle="miter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A8771C" wp14:editId="6C508FA0">
                <wp:simplePos x="0" y="0"/>
                <wp:positionH relativeFrom="column">
                  <wp:posOffset>2702651</wp:posOffset>
                </wp:positionH>
                <wp:positionV relativeFrom="paragraph">
                  <wp:posOffset>904059</wp:posOffset>
                </wp:positionV>
                <wp:extent cx="0" cy="354330"/>
                <wp:effectExtent l="76200" t="0" r="76200" b="64770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5043B" id="Прямая со стрелкой 230" o:spid="_x0000_s1026" type="#_x0000_t32" style="position:absolute;margin-left:212.8pt;margin-top:71.2pt;width:0;height:27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CA3B743" wp14:editId="7D508320">
                <wp:simplePos x="0" y="0"/>
                <wp:positionH relativeFrom="column">
                  <wp:posOffset>901065</wp:posOffset>
                </wp:positionH>
                <wp:positionV relativeFrom="paragraph">
                  <wp:posOffset>1623060</wp:posOffset>
                </wp:positionV>
                <wp:extent cx="1076960" cy="1260384"/>
                <wp:effectExtent l="76200" t="0" r="27940" b="54610"/>
                <wp:wrapNone/>
                <wp:docPr id="228" name="Соединитель: уступ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960" cy="1260384"/>
                        </a:xfrm>
                        <a:prstGeom prst="bentConnector3">
                          <a:avLst>
                            <a:gd name="adj1" fmla="val 100531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B024" id="Соединитель: уступ 228" o:spid="_x0000_s1026" type="#_x0000_t34" style="position:absolute;margin-left:70.95pt;margin-top:127.8pt;width:84.8pt;height:99.25pt;flip:x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" adj="21715" strokecolor="black [3200]" strokeweight="1.5pt">
                <v:stroke endarrow="block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7B73896" wp14:editId="1A553177">
                <wp:simplePos x="0" y="0"/>
                <wp:positionH relativeFrom="column">
                  <wp:posOffset>1985827</wp:posOffset>
                </wp:positionH>
                <wp:positionV relativeFrom="paragraph">
                  <wp:posOffset>1260203</wp:posOffset>
                </wp:positionV>
                <wp:extent cx="1442720" cy="721360"/>
                <wp:effectExtent l="19050" t="19050" r="43180" b="40640"/>
                <wp:wrapNone/>
                <wp:docPr id="220" name="Ромб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00A6" w14:textId="6548F7A5" w:rsidR="008E468A" w:rsidRPr="008E468A" w:rsidRDefault="008E468A" w:rsidP="008E468A">
                            <w:pPr>
                              <w:pStyle w:val="-"/>
                            </w:pPr>
                            <w:r>
                              <w:t>fin.good()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73896" id="Ромб 220" o:spid="_x0000_s1065" type="#_x0000_t4" style="position:absolute;left:0;text-align:left;margin-left:156.35pt;margin-top:99.25pt;width:113.6pt;height:56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" fillcolor="white [3212]" strokecolor="black [3213]" strokeweight="1pt">
                <v:textbox>
                  <w:txbxContent>
                    <w:p w14:paraId="0E3C00A6" w14:textId="6548F7A5" w:rsidR="008E468A" w:rsidRPr="008E468A" w:rsidRDefault="008E468A" w:rsidP="008E468A">
                      <w:pPr>
                        <w:pStyle w:val="-"/>
                      </w:pPr>
                      <w:r>
                        <w:t>fin.good()</w:t>
                      </w:r>
                    </w:p>
                  </w:txbxContent>
                </v:textbox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400D741" wp14:editId="04ADC5B3">
                <wp:simplePos x="0" y="0"/>
                <wp:positionH relativeFrom="column">
                  <wp:posOffset>2702560</wp:posOffset>
                </wp:positionH>
                <wp:positionV relativeFrom="paragraph">
                  <wp:posOffset>1983649</wp:posOffset>
                </wp:positionV>
                <wp:extent cx="0" cy="179433"/>
                <wp:effectExtent l="76200" t="0" r="57150" b="49530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43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95B66" id="Прямая со стрелкой 227" o:spid="_x0000_s1026" type="#_x0000_t32" style="position:absolute;margin-left:212.8pt;margin-top:156.2pt;width:0;height:14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D05046" wp14:editId="12579ED7">
                <wp:simplePos x="0" y="0"/>
                <wp:positionH relativeFrom="column">
                  <wp:posOffset>1986643</wp:posOffset>
                </wp:positionH>
                <wp:positionV relativeFrom="paragraph">
                  <wp:posOffset>2155008</wp:posOffset>
                </wp:positionV>
                <wp:extent cx="1444988" cy="721360"/>
                <wp:effectExtent l="0" t="0" r="22225" b="21590"/>
                <wp:wrapNone/>
                <wp:docPr id="221" name="Блок-схема: процесс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988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163EF" w14:textId="4876EDB3" w:rsidR="008E468A" w:rsidRDefault="008E468A" w:rsidP="008E468A">
                            <w:pPr>
                              <w:pStyle w:val="-"/>
                            </w:pPr>
                            <w:r>
                              <w:t>PhoneRecord r;</w:t>
                            </w:r>
                          </w:p>
                          <w:p w14:paraId="1589C4D2" w14:textId="7AA58640" w:rsidR="008E468A" w:rsidRDefault="008E468A" w:rsidP="008E468A">
                            <w:pPr>
                              <w:pStyle w:val="-"/>
                            </w:pPr>
                            <w:r>
                              <w:t>r.input(fin);</w:t>
                            </w:r>
                          </w:p>
                          <w:p w14:paraId="3B1C2FA6" w14:textId="50E1E720" w:rsidR="008E468A" w:rsidRPr="008E468A" w:rsidRDefault="008E468A" w:rsidP="008E468A">
                            <w:pPr>
                              <w:pStyle w:val="-"/>
                            </w:pPr>
                            <w:r>
                              <w:t>addRecord(r);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05046" id="Блок-схема: процесс 221" o:spid="_x0000_s1066" type="#_x0000_t109" style="position:absolute;left:0;text-align:left;margin-left:156.45pt;margin-top:169.7pt;width:113.8pt;height:56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" fillcolor="white [3212]" strokecolor="black [3213]" strokeweight="1pt">
                <v:textbox>
                  <w:txbxContent>
                    <w:p w14:paraId="469163EF" w14:textId="4876EDB3" w:rsidR="008E468A" w:rsidRDefault="008E468A" w:rsidP="008E468A">
                      <w:pPr>
                        <w:pStyle w:val="-"/>
                      </w:pPr>
                      <w:r>
                        <w:t>PhoneRecord r;</w:t>
                      </w:r>
                    </w:p>
                    <w:p w14:paraId="1589C4D2" w14:textId="7AA58640" w:rsidR="008E468A" w:rsidRDefault="008E468A" w:rsidP="008E468A">
                      <w:pPr>
                        <w:pStyle w:val="-"/>
                      </w:pPr>
                      <w:r>
                        <w:t>r.input(fin);</w:t>
                      </w:r>
                    </w:p>
                    <w:p w14:paraId="3B1C2FA6" w14:textId="50E1E720" w:rsidR="008E468A" w:rsidRPr="008E468A" w:rsidRDefault="008E468A" w:rsidP="008E468A">
                      <w:pPr>
                        <w:pStyle w:val="-"/>
                      </w:pPr>
                      <w:r>
                        <w:t>addRecord(r);</w:t>
                      </w:r>
                    </w:p>
                  </w:txbxContent>
                </v:textbox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3AE9E2" wp14:editId="28E8CFC0">
                <wp:simplePos x="0" y="0"/>
                <wp:positionH relativeFrom="column">
                  <wp:posOffset>2702651</wp:posOffset>
                </wp:positionH>
                <wp:positionV relativeFrom="paragraph">
                  <wp:posOffset>1084217</wp:posOffset>
                </wp:positionV>
                <wp:extent cx="724263" cy="1260203"/>
                <wp:effectExtent l="38100" t="76200" r="381000" b="35560"/>
                <wp:wrapNone/>
                <wp:docPr id="229" name="Соединитель: уступ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263" cy="1260203"/>
                        </a:xfrm>
                        <a:prstGeom prst="bentConnector3">
                          <a:avLst>
                            <a:gd name="adj1" fmla="val -48472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AF59B" id="Соединитель: уступ 229" o:spid="_x0000_s1026" type="#_x0000_t34" style="position:absolute;margin-left:212.8pt;margin-top:85.35pt;width:57.05pt;height:99.25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" adj="-10470" strokecolor="black [3200]" strokeweight="1.5pt">
                <v:stroke endarrow="block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BA2B9C" wp14:editId="7BBC7D55">
                <wp:simplePos x="0" y="0"/>
                <wp:positionH relativeFrom="column">
                  <wp:posOffset>1619159</wp:posOffset>
                </wp:positionH>
                <wp:positionV relativeFrom="paragraph">
                  <wp:posOffset>721360</wp:posOffset>
                </wp:positionV>
                <wp:extent cx="359592" cy="0"/>
                <wp:effectExtent l="0" t="76200" r="21590" b="95250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59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B0ADD" id="Прямая со стрелкой 224" o:spid="_x0000_s1026" type="#_x0000_t32" style="position:absolute;margin-left:127.5pt;margin-top:56.8pt;width:28.3pt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8E468A" w:rsidRPr="008E468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3758611" wp14:editId="3C34B72F">
                <wp:simplePos x="0" y="0"/>
                <wp:positionH relativeFrom="column">
                  <wp:posOffset>358412</wp:posOffset>
                </wp:positionH>
                <wp:positionV relativeFrom="paragraph">
                  <wp:posOffset>2884896</wp:posOffset>
                </wp:positionV>
                <wp:extent cx="1262380" cy="541020"/>
                <wp:effectExtent l="0" t="0" r="13970" b="11430"/>
                <wp:wrapNone/>
                <wp:docPr id="222" name="Блок-схема: знак завершения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230AD" w14:textId="5950A83A" w:rsidR="008E468A" w:rsidRPr="00DD44CA" w:rsidRDefault="00DD44CA" w:rsidP="008E468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58611" id="Блок-схема: знак завершения 222" o:spid="_x0000_s1067" type="#_x0000_t116" style="position:absolute;left:0;text-align:left;margin-left:28.2pt;margin-top:227.15pt;width:99.4pt;height:42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" fillcolor="white [3212]" strokecolor="black [3213]" strokeweight="1pt">
                <v:textbox>
                  <w:txbxContent>
                    <w:p w14:paraId="352230AD" w14:textId="5950A83A" w:rsidR="008E468A" w:rsidRPr="00DD44CA" w:rsidRDefault="00DD44CA" w:rsidP="008E468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6A1C96" wp14:editId="1DF9F2E8">
                <wp:simplePos x="0" y="0"/>
                <wp:positionH relativeFrom="column">
                  <wp:posOffset>1983740</wp:posOffset>
                </wp:positionH>
                <wp:positionV relativeFrom="paragraph">
                  <wp:posOffset>360565</wp:posOffset>
                </wp:positionV>
                <wp:extent cx="1442720" cy="541135"/>
                <wp:effectExtent l="0" t="0" r="24130" b="11430"/>
                <wp:wrapNone/>
                <wp:docPr id="219" name="Блок-схема: внутренняя память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541135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A50C9" w14:textId="5D74554F" w:rsidR="008E468A" w:rsidRPr="008E468A" w:rsidRDefault="008E468A" w:rsidP="008E468A">
                            <w:pPr>
                              <w:pStyle w:val="-"/>
                            </w:pPr>
                            <w:r>
                              <w:t>получить std::istream 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A1C96" id="Блок-схема: внутренняя память 219" o:spid="_x0000_s1068" type="#_x0000_t113" style="position:absolute;left:0;text-align:left;margin-left:156.2pt;margin-top:28.4pt;width:113.6pt;height:4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" fillcolor="white [3212]" strokecolor="black [3213]" strokeweight="1pt">
                <v:textbox>
                  <w:txbxContent>
                    <w:p w14:paraId="00FA50C9" w14:textId="5D74554F" w:rsidR="008E468A" w:rsidRPr="008E468A" w:rsidRDefault="008E468A" w:rsidP="008E468A">
                      <w:pPr>
                        <w:pStyle w:val="-"/>
                      </w:pPr>
                      <w:r>
                        <w:t>получить std::istream 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83E209" wp14:editId="0228A9CA">
                <wp:simplePos x="0" y="0"/>
                <wp:positionH relativeFrom="column">
                  <wp:posOffset>360680</wp:posOffset>
                </wp:positionH>
                <wp:positionV relativeFrom="paragraph">
                  <wp:posOffset>360680</wp:posOffset>
                </wp:positionV>
                <wp:extent cx="1262380" cy="541020"/>
                <wp:effectExtent l="0" t="0" r="13970" b="11430"/>
                <wp:wrapNone/>
                <wp:docPr id="218" name="Блок-схема: знак заверше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A840D" w14:textId="7286C439" w:rsidR="00EF12C4" w:rsidRDefault="00EF12C4" w:rsidP="00EF12C4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3E209" id="Блок-схема: знак завершения 218" o:spid="_x0000_s1069" type="#_x0000_t116" style="position:absolute;left:0;text-align:left;margin-left:28.4pt;margin-top:28.4pt;width:99.4pt;height:42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" fillcolor="white [3212]" strokecolor="black [3213]" strokeweight="1pt">
                <v:textbox>
                  <w:txbxContent>
                    <w:p w14:paraId="077A840D" w14:textId="7286C439" w:rsidR="00EF12C4" w:rsidRDefault="00EF12C4" w:rsidP="00EF12C4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t xml:space="preserve">Алгоритм </w:t>
      </w:r>
      <w:r w:rsidR="0062687B">
        <w:rPr>
          <w:lang w:val="en-US"/>
        </w:rPr>
        <w:t>Phonebook</w:t>
      </w:r>
      <w:r w:rsidR="0062687B" w:rsidRPr="00DD44CA">
        <w:t>::</w:t>
      </w:r>
      <w:r w:rsidR="0062687B">
        <w:rPr>
          <w:lang w:val="en-US"/>
        </w:rPr>
        <w:t>inputFromFile</w:t>
      </w:r>
      <w:r w:rsidR="0062687B" w:rsidRPr="00DD44CA">
        <w:t>:</w:t>
      </w:r>
      <w:r w:rsidR="0062687B">
        <w:br w:type="page"/>
      </w:r>
    </w:p>
    <w:p w14:paraId="1A3CBEE0" w14:textId="77777777" w:rsidR="006A4892" w:rsidRDefault="006A4892">
      <w:pPr>
        <w:spacing w:line="259" w:lineRule="auto"/>
        <w:ind w:firstLine="0"/>
        <w:contextualSpacing w:val="0"/>
        <w:jc w:val="left"/>
      </w:pPr>
    </w:p>
    <w:p w14:paraId="7BB8DAE3" w14:textId="77777777" w:rsidR="00DD44CA" w:rsidRPr="00DD44CA" w:rsidRDefault="00DD44CA" w:rsidP="00DD44CA">
      <w:r>
        <w:t>Алгоритм</w:t>
      </w:r>
      <w:r w:rsidRPr="00DD44CA">
        <w:t xml:space="preserve"> </w:t>
      </w:r>
      <w:r>
        <w:rPr>
          <w:lang w:val="en-US"/>
        </w:rPr>
        <w:t>PhoneRecord</w:t>
      </w:r>
      <w:r w:rsidRPr="00DD44CA">
        <w:t>::</w:t>
      </w:r>
      <w:r>
        <w:rPr>
          <w:lang w:val="en-US"/>
        </w:rPr>
        <w:t>input</w:t>
      </w:r>
      <w:r w:rsidRPr="00DD44CA">
        <w:t>:</w:t>
      </w:r>
    </w:p>
    <w:p w14:paraId="7DB23970" w14:textId="77777777" w:rsidR="00DD44CA" w:rsidRPr="00DD44CA" w:rsidRDefault="00DD44CA" w:rsidP="00DD44CA">
      <w:pPr>
        <w:spacing w:line="259" w:lineRule="auto"/>
        <w:ind w:firstLine="0"/>
        <w:contextualSpacing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9526B02" wp14:editId="29E0062B">
                <wp:simplePos x="0" y="0"/>
                <wp:positionH relativeFrom="column">
                  <wp:posOffset>2164080</wp:posOffset>
                </wp:positionH>
                <wp:positionV relativeFrom="paragraph">
                  <wp:posOffset>38735</wp:posOffset>
                </wp:positionV>
                <wp:extent cx="1082040" cy="367030"/>
                <wp:effectExtent l="0" t="0" r="22860" b="13970"/>
                <wp:wrapNone/>
                <wp:docPr id="77" name="Блок-схема: знак заверше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6703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B8236" w14:textId="77777777" w:rsidR="00DD44CA" w:rsidRDefault="00DD44CA" w:rsidP="00DD44CA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26B02" id="Блок-схема: знак завершения 77" o:spid="_x0000_s1070" type="#_x0000_t116" style="position:absolute;margin-left:170.4pt;margin-top:3.05pt;width:85.2pt;height:28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" fillcolor="white [3212]" strokecolor="black [3213]" strokeweight="1pt">
                <v:textbox>
                  <w:txbxContent>
                    <w:p w14:paraId="62AB8236" w14:textId="77777777" w:rsidR="00DD44CA" w:rsidRDefault="00DD44CA" w:rsidP="00DD44CA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595C51" wp14:editId="093747DA">
                <wp:simplePos x="0" y="0"/>
                <wp:positionH relativeFrom="column">
                  <wp:posOffset>2344420</wp:posOffset>
                </wp:positionH>
                <wp:positionV relativeFrom="paragraph">
                  <wp:posOffset>4549775</wp:posOffset>
                </wp:positionV>
                <wp:extent cx="721360" cy="358140"/>
                <wp:effectExtent l="0" t="0" r="21590" b="22860"/>
                <wp:wrapNone/>
                <wp:docPr id="76" name="Блок-схема: знак заверше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360" cy="35814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368B" w14:textId="77777777" w:rsidR="00DD44CA" w:rsidRDefault="00DD44CA" w:rsidP="00DD44CA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5C51" id="Блок-схема: знак завершения 76" o:spid="_x0000_s1071" type="#_x0000_t116" style="position:absolute;margin-left:184.6pt;margin-top:358.25pt;width:56.8pt;height:28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" fillcolor="white [3212]" strokecolor="black [3213]" strokeweight="1pt">
                <v:textbox>
                  <w:txbxContent>
                    <w:p w14:paraId="68AF368B" w14:textId="77777777" w:rsidR="00DD44CA" w:rsidRDefault="00DD44CA" w:rsidP="00DD44CA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CC210E" wp14:editId="3A1CEC08">
                <wp:simplePos x="0" y="0"/>
                <wp:positionH relativeFrom="column">
                  <wp:posOffset>2704465</wp:posOffset>
                </wp:positionH>
                <wp:positionV relativeFrom="paragraph">
                  <wp:posOffset>4365625</wp:posOffset>
                </wp:positionV>
                <wp:extent cx="0" cy="181610"/>
                <wp:effectExtent l="76200" t="0" r="57150" b="66040"/>
                <wp:wrapNone/>
                <wp:docPr id="232" name="Прямая со стрелкой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6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516FD" id="Прямая со стрелкой 232" o:spid="_x0000_s1026" type="#_x0000_t32" style="position:absolute;margin-left:212.95pt;margin-top:343.75pt;width:0;height:14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97AF80" wp14:editId="103464A5">
                <wp:simplePos x="0" y="0"/>
                <wp:positionH relativeFrom="column">
                  <wp:posOffset>2705100</wp:posOffset>
                </wp:positionH>
                <wp:positionV relativeFrom="paragraph">
                  <wp:posOffset>3466465</wp:posOffset>
                </wp:positionV>
                <wp:extent cx="0" cy="177800"/>
                <wp:effectExtent l="76200" t="0" r="57150" b="50800"/>
                <wp:wrapNone/>
                <wp:docPr id="233" name="Прямая со стрелко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CCFDE" id="Прямая со стрелкой 233" o:spid="_x0000_s1026" type="#_x0000_t32" style="position:absolute;margin-left:213pt;margin-top:272.95pt;width:0;height:1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05C8B0" wp14:editId="09F0E201">
                <wp:simplePos x="0" y="0"/>
                <wp:positionH relativeFrom="column">
                  <wp:posOffset>2704465</wp:posOffset>
                </wp:positionH>
                <wp:positionV relativeFrom="paragraph">
                  <wp:posOffset>2383155</wp:posOffset>
                </wp:positionV>
                <wp:extent cx="0" cy="180340"/>
                <wp:effectExtent l="76200" t="0" r="57150" b="48260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A4863" id="Прямая со стрелкой 234" o:spid="_x0000_s1026" type="#_x0000_t32" style="position:absolute;margin-left:212.95pt;margin-top:187.65pt;width:0;height:14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91B0093" wp14:editId="1BF1FACB">
                <wp:simplePos x="0" y="0"/>
                <wp:positionH relativeFrom="column">
                  <wp:posOffset>2704465</wp:posOffset>
                </wp:positionH>
                <wp:positionV relativeFrom="paragraph">
                  <wp:posOffset>1654175</wp:posOffset>
                </wp:positionV>
                <wp:extent cx="0" cy="187960"/>
                <wp:effectExtent l="76200" t="0" r="57150" b="5969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9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91673" id="Прямая со стрелкой 235" o:spid="_x0000_s1026" type="#_x0000_t32" style="position:absolute;margin-left:212.95pt;margin-top:130.25pt;width:0;height:14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2F0D19" wp14:editId="01163946">
                <wp:simplePos x="0" y="0"/>
                <wp:positionH relativeFrom="column">
                  <wp:posOffset>2705100</wp:posOffset>
                </wp:positionH>
                <wp:positionV relativeFrom="paragraph">
                  <wp:posOffset>403225</wp:posOffset>
                </wp:positionV>
                <wp:extent cx="0" cy="167640"/>
                <wp:effectExtent l="76200" t="0" r="57150" b="60960"/>
                <wp:wrapNone/>
                <wp:docPr id="236" name="Прямая со стрелко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B535A" id="Прямая со стрелкой 236" o:spid="_x0000_s1026" type="#_x0000_t32" style="position:absolute;margin-left:213pt;margin-top:31.75pt;width:0;height:13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C9FE6F4" wp14:editId="2D6C0525">
                <wp:simplePos x="0" y="0"/>
                <wp:positionH relativeFrom="column">
                  <wp:posOffset>1815465</wp:posOffset>
                </wp:positionH>
                <wp:positionV relativeFrom="paragraph">
                  <wp:posOffset>3645535</wp:posOffset>
                </wp:positionV>
                <wp:extent cx="1980565" cy="721360"/>
                <wp:effectExtent l="0" t="0" r="19685" b="21590"/>
                <wp:wrapNone/>
                <wp:docPr id="238" name="Блок-схема: процесс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565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3448E" w14:textId="77777777" w:rsidR="00DD44CA" w:rsidRDefault="00DD44CA" w:rsidP="00DD44CA">
                            <w:pPr>
                              <w:pStyle w:val="-"/>
                            </w:pPr>
                            <w:r>
                              <w:t>setName(name);</w:t>
                            </w:r>
                          </w:p>
                          <w:p w14:paraId="7119DAE4" w14:textId="77777777" w:rsidR="00DD44CA" w:rsidRPr="00202E35" w:rsidRDefault="00DD44CA" w:rsidP="00DD44CA">
                            <w:pPr>
                              <w:pStyle w:val="-"/>
                            </w:pPr>
                            <w:r>
                              <w:t>setNumber(number);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FE6F4" id="Блок-схема: процесс 238" o:spid="_x0000_s1072" type="#_x0000_t109" style="position:absolute;margin-left:142.95pt;margin-top:287.05pt;width:155.95pt;height:56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" fillcolor="white [3212]" strokecolor="black [3213]" strokeweight="1pt">
                <v:textbox>
                  <w:txbxContent>
                    <w:p w14:paraId="5073448E" w14:textId="77777777" w:rsidR="00DD44CA" w:rsidRDefault="00DD44CA" w:rsidP="00DD44CA">
                      <w:pPr>
                        <w:pStyle w:val="-"/>
                      </w:pPr>
                      <w:r>
                        <w:t>setName(name);</w:t>
                      </w:r>
                    </w:p>
                    <w:p w14:paraId="7119DAE4" w14:textId="77777777" w:rsidR="00DD44CA" w:rsidRPr="00202E35" w:rsidRDefault="00DD44CA" w:rsidP="00DD44CA">
                      <w:pPr>
                        <w:pStyle w:val="-"/>
                      </w:pPr>
                      <w:r>
                        <w:t>setNumber(number);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40E2DF7" wp14:editId="4F06282F">
                <wp:simplePos x="0" y="0"/>
                <wp:positionH relativeFrom="column">
                  <wp:posOffset>1783714</wp:posOffset>
                </wp:positionH>
                <wp:positionV relativeFrom="paragraph">
                  <wp:posOffset>1847215</wp:posOffset>
                </wp:positionV>
                <wp:extent cx="2012315" cy="535940"/>
                <wp:effectExtent l="0" t="0" r="26035" b="16510"/>
                <wp:wrapNone/>
                <wp:docPr id="239" name="Блок-схема: процесс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315" cy="5359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5CA8E" w14:textId="77777777" w:rsidR="00DD44CA" w:rsidRPr="00BC0CB1" w:rsidRDefault="00DD44CA" w:rsidP="00DD44CA">
                            <w:pPr>
                              <w:pStyle w:val="-"/>
                            </w:pPr>
                            <w:r w:rsidRPr="00BC0CB1">
                              <w:t>std::string name, number;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2DF7" id="Блок-схема: процесс 239" o:spid="_x0000_s1073" type="#_x0000_t109" style="position:absolute;margin-left:140.45pt;margin-top:145.45pt;width:158.45pt;height:42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" fillcolor="white [3212]" strokecolor="black [3213]" strokeweight="1pt">
                <v:textbox>
                  <w:txbxContent>
                    <w:p w14:paraId="0515CA8E" w14:textId="77777777" w:rsidR="00DD44CA" w:rsidRPr="00BC0CB1" w:rsidRDefault="00DD44CA" w:rsidP="00DD44CA">
                      <w:pPr>
                        <w:pStyle w:val="-"/>
                      </w:pPr>
                      <w:r w:rsidRPr="00BC0CB1">
                        <w:t>std::string name, number;</w:t>
                      </w:r>
                    </w:p>
                  </w:txbxContent>
                </v:textbox>
              </v:shape>
            </w:pict>
          </mc:Fallback>
        </mc:AlternateContent>
      </w:r>
      <w:r w:rsidRPr="00BC0CB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A40698B" wp14:editId="541DC480">
                <wp:simplePos x="0" y="0"/>
                <wp:positionH relativeFrom="column">
                  <wp:posOffset>1816100</wp:posOffset>
                </wp:positionH>
                <wp:positionV relativeFrom="paragraph">
                  <wp:posOffset>568325</wp:posOffset>
                </wp:positionV>
                <wp:extent cx="1980565" cy="1083310"/>
                <wp:effectExtent l="0" t="0" r="19685" b="21590"/>
                <wp:wrapNone/>
                <wp:docPr id="240" name="Блок-схема: внутренняя памят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565" cy="108331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E3B83" w14:textId="614D8CBF" w:rsidR="00DD44CA" w:rsidRPr="00DD44CA" w:rsidRDefault="00DD44CA" w:rsidP="00DD44CA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std::istream &amp; input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698B" id="Блок-схема: внутренняя память 240" o:spid="_x0000_s1074" type="#_x0000_t113" style="position:absolute;margin-left:143pt;margin-top:44.75pt;width:155.95pt;height:85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" fillcolor="white [3212]" strokecolor="black [3213]" strokeweight="1pt">
                <v:textbox>
                  <w:txbxContent>
                    <w:p w14:paraId="498E3B83" w14:textId="614D8CBF" w:rsidR="00DD44CA" w:rsidRPr="00DD44CA" w:rsidRDefault="00DD44CA" w:rsidP="00DD44CA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std::istream &amp; input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083586" wp14:editId="76FA130B">
                <wp:simplePos x="0" y="0"/>
                <wp:positionH relativeFrom="column">
                  <wp:posOffset>1699260</wp:posOffset>
                </wp:positionH>
                <wp:positionV relativeFrom="paragraph">
                  <wp:posOffset>2567305</wp:posOffset>
                </wp:positionV>
                <wp:extent cx="2164715" cy="901700"/>
                <wp:effectExtent l="19050" t="0" r="45085" b="12700"/>
                <wp:wrapNone/>
                <wp:docPr id="241" name="Блок-схема: данные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90170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6A891" w14:textId="49216D39" w:rsidR="00DD44CA" w:rsidRPr="00DD44CA" w:rsidRDefault="00DD44CA" w:rsidP="00DD44CA">
                            <w:pPr>
                              <w:pStyle w:val="-"/>
                            </w:pPr>
                            <w:r>
                              <w:rPr>
                                <w:lang w:val="ru-RU"/>
                              </w:rPr>
                              <w:t xml:space="preserve">ввод </w:t>
                            </w:r>
                            <w:r>
                              <w:t>name,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3586" id="Блок-схема: данные 241" o:spid="_x0000_s1075" type="#_x0000_t111" style="position:absolute;margin-left:133.8pt;margin-top:202.15pt;width:170.45pt;height:7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" fillcolor="white [3212]" strokecolor="black [3213]" strokeweight="1pt">
                <v:textbox inset="0,0,0,0">
                  <w:txbxContent>
                    <w:p w14:paraId="33E6A891" w14:textId="49216D39" w:rsidR="00DD44CA" w:rsidRPr="00DD44CA" w:rsidRDefault="00DD44CA" w:rsidP="00DD44CA">
                      <w:pPr>
                        <w:pStyle w:val="-"/>
                      </w:pPr>
                      <w:r>
                        <w:rPr>
                          <w:lang w:val="ru-RU"/>
                        </w:rPr>
                        <w:t xml:space="preserve">ввод </w:t>
                      </w:r>
                      <w:r>
                        <w:t>name, number</w:t>
                      </w:r>
                    </w:p>
                  </w:txbxContent>
                </v:textbox>
              </v:shape>
            </w:pict>
          </mc:Fallback>
        </mc:AlternateContent>
      </w:r>
      <w:r w:rsidRPr="00DD44CA">
        <w:br w:type="page"/>
      </w:r>
    </w:p>
    <w:p w14:paraId="15AE33BB" w14:textId="77777777" w:rsidR="008D6F60" w:rsidRPr="00DD7E59" w:rsidRDefault="008D6F60" w:rsidP="008D6F60">
      <w:pPr>
        <w:rPr>
          <w:lang w:val="en-US"/>
        </w:rPr>
      </w:pPr>
      <w:r w:rsidRPr="00717241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74FB75D" wp14:editId="483A5E66">
                <wp:simplePos x="0" y="0"/>
                <wp:positionH relativeFrom="column">
                  <wp:posOffset>1115695</wp:posOffset>
                </wp:positionH>
                <wp:positionV relativeFrom="paragraph">
                  <wp:posOffset>3613785</wp:posOffset>
                </wp:positionV>
                <wp:extent cx="1430655" cy="721360"/>
                <wp:effectExtent l="0" t="0" r="17145" b="21590"/>
                <wp:wrapNone/>
                <wp:docPr id="64" name="Блок-схема: знак заверше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587E6" w14:textId="77777777" w:rsidR="008D6F60" w:rsidRPr="00816244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4FB75D" id="Блок-схема: знак завершения 64" o:spid="_x0000_s1076" type="#_x0000_t116" style="position:absolute;left:0;text-align:left;margin-left:87.85pt;margin-top:284.55pt;width:112.65pt;height:56.8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" fillcolor="white [3212]" strokecolor="black [3213]" strokeweight="1pt">
                <v:textbox>
                  <w:txbxContent>
                    <w:p w14:paraId="36B587E6" w14:textId="77777777" w:rsidR="008D6F60" w:rsidRPr="00816244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2445363" wp14:editId="123FB8C3">
                <wp:simplePos x="0" y="0"/>
                <wp:positionH relativeFrom="column">
                  <wp:posOffset>1082040</wp:posOffset>
                </wp:positionH>
                <wp:positionV relativeFrom="paragraph">
                  <wp:posOffset>1454150</wp:posOffset>
                </wp:positionV>
                <wp:extent cx="1446530" cy="709930"/>
                <wp:effectExtent l="0" t="0" r="20320" b="13970"/>
                <wp:wrapNone/>
                <wp:docPr id="69" name="Блок-схема: внутренняя памят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70993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D1AEF" w14:textId="77777777" w:rsidR="008D6F60" w:rsidRPr="00717241" w:rsidRDefault="008D6F60" w:rsidP="008D6F60">
                            <w:pPr>
                              <w:pStyle w:val="-"/>
                            </w:pPr>
                            <w:r>
                              <w:t>получить std::string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45363" id="Блок-схема: внутренняя память 69" o:spid="_x0000_s1077" type="#_x0000_t113" style="position:absolute;left:0;text-align:left;margin-left:85.2pt;margin-top:114.5pt;width:113.9pt;height:55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" fillcolor="white [3212]" strokecolor="black [3213]" strokeweight="1pt">
                <v:textbox>
                  <w:txbxContent>
                    <w:p w14:paraId="33FD1AEF" w14:textId="77777777" w:rsidR="008D6F60" w:rsidRPr="00717241" w:rsidRDefault="008D6F60" w:rsidP="008D6F60">
                      <w:pPr>
                        <w:pStyle w:val="-"/>
                      </w:pPr>
                      <w:r>
                        <w:t>получить std::string name</w:t>
                      </w:r>
                    </w:p>
                  </w:txbxContent>
                </v:textbox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19FC25F" wp14:editId="58F08376">
                <wp:simplePos x="0" y="0"/>
                <wp:positionH relativeFrom="column">
                  <wp:posOffset>1082675</wp:posOffset>
                </wp:positionH>
                <wp:positionV relativeFrom="paragraph">
                  <wp:posOffset>366395</wp:posOffset>
                </wp:positionV>
                <wp:extent cx="1461135" cy="721360"/>
                <wp:effectExtent l="0" t="0" r="24765" b="21590"/>
                <wp:wrapNone/>
                <wp:docPr id="242" name="Блок-схема: знак заверше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1A17" w14:textId="77777777" w:rsidR="008D6F60" w:rsidRPr="00816244" w:rsidRDefault="008D6F60" w:rsidP="008D6F60">
                            <w:pPr>
                              <w:pStyle w:val="-"/>
                            </w:pPr>
                            <w:r w:rsidRPr="00816244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9FC25F" id="Блок-схема: знак завершения 242" o:spid="_x0000_s1078" type="#_x0000_t116" style="position:absolute;left:0;text-align:left;margin-left:85.25pt;margin-top:28.85pt;width:115.05pt;height:56.8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" fillcolor="white [3212]" strokecolor="black [3213]" strokeweight="1pt">
                <v:textbox>
                  <w:txbxContent>
                    <w:p w14:paraId="45F91A17" w14:textId="77777777" w:rsidR="008D6F60" w:rsidRPr="00816244" w:rsidRDefault="008D6F60" w:rsidP="008D6F60">
                      <w:pPr>
                        <w:pStyle w:val="-"/>
                      </w:pPr>
                      <w:r w:rsidRPr="00816244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F0349D" wp14:editId="231F3059">
                <wp:simplePos x="0" y="0"/>
                <wp:positionH relativeFrom="column">
                  <wp:posOffset>1082675</wp:posOffset>
                </wp:positionH>
                <wp:positionV relativeFrom="paragraph">
                  <wp:posOffset>2534285</wp:posOffset>
                </wp:positionV>
                <wp:extent cx="1445895" cy="721360"/>
                <wp:effectExtent l="0" t="0" r="20955" b="2159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721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7A495" w14:textId="77777777" w:rsidR="008D6F60" w:rsidRPr="0097632A" w:rsidRDefault="008D6F60" w:rsidP="008D6F60">
                            <w:pPr>
                              <w:pStyle w:val="-"/>
                            </w:pPr>
                            <w:r>
                              <w:t>this-&gt;name=name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0349D" id="Прямоугольник 62" o:spid="_x0000_s1079" style="position:absolute;left:0;text-align:left;margin-left:85.25pt;margin-top:199.55pt;width:113.85pt;height:56.8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" fillcolor="white [3212]" strokecolor="black [3213]" strokeweight="1pt">
                <v:textbox>
                  <w:txbxContent>
                    <w:p w14:paraId="18C7A495" w14:textId="77777777" w:rsidR="008D6F60" w:rsidRPr="0097632A" w:rsidRDefault="008D6F60" w:rsidP="008D6F60">
                      <w:pPr>
                        <w:pStyle w:val="-"/>
                      </w:pPr>
                      <w:r>
                        <w:t>this-&gt;name=name</w:t>
                      </w:r>
                    </w:p>
                  </w:txbxContent>
                </v:textbox>
              </v:rect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8E7A7B" wp14:editId="3AFDAAB5">
                <wp:simplePos x="0" y="0"/>
                <wp:positionH relativeFrom="column">
                  <wp:posOffset>1822450</wp:posOffset>
                </wp:positionH>
                <wp:positionV relativeFrom="paragraph">
                  <wp:posOffset>1087755</wp:posOffset>
                </wp:positionV>
                <wp:extent cx="0" cy="364490"/>
                <wp:effectExtent l="76200" t="0" r="76200" b="5461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D4987" id="Прямая со стрелкой 65" o:spid="_x0000_s1026" type="#_x0000_t32" style="position:absolute;margin-left:143.5pt;margin-top:85.65pt;width:0;height:28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" strokecolor="black [3200]" strokeweight="1.5pt">
                <v:stroke endarrow="block" joinstyle="miter"/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8ABC7E" wp14:editId="556E0656">
                <wp:simplePos x="0" y="0"/>
                <wp:positionH relativeFrom="column">
                  <wp:posOffset>1821815</wp:posOffset>
                </wp:positionH>
                <wp:positionV relativeFrom="paragraph">
                  <wp:posOffset>2169795</wp:posOffset>
                </wp:positionV>
                <wp:extent cx="0" cy="360680"/>
                <wp:effectExtent l="76200" t="0" r="76200" b="5842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F0BAF" id="Прямая со стрелкой 66" o:spid="_x0000_s1026" type="#_x0000_t32" style="position:absolute;margin-left:143.45pt;margin-top:170.85pt;width:0;height:28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8F605E7" wp14:editId="114D6801">
                <wp:simplePos x="0" y="0"/>
                <wp:positionH relativeFrom="column">
                  <wp:posOffset>1821815</wp:posOffset>
                </wp:positionH>
                <wp:positionV relativeFrom="paragraph">
                  <wp:posOffset>3251835</wp:posOffset>
                </wp:positionV>
                <wp:extent cx="0" cy="360680"/>
                <wp:effectExtent l="76200" t="0" r="76200" b="5842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4FF73" id="Прямая со стрелкой 67" o:spid="_x0000_s1026" type="#_x0000_t32" style="position:absolute;margin-left:143.45pt;margin-top:256.05pt;width:0;height:28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t>Алгоритм</w:t>
      </w:r>
      <w:r w:rsidRPr="00DD7E59">
        <w:rPr>
          <w:lang w:val="en-US"/>
        </w:rPr>
        <w:t xml:space="preserve"> </w:t>
      </w:r>
      <w:r>
        <w:rPr>
          <w:lang w:val="en-US"/>
        </w:rPr>
        <w:t>PhoneRecord</w:t>
      </w:r>
      <w:r w:rsidRPr="00DD7E59">
        <w:rPr>
          <w:lang w:val="en-US"/>
        </w:rPr>
        <w:t>::</w:t>
      </w:r>
      <w:r>
        <w:rPr>
          <w:lang w:val="en-US"/>
        </w:rPr>
        <w:t>setName:</w:t>
      </w:r>
      <w:r w:rsidRPr="00DD7E59">
        <w:rPr>
          <w:lang w:val="en-US"/>
        </w:rPr>
        <w:br w:type="page"/>
      </w:r>
    </w:p>
    <w:p w14:paraId="57034461" w14:textId="77777777" w:rsidR="008D6F60" w:rsidRPr="00DD7E59" w:rsidRDefault="008D6F60" w:rsidP="008D6F6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9BB638" wp14:editId="2DAA639A">
                <wp:simplePos x="0" y="0"/>
                <wp:positionH relativeFrom="column">
                  <wp:posOffset>4303992</wp:posOffset>
                </wp:positionH>
                <wp:positionV relativeFrom="paragraph">
                  <wp:posOffset>1414780</wp:posOffset>
                </wp:positionV>
                <wp:extent cx="45719" cy="45719"/>
                <wp:effectExtent l="0" t="0" r="12065" b="12065"/>
                <wp:wrapNone/>
                <wp:docPr id="243" name="Блок-схема: узел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79D8F" id="Блок-схема: узел 243" o:spid="_x0000_s1026" type="#_x0000_t120" style="position:absolute;margin-left:338.9pt;margin-top:111.4pt;width:3.6pt;height:3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fO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hw9o0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CBBDBF0" wp14:editId="4DF193F4">
                <wp:simplePos x="0" y="0"/>
                <wp:positionH relativeFrom="column">
                  <wp:posOffset>4330325</wp:posOffset>
                </wp:positionH>
                <wp:positionV relativeFrom="paragraph">
                  <wp:posOffset>1435473</wp:posOffset>
                </wp:positionV>
                <wp:extent cx="351977" cy="187325"/>
                <wp:effectExtent l="38100" t="76200" r="10160" b="22225"/>
                <wp:wrapNone/>
                <wp:docPr id="195" name="Соединитель: уступ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977" cy="187325"/>
                        </a:xfrm>
                        <a:prstGeom prst="bentConnector3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2681" id="Соединитель: уступ 195" o:spid="_x0000_s1026" type="#_x0000_t34" style="position:absolute;margin-left:340.95pt;margin-top:113.05pt;width:27.7pt;height:14.75pt;flip:x 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7C5C498" wp14:editId="0913C39A">
                <wp:simplePos x="0" y="0"/>
                <wp:positionH relativeFrom="column">
                  <wp:posOffset>4030460</wp:posOffset>
                </wp:positionH>
                <wp:positionV relativeFrom="paragraph">
                  <wp:posOffset>1456863</wp:posOffset>
                </wp:positionV>
                <wp:extent cx="543120" cy="362732"/>
                <wp:effectExtent l="0" t="0" r="0" b="0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456F6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C498" id="Надпись 244" o:spid="_x0000_s1080" type="#_x0000_t202" style="position:absolute;left:0;text-align:left;margin-left:317.35pt;margin-top:114.7pt;width:42.75pt;height:28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" filled="f" stroked="f" strokeweight=".5pt">
                <v:textbox>
                  <w:txbxContent>
                    <w:p w14:paraId="601456F6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43B041" wp14:editId="7DCD8820">
                <wp:simplePos x="0" y="0"/>
                <wp:positionH relativeFrom="column">
                  <wp:posOffset>5049751</wp:posOffset>
                </wp:positionH>
                <wp:positionV relativeFrom="paragraph">
                  <wp:posOffset>1078403</wp:posOffset>
                </wp:positionV>
                <wp:extent cx="361950" cy="358140"/>
                <wp:effectExtent l="0" t="0" r="0" b="3810"/>
                <wp:wrapNone/>
                <wp:docPr id="192" name="Надпись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4043D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B041" id="Надпись 192" o:spid="_x0000_s1081" type="#_x0000_t202" style="position:absolute;left:0;text-align:left;margin-left:397.6pt;margin-top:84.9pt;width:28.5pt;height:28.2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+ddGgIAADM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" filled="f" stroked="f" strokeweight=".5pt">
                <v:textbox>
                  <w:txbxContent>
                    <w:p w14:paraId="7D84043D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0EC1DA6" wp14:editId="0D3A440C">
                <wp:simplePos x="0" y="0"/>
                <wp:positionH relativeFrom="column">
                  <wp:posOffset>3093547</wp:posOffset>
                </wp:positionH>
                <wp:positionV relativeFrom="paragraph">
                  <wp:posOffset>2327044</wp:posOffset>
                </wp:positionV>
                <wp:extent cx="543120" cy="362732"/>
                <wp:effectExtent l="0" t="0" r="0" b="0"/>
                <wp:wrapNone/>
                <wp:docPr id="193" name="Надпись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32F7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1DA6" id="Надпись 193" o:spid="_x0000_s1082" type="#_x0000_t202" style="position:absolute;left:0;text-align:left;margin-left:243.6pt;margin-top:183.25pt;width:42.75pt;height:28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" filled="f" stroked="f" strokeweight=".5pt">
                <v:textbox>
                  <w:txbxContent>
                    <w:p w14:paraId="39332F7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F513291" wp14:editId="390D8C9D">
                <wp:simplePos x="0" y="0"/>
                <wp:positionH relativeFrom="column">
                  <wp:posOffset>1665836</wp:posOffset>
                </wp:positionH>
                <wp:positionV relativeFrom="paragraph">
                  <wp:posOffset>1695335</wp:posOffset>
                </wp:positionV>
                <wp:extent cx="361950" cy="358140"/>
                <wp:effectExtent l="0" t="0" r="0" b="3810"/>
                <wp:wrapNone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ABEEE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13291" id="Надпись 127" o:spid="_x0000_s1083" type="#_x0000_t202" style="position:absolute;left:0;text-align:left;margin-left:131.15pt;margin-top:133.5pt;width:28.5pt;height:28.2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" filled="f" stroked="f" strokeweight=".5pt">
                <v:textbox>
                  <w:txbxContent>
                    <w:p w14:paraId="443ABEEE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7D835C1" wp14:editId="1C931B56">
                <wp:simplePos x="0" y="0"/>
                <wp:positionH relativeFrom="column">
                  <wp:posOffset>1263650</wp:posOffset>
                </wp:positionH>
                <wp:positionV relativeFrom="paragraph">
                  <wp:posOffset>900793</wp:posOffset>
                </wp:positionV>
                <wp:extent cx="360997" cy="0"/>
                <wp:effectExtent l="0" t="76200" r="20320" b="9525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99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8DBCC" id="Прямая со стрелкой 245" o:spid="_x0000_s1026" type="#_x0000_t32" style="position:absolute;margin-left:99.5pt;margin-top:70.95pt;width:28.4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28C6D23" wp14:editId="7043A8B6">
                <wp:simplePos x="0" y="0"/>
                <wp:positionH relativeFrom="column">
                  <wp:posOffset>180340</wp:posOffset>
                </wp:positionH>
                <wp:positionV relativeFrom="paragraph">
                  <wp:posOffset>542653</wp:posOffset>
                </wp:positionV>
                <wp:extent cx="1086757" cy="719727"/>
                <wp:effectExtent l="0" t="0" r="18415" b="23495"/>
                <wp:wrapNone/>
                <wp:docPr id="75" name="Блок-схема: знак заверше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757" cy="719727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CB285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6D23" id="Блок-схема: знак завершения 75" o:spid="_x0000_s1084" type="#_x0000_t116" style="position:absolute;left:0;text-align:left;margin-left:14.2pt;margin-top:42.75pt;width:85.55pt;height:56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" fillcolor="white [3212]" strokecolor="black [3213]" strokeweight="1pt">
                <v:textbox>
                  <w:txbxContent>
                    <w:p w14:paraId="62ACB285" w14:textId="77777777" w:rsidR="008D6F60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AC3584" wp14:editId="5F8DFC44">
                <wp:simplePos x="0" y="0"/>
                <wp:positionH relativeFrom="column">
                  <wp:posOffset>2523036</wp:posOffset>
                </wp:positionH>
                <wp:positionV relativeFrom="paragraph">
                  <wp:posOffset>3786596</wp:posOffset>
                </wp:positionV>
                <wp:extent cx="1083764" cy="541564"/>
                <wp:effectExtent l="0" t="0" r="21590" b="11430"/>
                <wp:wrapNone/>
                <wp:docPr id="74" name="Блок-схема: знак заверше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764" cy="54156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D088B" w14:textId="77777777" w:rsidR="008D6F60" w:rsidRPr="00DD7E59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C3584" id="Блок-схема: знак завершения 74" o:spid="_x0000_s1085" type="#_x0000_t116" style="position:absolute;left:0;text-align:left;margin-left:198.65pt;margin-top:298.15pt;width:85.35pt;height:42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" fillcolor="white [3212]" strokecolor="black [3213]" strokeweight="1pt">
                <v:textbox>
                  <w:txbxContent>
                    <w:p w14:paraId="1EFD088B" w14:textId="77777777" w:rsidR="008D6F60" w:rsidRPr="00DD7E59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13AB85" wp14:editId="3EA7FFF5">
                <wp:simplePos x="0" y="0"/>
                <wp:positionH relativeFrom="column">
                  <wp:posOffset>3045460</wp:posOffset>
                </wp:positionH>
                <wp:positionV relativeFrom="paragraph">
                  <wp:posOffset>3587406</wp:posOffset>
                </wp:positionV>
                <wp:extent cx="45719" cy="45719"/>
                <wp:effectExtent l="0" t="0" r="12065" b="12065"/>
                <wp:wrapNone/>
                <wp:docPr id="73" name="Блок-схема: узе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B392E" id="Блок-схема: узел 73" o:spid="_x0000_s1026" type="#_x0000_t120" style="position:absolute;margin-left:239.8pt;margin-top:282.45pt;width:3.6pt;height:3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133065" wp14:editId="51347D17">
                <wp:simplePos x="0" y="0"/>
                <wp:positionH relativeFrom="column">
                  <wp:posOffset>3064452</wp:posOffset>
                </wp:positionH>
                <wp:positionV relativeFrom="paragraph">
                  <wp:posOffset>3258185</wp:posOffset>
                </wp:positionV>
                <wp:extent cx="0" cy="530975"/>
                <wp:effectExtent l="76200" t="0" r="57150" b="5969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09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725BF" id="Прямая со стрелкой 72" o:spid="_x0000_s1026" type="#_x0000_t32" style="position:absolute;margin-left:241.3pt;margin-top:256.55pt;width:0;height:41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5AFB27F" wp14:editId="205F957E">
                <wp:simplePos x="0" y="0"/>
                <wp:positionH relativeFrom="column">
                  <wp:posOffset>1081173</wp:posOffset>
                </wp:positionH>
                <wp:positionV relativeFrom="paragraph">
                  <wp:posOffset>3604087</wp:posOffset>
                </wp:positionV>
                <wp:extent cx="1988127" cy="2713"/>
                <wp:effectExtent l="0" t="76200" r="31750" b="92710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8127" cy="271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E2631" id="Прямая со стрелкой 71" o:spid="_x0000_s1026" type="#_x0000_t32" style="position:absolute;margin-left:85.15pt;margin-top:283.8pt;width:156.55pt;height: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DF6D712" wp14:editId="51A58E47">
                <wp:simplePos x="0" y="0"/>
                <wp:positionH relativeFrom="column">
                  <wp:posOffset>1082040</wp:posOffset>
                </wp:positionH>
                <wp:positionV relativeFrom="paragraph">
                  <wp:posOffset>2349384</wp:posOffset>
                </wp:positionV>
                <wp:extent cx="0" cy="1255395"/>
                <wp:effectExtent l="0" t="0" r="38100" b="20955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53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852D8" id="Прямая со стрелкой 70" o:spid="_x0000_s1026" type="#_x0000_t32" style="position:absolute;margin-left:85.2pt;margin-top:185pt;width:0;height:98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50113C" wp14:editId="35B203AA">
                <wp:simplePos x="0" y="0"/>
                <wp:positionH relativeFrom="column">
                  <wp:posOffset>3062374</wp:posOffset>
                </wp:positionH>
                <wp:positionV relativeFrom="paragraph">
                  <wp:posOffset>2349154</wp:posOffset>
                </wp:positionV>
                <wp:extent cx="0" cy="355946"/>
                <wp:effectExtent l="76200" t="0" r="76200" b="63500"/>
                <wp:wrapNone/>
                <wp:docPr id="246" name="Прямая со стрелкой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94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B21BC" id="Прямая со стрелкой 246" o:spid="_x0000_s1026" type="#_x0000_t32" style="position:absolute;margin-left:241.15pt;margin-top:184.95pt;width:0;height:28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435492" wp14:editId="77102746">
                <wp:simplePos x="0" y="0"/>
                <wp:positionH relativeFrom="column">
                  <wp:posOffset>2164081</wp:posOffset>
                </wp:positionH>
                <wp:positionV relativeFrom="paragraph">
                  <wp:posOffset>2704148</wp:posOffset>
                </wp:positionV>
                <wp:extent cx="1802448" cy="555625"/>
                <wp:effectExtent l="0" t="0" r="26670" b="15875"/>
                <wp:wrapNone/>
                <wp:docPr id="247" name="Прямоугольник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448" cy="555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C043F" w14:textId="77777777" w:rsidR="008D6F60" w:rsidRPr="00EB7B75" w:rsidRDefault="008D6F60" w:rsidP="008D6F60">
                            <w:pPr>
                              <w:pStyle w:val="-"/>
                            </w:pPr>
                            <w:r w:rsidRPr="00EB7B75">
                              <w:t>number.plus = (s[0]==’+’);</w:t>
                            </w:r>
                          </w:p>
                          <w:p w14:paraId="697BA70C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number.num = std::stoll(s);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5492" id="Прямоугольник 247" o:spid="_x0000_s1086" style="position:absolute;left:0;text-align:left;margin-left:170.4pt;margin-top:212.95pt;width:141.95pt;height:43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" fillcolor="white [3212]" strokecolor="black [3213]" strokeweight="1pt">
                <v:textbox>
                  <w:txbxContent>
                    <w:p w14:paraId="103C043F" w14:textId="77777777" w:rsidR="008D6F60" w:rsidRPr="00EB7B75" w:rsidRDefault="008D6F60" w:rsidP="008D6F60">
                      <w:pPr>
                        <w:pStyle w:val="-"/>
                      </w:pPr>
                      <w:r w:rsidRPr="00EB7B75">
                        <w:t>number.plus = (s[0]==’+’);</w:t>
                      </w:r>
                    </w:p>
                    <w:p w14:paraId="697BA70C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number.num = std::stoll(s);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BF9826" wp14:editId="6E3CBD0C">
                <wp:simplePos x="0" y="0"/>
                <wp:positionH relativeFrom="column">
                  <wp:posOffset>2163128</wp:posOffset>
                </wp:positionH>
                <wp:positionV relativeFrom="paragraph">
                  <wp:posOffset>1623060</wp:posOffset>
                </wp:positionV>
                <wp:extent cx="1804352" cy="722630"/>
                <wp:effectExtent l="19050" t="19050" r="43815" b="39370"/>
                <wp:wrapNone/>
                <wp:docPr id="5" name="Блок-схема: реш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352" cy="72263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7E976" w14:textId="77777777" w:rsidR="008D6F60" w:rsidRPr="004E4A1C" w:rsidRDefault="008D6F60" w:rsidP="008D6F60">
                            <w:pPr>
                              <w:pStyle w:val="-"/>
                            </w:pPr>
                            <w:r>
                              <w:t>s.size()==0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F982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5" o:spid="_x0000_s1087" type="#_x0000_t110" style="position:absolute;left:0;text-align:left;margin-left:170.35pt;margin-top:127.8pt;width:142.05pt;height:56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" fillcolor="white [3212]" strokecolor="black [3213]" strokeweight="1pt">
                <v:textbox>
                  <w:txbxContent>
                    <w:p w14:paraId="53A7E976" w14:textId="77777777" w:rsidR="008D6F60" w:rsidRPr="004E4A1C" w:rsidRDefault="008D6F60" w:rsidP="008D6F60">
                      <w:pPr>
                        <w:pStyle w:val="-"/>
                      </w:pPr>
                      <w:r>
                        <w:t>s.size()==0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B2D6DFF" wp14:editId="08E19433">
                <wp:simplePos x="0" y="0"/>
                <wp:positionH relativeFrom="column">
                  <wp:posOffset>1623060</wp:posOffset>
                </wp:positionH>
                <wp:positionV relativeFrom="paragraph">
                  <wp:posOffset>1983740</wp:posOffset>
                </wp:positionV>
                <wp:extent cx="540068" cy="0"/>
                <wp:effectExtent l="38100" t="76200" r="0" b="9525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068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BBA00" id="Прямая со стрелкой 248" o:spid="_x0000_s1026" type="#_x0000_t32" style="position:absolute;margin-left:127.8pt;margin-top:156.2pt;width:42.55pt;height:0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0FF23B8" wp14:editId="670A36B6">
                <wp:simplePos x="0" y="0"/>
                <wp:positionH relativeFrom="column">
                  <wp:posOffset>3068003</wp:posOffset>
                </wp:positionH>
                <wp:positionV relativeFrom="paragraph">
                  <wp:posOffset>1440180</wp:posOffset>
                </wp:positionV>
                <wp:extent cx="0" cy="182880"/>
                <wp:effectExtent l="76200" t="0" r="57150" b="64770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898B6" id="Прямая со стрелкой 249" o:spid="_x0000_s1026" type="#_x0000_t32" style="position:absolute;margin-left:241.6pt;margin-top:113.4pt;width:0;height:14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E1E167" wp14:editId="2D90D482">
                <wp:simplePos x="0" y="0"/>
                <wp:positionH relativeFrom="column">
                  <wp:posOffset>3065780</wp:posOffset>
                </wp:positionH>
                <wp:positionV relativeFrom="paragraph">
                  <wp:posOffset>1446848</wp:posOffset>
                </wp:positionV>
                <wp:extent cx="1264285" cy="0"/>
                <wp:effectExtent l="0" t="0" r="0" b="0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8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84F02" id="Прямая со стрелкой 250" o:spid="_x0000_s1026" type="#_x0000_t32" style="position:absolute;margin-left:241.4pt;margin-top:113.95pt;width:99.55pt;height:0;flip:x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353986" wp14:editId="1CEC894C">
                <wp:simplePos x="0" y="0"/>
                <wp:positionH relativeFrom="column">
                  <wp:posOffset>4328160</wp:posOffset>
                </wp:positionH>
                <wp:positionV relativeFrom="paragraph">
                  <wp:posOffset>1263333</wp:posOffset>
                </wp:positionV>
                <wp:extent cx="0" cy="179387"/>
                <wp:effectExtent l="0" t="0" r="38100" b="30480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3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62B54" id="Прямая со стрелкой 251" o:spid="_x0000_s1026" type="#_x0000_t32" style="position:absolute;margin-left:340.8pt;margin-top:99.5pt;width:0;height:14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95BE441" wp14:editId="15505B92">
                <wp:simplePos x="0" y="0"/>
                <wp:positionH relativeFrom="column">
                  <wp:posOffset>5049520</wp:posOffset>
                </wp:positionH>
                <wp:positionV relativeFrom="paragraph">
                  <wp:posOffset>903923</wp:posOffset>
                </wp:positionV>
                <wp:extent cx="0" cy="538797"/>
                <wp:effectExtent l="76200" t="0" r="57150" b="52070"/>
                <wp:wrapNone/>
                <wp:docPr id="252" name="Прямая со стрелкой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879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556FB" id="Прямая со стрелкой 252" o:spid="_x0000_s1026" type="#_x0000_t32" style="position:absolute;margin-left:397.6pt;margin-top:71.2pt;width:0;height:42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6D5AE3B" wp14:editId="0E89DE22">
                <wp:simplePos x="0" y="0"/>
                <wp:positionH relativeFrom="column">
                  <wp:posOffset>2887980</wp:posOffset>
                </wp:positionH>
                <wp:positionV relativeFrom="paragraph">
                  <wp:posOffset>901700</wp:posOffset>
                </wp:positionV>
                <wp:extent cx="718820" cy="0"/>
                <wp:effectExtent l="0" t="76200" r="24130" b="95250"/>
                <wp:wrapNone/>
                <wp:docPr id="253" name="Прямая со стрелко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8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A1737" id="Прямая со стрелкой 253" o:spid="_x0000_s1026" type="#_x0000_t32" style="position:absolute;margin-left:227.4pt;margin-top:71pt;width:56.6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1B89E1" wp14:editId="6D855A2C">
                <wp:simplePos x="0" y="0"/>
                <wp:positionH relativeFrom="column">
                  <wp:posOffset>363220</wp:posOffset>
                </wp:positionH>
                <wp:positionV relativeFrom="paragraph">
                  <wp:posOffset>1805305</wp:posOffset>
                </wp:positionV>
                <wp:extent cx="1262380" cy="541020"/>
                <wp:effectExtent l="0" t="0" r="1397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E01F1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number.num=0;</w:t>
                            </w:r>
                          </w:p>
                          <w:p w14:paraId="632D88D6" w14:textId="77777777" w:rsidR="008D6F60" w:rsidRPr="004E4A1C" w:rsidRDefault="008D6F60" w:rsidP="008D6F60">
                            <w:pPr>
                              <w:pStyle w:val="-"/>
                            </w:pPr>
                            <w:r>
                              <w:t>number.plus=0;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B89E1" id="Прямоугольник 7" o:spid="_x0000_s1088" style="position:absolute;left:0;text-align:left;margin-left:28.6pt;margin-top:142.15pt;width:99.4pt;height:42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" fillcolor="white [3212]" strokecolor="black [3213]" strokeweight="1pt">
                <v:textbox>
                  <w:txbxContent>
                    <w:p w14:paraId="7DCE01F1" w14:textId="77777777" w:rsidR="008D6F60" w:rsidRDefault="008D6F60" w:rsidP="008D6F60">
                      <w:pPr>
                        <w:pStyle w:val="-"/>
                      </w:pPr>
                      <w:r>
                        <w:t>number.num=0;</w:t>
                      </w:r>
                    </w:p>
                    <w:p w14:paraId="632D88D6" w14:textId="77777777" w:rsidR="008D6F60" w:rsidRPr="004E4A1C" w:rsidRDefault="008D6F60" w:rsidP="008D6F60">
                      <w:pPr>
                        <w:pStyle w:val="-"/>
                      </w:pPr>
                      <w:r>
                        <w:t>number.plus=0;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E1373B" wp14:editId="6E10A5FA">
                <wp:simplePos x="0" y="0"/>
                <wp:positionH relativeFrom="column">
                  <wp:posOffset>4685665</wp:posOffset>
                </wp:positionH>
                <wp:positionV relativeFrom="paragraph">
                  <wp:posOffset>1445260</wp:posOffset>
                </wp:positionV>
                <wp:extent cx="904875" cy="358140"/>
                <wp:effectExtent l="0" t="0" r="28575" b="2286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20EBA" w14:textId="77777777" w:rsidR="008D6F60" w:rsidRPr="000027DE" w:rsidRDefault="008D6F60" w:rsidP="008D6F60">
                            <w:pPr>
                              <w:pStyle w:val="-"/>
                            </w:pPr>
                            <w:r>
                              <w:t>s=filter(s)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1373B" id="Прямоугольник 254" o:spid="_x0000_s1089" style="position:absolute;left:0;text-align:left;margin-left:368.95pt;margin-top:113.8pt;width:71.25pt;height:28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" fillcolor="white [3212]" strokecolor="black [3213]" strokeweight="1pt">
                <v:textbox>
                  <w:txbxContent>
                    <w:p w14:paraId="1EE20EBA" w14:textId="77777777" w:rsidR="008D6F60" w:rsidRPr="000027DE" w:rsidRDefault="008D6F60" w:rsidP="008D6F60">
                      <w:pPr>
                        <w:pStyle w:val="-"/>
                      </w:pPr>
                      <w:r>
                        <w:t>s=filter(s)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C55F8" wp14:editId="473ABF2B">
                <wp:simplePos x="0" y="0"/>
                <wp:positionH relativeFrom="column">
                  <wp:posOffset>3606800</wp:posOffset>
                </wp:positionH>
                <wp:positionV relativeFrom="paragraph">
                  <wp:posOffset>543560</wp:posOffset>
                </wp:positionV>
                <wp:extent cx="1443355" cy="721360"/>
                <wp:effectExtent l="19050" t="19050" r="42545" b="40640"/>
                <wp:wrapNone/>
                <wp:docPr id="9" name="Блок-схема: решени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3A6D7" w14:textId="77777777" w:rsidR="008D6F60" w:rsidRPr="000027DE" w:rsidRDefault="008D6F60" w:rsidP="008D6F60">
                            <w:pPr>
                              <w:pStyle w:val="-"/>
                            </w:pPr>
                            <w:r>
                              <w:t>filterstr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55F8" id="Блок-схема: решение 9" o:spid="_x0000_s1090" type="#_x0000_t110" style="position:absolute;left:0;text-align:left;margin-left:284pt;margin-top:42.8pt;width:113.65pt;height:56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" fillcolor="white [3212]" strokecolor="black [3213]" strokeweight="1pt">
                <v:textbox>
                  <w:txbxContent>
                    <w:p w14:paraId="16E3A6D7" w14:textId="77777777" w:rsidR="008D6F60" w:rsidRPr="000027DE" w:rsidRDefault="008D6F60" w:rsidP="008D6F60">
                      <w:pPr>
                        <w:pStyle w:val="-"/>
                      </w:pPr>
                      <w:r>
                        <w:t>filterstr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C4B7AD" wp14:editId="1CC746A2">
                <wp:simplePos x="0" y="0"/>
                <wp:positionH relativeFrom="column">
                  <wp:posOffset>1623060</wp:posOffset>
                </wp:positionH>
                <wp:positionV relativeFrom="paragraph">
                  <wp:posOffset>543560</wp:posOffset>
                </wp:positionV>
                <wp:extent cx="1263015" cy="718820"/>
                <wp:effectExtent l="0" t="0" r="13335" b="24130"/>
                <wp:wrapNone/>
                <wp:docPr id="4" name="Блок-схема: внутренняя памят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7188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9350B" w14:textId="1C84B404" w:rsidR="008D6F60" w:rsidRPr="008D6F60" w:rsidRDefault="008D6F60" w:rsidP="008D6F60">
                            <w:pPr>
                              <w:pStyle w:val="-"/>
                            </w:pPr>
                            <w:r>
                              <w:t>получение</w:t>
                            </w:r>
                            <w:r w:rsidRPr="00EB7B75">
                              <w:t xml:space="preserve"> std::string s, bool filterstr</w:t>
                            </w:r>
                            <w:r w:rsidRPr="008D6F60">
                              <w:t>=</w:t>
                            </w: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4B7AD" id="Блок-схема: внутренняя память 4" o:spid="_x0000_s1091" type="#_x0000_t113" style="position:absolute;left:0;text-align:left;margin-left:127.8pt;margin-top:42.8pt;width:99.45pt;height:56.6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" fillcolor="white [3212]" strokecolor="black [3213]" strokeweight="1pt">
                <v:textbox>
                  <w:txbxContent>
                    <w:p w14:paraId="0CE9350B" w14:textId="1C84B404" w:rsidR="008D6F60" w:rsidRPr="008D6F60" w:rsidRDefault="008D6F60" w:rsidP="008D6F60">
                      <w:pPr>
                        <w:pStyle w:val="-"/>
                      </w:pPr>
                      <w:r>
                        <w:t>получение</w:t>
                      </w:r>
                      <w:r w:rsidRPr="00EB7B75">
                        <w:t xml:space="preserve"> std::string s, bool filterstr</w:t>
                      </w:r>
                      <w:r w:rsidRPr="008D6F60">
                        <w:t>=</w:t>
                      </w:r>
                      <w: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DD7E59">
        <w:rPr>
          <w:lang w:val="en-US"/>
        </w:rPr>
        <w:t xml:space="preserve"> </w:t>
      </w:r>
      <w:r>
        <w:rPr>
          <w:lang w:val="en-US"/>
        </w:rPr>
        <w:t>PhoneRecord::setNumber:</w:t>
      </w:r>
      <w:r w:rsidRPr="00DD7E59">
        <w:rPr>
          <w:lang w:val="en-US"/>
        </w:rPr>
        <w:br w:type="page"/>
      </w:r>
    </w:p>
    <w:p w14:paraId="33633277" w14:textId="77777777" w:rsidR="008D6F60" w:rsidRPr="00DD7E59" w:rsidRDefault="008D6F60" w:rsidP="008D6F6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3ED8613" wp14:editId="6A3D5CD8">
                <wp:simplePos x="0" y="0"/>
                <wp:positionH relativeFrom="column">
                  <wp:posOffset>2153920</wp:posOffset>
                </wp:positionH>
                <wp:positionV relativeFrom="paragraph">
                  <wp:posOffset>2715260</wp:posOffset>
                </wp:positionV>
                <wp:extent cx="543120" cy="362732"/>
                <wp:effectExtent l="0" t="0" r="0" b="0"/>
                <wp:wrapNone/>
                <wp:docPr id="203" name="Надпись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3EB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8613" id="Надпись 203" o:spid="_x0000_s1092" type="#_x0000_t202" style="position:absolute;left:0;text-align:left;margin-left:169.6pt;margin-top:213.8pt;width:42.75pt;height:28.5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" filled="f" stroked="f" strokeweight=".5pt">
                <v:textbox>
                  <w:txbxContent>
                    <w:p w14:paraId="68993EB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F1FB16B" wp14:editId="0DE645BE">
                <wp:simplePos x="0" y="0"/>
                <wp:positionH relativeFrom="column">
                  <wp:posOffset>4446905</wp:posOffset>
                </wp:positionH>
                <wp:positionV relativeFrom="paragraph">
                  <wp:posOffset>1523365</wp:posOffset>
                </wp:positionV>
                <wp:extent cx="543120" cy="362732"/>
                <wp:effectExtent l="0" t="0" r="0" b="0"/>
                <wp:wrapNone/>
                <wp:docPr id="255" name="Надпись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900A0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FB16B" id="Надпись 255" o:spid="_x0000_s1093" type="#_x0000_t202" style="position:absolute;left:0;text-align:left;margin-left:350.15pt;margin-top:119.95pt;width:42.75pt;height:28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" filled="f" stroked="f" strokeweight=".5pt">
                <v:textbox>
                  <w:txbxContent>
                    <w:p w14:paraId="7CF900A0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60E44C4" wp14:editId="7C70FCA0">
                <wp:simplePos x="0" y="0"/>
                <wp:positionH relativeFrom="column">
                  <wp:posOffset>3663315</wp:posOffset>
                </wp:positionH>
                <wp:positionV relativeFrom="paragraph">
                  <wp:posOffset>3566160</wp:posOffset>
                </wp:positionV>
                <wp:extent cx="361950" cy="358140"/>
                <wp:effectExtent l="0" t="0" r="0" b="3810"/>
                <wp:wrapNone/>
                <wp:docPr id="201" name="Надпись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F1F3F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44C4" id="Надпись 201" o:spid="_x0000_s1094" type="#_x0000_t202" style="position:absolute;left:0;text-align:left;margin-left:288.45pt;margin-top:280.8pt;width:28.5pt;height:28.2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3zs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" filled="f" stroked="f" strokeweight=".5pt">
                <v:textbox>
                  <w:txbxContent>
                    <w:p w14:paraId="65EF1F3F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59875C5" wp14:editId="14EAD2EC">
                <wp:simplePos x="0" y="0"/>
                <wp:positionH relativeFrom="column">
                  <wp:posOffset>3624580</wp:posOffset>
                </wp:positionH>
                <wp:positionV relativeFrom="paragraph">
                  <wp:posOffset>2180590</wp:posOffset>
                </wp:positionV>
                <wp:extent cx="361950" cy="358140"/>
                <wp:effectExtent l="0" t="0" r="0" b="3810"/>
                <wp:wrapNone/>
                <wp:docPr id="199" name="Надпись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46F02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875C5" id="Надпись 199" o:spid="_x0000_s1095" type="#_x0000_t202" style="position:absolute;left:0;text-align:left;margin-left:285.4pt;margin-top:171.7pt;width:28.5pt;height:28.2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M5GgIAADM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" filled="f" stroked="f" strokeweight=".5pt">
                <v:textbox>
                  <w:txbxContent>
                    <w:p w14:paraId="7A046F02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FAA5EBC" wp14:editId="16011237">
                <wp:simplePos x="0" y="0"/>
                <wp:positionH relativeFrom="column">
                  <wp:posOffset>2326096</wp:posOffset>
                </wp:positionH>
                <wp:positionV relativeFrom="paragraph">
                  <wp:posOffset>3041468</wp:posOffset>
                </wp:positionV>
                <wp:extent cx="45719" cy="45719"/>
                <wp:effectExtent l="0" t="0" r="12065" b="12065"/>
                <wp:wrapNone/>
                <wp:docPr id="124" name="Блок-схема: узел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5D828" id="Блок-схема: узел 124" o:spid="_x0000_s1026" type="#_x0000_t120" style="position:absolute;margin-left:183.15pt;margin-top:239.5pt;width:3.6pt;height: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2247922" wp14:editId="0C47ED30">
                <wp:simplePos x="0" y="0"/>
                <wp:positionH relativeFrom="column">
                  <wp:posOffset>3944327</wp:posOffset>
                </wp:positionH>
                <wp:positionV relativeFrom="paragraph">
                  <wp:posOffset>1240888</wp:posOffset>
                </wp:positionV>
                <wp:extent cx="45719" cy="45719"/>
                <wp:effectExtent l="0" t="0" r="12065" b="12065"/>
                <wp:wrapNone/>
                <wp:docPr id="123" name="Блок-схема: узел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8B82D" id="Блок-схема: узел 123" o:spid="_x0000_s1026" type="#_x0000_t120" style="position:absolute;margin-left:310.6pt;margin-top:97.7pt;width:3.6pt;height:3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E630A21" wp14:editId="78885699">
                <wp:simplePos x="0" y="0"/>
                <wp:positionH relativeFrom="column">
                  <wp:posOffset>1803400</wp:posOffset>
                </wp:positionH>
                <wp:positionV relativeFrom="paragraph">
                  <wp:posOffset>5409858</wp:posOffset>
                </wp:positionV>
                <wp:extent cx="1623988" cy="0"/>
                <wp:effectExtent l="38100" t="76200" r="0" b="95250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988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C2909" id="Прямая со стрелкой 122" o:spid="_x0000_s1026" type="#_x0000_t32" style="position:absolute;margin-left:142pt;margin-top:425.95pt;width:127.85pt;height:0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16F17C8" wp14:editId="3DF01239">
                <wp:simplePos x="0" y="0"/>
                <wp:positionH relativeFrom="column">
                  <wp:posOffset>4687619</wp:posOffset>
                </wp:positionH>
                <wp:positionV relativeFrom="paragraph">
                  <wp:posOffset>1806233</wp:posOffset>
                </wp:positionV>
                <wp:extent cx="45719" cy="3603967"/>
                <wp:effectExtent l="38100" t="0" r="1040765" b="92075"/>
                <wp:wrapNone/>
                <wp:docPr id="121" name="Соединитель: уступ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03967"/>
                        </a:xfrm>
                        <a:prstGeom prst="bentConnector3">
                          <a:avLst>
                            <a:gd name="adj1" fmla="val 2361745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26B9F6" id="Соединитель: уступ 121" o:spid="_x0000_s1026" type="#_x0000_t34" style="position:absolute;margin-left:369.1pt;margin-top:142.2pt;width:3.6pt;height:283.8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" adj="510137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F7E1E2" wp14:editId="69A17863">
                <wp:simplePos x="0" y="0"/>
                <wp:positionH relativeFrom="column">
                  <wp:posOffset>725219</wp:posOffset>
                </wp:positionH>
                <wp:positionV relativeFrom="paragraph">
                  <wp:posOffset>5047664</wp:posOffset>
                </wp:positionV>
                <wp:extent cx="1081503" cy="722630"/>
                <wp:effectExtent l="0" t="0" r="23495" b="20320"/>
                <wp:wrapNone/>
                <wp:docPr id="120" name="Блок-схема: знак завершения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503" cy="72263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4CD2D" w14:textId="77777777" w:rsidR="008D6F60" w:rsidRPr="00DE5678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7E1E2" id="Блок-схема: знак завершения 120" o:spid="_x0000_s1096" type="#_x0000_t116" style="position:absolute;left:0;text-align:left;margin-left:57.1pt;margin-top:397.45pt;width:85.15pt;height:56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" fillcolor="white [3212]" strokecolor="black [3213]" strokeweight="1pt">
                <v:textbox>
                  <w:txbxContent>
                    <w:p w14:paraId="4B84CD2D" w14:textId="77777777" w:rsidR="008D6F60" w:rsidRPr="00DE5678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2944D45" wp14:editId="3E655211">
                <wp:simplePos x="0" y="0"/>
                <wp:positionH relativeFrom="column">
                  <wp:posOffset>3427388</wp:posOffset>
                </wp:positionH>
                <wp:positionV relativeFrom="paragraph">
                  <wp:posOffset>5047664</wp:posOffset>
                </wp:positionV>
                <wp:extent cx="1266190" cy="723216"/>
                <wp:effectExtent l="0" t="0" r="10160" b="20320"/>
                <wp:wrapNone/>
                <wp:docPr id="119" name="Блок-схема: внутренняя памят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23216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FDF3E" w14:textId="77777777" w:rsidR="008D6F60" w:rsidRPr="00DE5678" w:rsidRDefault="008D6F60" w:rsidP="008D6F60">
                            <w:pPr>
                              <w:pStyle w:val="-"/>
                            </w:pPr>
                            <w:r>
                              <w:t>вернуть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44D45" id="Блок-схема: внутренняя память 119" o:spid="_x0000_s1097" type="#_x0000_t113" style="position:absolute;left:0;text-align:left;margin-left:269.85pt;margin-top:397.45pt;width:99.7pt;height:56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" fillcolor="white [3212]" strokecolor="black [3213]" strokeweight="1pt">
                <v:textbox>
                  <w:txbxContent>
                    <w:p w14:paraId="220FDF3E" w14:textId="77777777" w:rsidR="008D6F60" w:rsidRPr="00DE5678" w:rsidRDefault="008D6F60" w:rsidP="008D6F60">
                      <w:pPr>
                        <w:pStyle w:val="-"/>
                      </w:pPr>
                      <w:r>
                        <w:t>вернуть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0A35B5" wp14:editId="32BB514C">
                <wp:simplePos x="0" y="0"/>
                <wp:positionH relativeFrom="column">
                  <wp:posOffset>1803742</wp:posOffset>
                </wp:positionH>
                <wp:positionV relativeFrom="paragraph">
                  <wp:posOffset>1262380</wp:posOffset>
                </wp:positionV>
                <wp:extent cx="2163738" cy="1661"/>
                <wp:effectExtent l="0" t="76200" r="27305" b="93980"/>
                <wp:wrapNone/>
                <wp:docPr id="114" name="Прямая со стрелко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3738" cy="166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476B7" id="Прямая со стрелкой 114" o:spid="_x0000_s1026" type="#_x0000_t32" style="position:absolute;margin-left:142.05pt;margin-top:99.4pt;width:170.35pt;height:.1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2AA3B4" wp14:editId="19D71B17">
                <wp:simplePos x="0" y="0"/>
                <wp:positionH relativeFrom="column">
                  <wp:posOffset>1803400</wp:posOffset>
                </wp:positionH>
                <wp:positionV relativeFrom="paragraph">
                  <wp:posOffset>1262380</wp:posOffset>
                </wp:positionV>
                <wp:extent cx="0" cy="1623060"/>
                <wp:effectExtent l="0" t="0" r="38100" b="15240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230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C2732" id="Прямая со стрелкой 113" o:spid="_x0000_s1026" type="#_x0000_t32" style="position:absolute;margin-left:142pt;margin-top:99.4pt;width:0;height:127.8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370E01" wp14:editId="1721359A">
                <wp:simplePos x="0" y="0"/>
                <wp:positionH relativeFrom="column">
                  <wp:posOffset>2164080</wp:posOffset>
                </wp:positionH>
                <wp:positionV relativeFrom="paragraph">
                  <wp:posOffset>3063533</wp:posOffset>
                </wp:positionV>
                <wp:extent cx="373820" cy="0"/>
                <wp:effectExtent l="38100" t="76200" r="0" b="95250"/>
                <wp:wrapNone/>
                <wp:docPr id="112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3225B" id="Прямая со стрелкой 112" o:spid="_x0000_s1026" type="#_x0000_t32" style="position:absolute;margin-left:170.4pt;margin-top:241.2pt;width:29.45pt;height:0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0120486" wp14:editId="7E446FA1">
                <wp:simplePos x="0" y="0"/>
                <wp:positionH relativeFrom="column">
                  <wp:posOffset>2344420</wp:posOffset>
                </wp:positionH>
                <wp:positionV relativeFrom="paragraph">
                  <wp:posOffset>3065780</wp:posOffset>
                </wp:positionV>
                <wp:extent cx="1514" cy="1260915"/>
                <wp:effectExtent l="76200" t="38100" r="74930" b="15875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" cy="12609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8553D" id="Прямая со стрелкой 110" o:spid="_x0000_s1026" type="#_x0000_t32" style="position:absolute;margin-left:184.6pt;margin-top:241.4pt;width:.1pt;height:99.3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27B6382" wp14:editId="72A53AFB">
                <wp:simplePos x="0" y="0"/>
                <wp:positionH relativeFrom="column">
                  <wp:posOffset>2344420</wp:posOffset>
                </wp:positionH>
                <wp:positionV relativeFrom="paragraph">
                  <wp:posOffset>4328160</wp:posOffset>
                </wp:positionV>
                <wp:extent cx="899160" cy="0"/>
                <wp:effectExtent l="0" t="0" r="0" b="0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A39BC" id="Прямая со стрелкой 109" o:spid="_x0000_s1026" type="#_x0000_t32" style="position:absolute;margin-left:184.6pt;margin-top:340.8pt;width:70.8pt;height:0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D49755" wp14:editId="41BE844D">
                <wp:simplePos x="0" y="0"/>
                <wp:positionH relativeFrom="column">
                  <wp:posOffset>3966650</wp:posOffset>
                </wp:positionH>
                <wp:positionV relativeFrom="paragraph">
                  <wp:posOffset>3608803</wp:posOffset>
                </wp:positionV>
                <wp:extent cx="0" cy="358677"/>
                <wp:effectExtent l="76200" t="0" r="76200" b="60960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67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6BAA4" id="Прямая со стрелкой 108" o:spid="_x0000_s1026" type="#_x0000_t32" style="position:absolute;margin-left:312.35pt;margin-top:284.15pt;width:0;height:28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4E65171" wp14:editId="52CF433A">
                <wp:simplePos x="0" y="0"/>
                <wp:positionH relativeFrom="column">
                  <wp:posOffset>3966650</wp:posOffset>
                </wp:positionH>
                <wp:positionV relativeFrom="paragraph">
                  <wp:posOffset>2165643</wp:posOffset>
                </wp:positionV>
                <wp:extent cx="0" cy="359117"/>
                <wp:effectExtent l="76200" t="0" r="76200" b="60325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11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B99E3" id="Прямая со стрелкой 107" o:spid="_x0000_s1026" type="#_x0000_t32" style="position:absolute;margin-left:312.35pt;margin-top:170.5pt;width:0;height:28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452E67A" wp14:editId="2B60D16E">
                <wp:simplePos x="0" y="0"/>
                <wp:positionH relativeFrom="column">
                  <wp:posOffset>3967480</wp:posOffset>
                </wp:positionH>
                <wp:positionV relativeFrom="paragraph">
                  <wp:posOffset>1073443</wp:posOffset>
                </wp:positionV>
                <wp:extent cx="0" cy="369277"/>
                <wp:effectExtent l="76200" t="0" r="76200" b="50165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27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35A6F" id="Прямая со стрелкой 106" o:spid="_x0000_s1026" type="#_x0000_t32" style="position:absolute;margin-left:312.4pt;margin-top:84.5pt;width:0;height:29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4F2D39" wp14:editId="4486A964">
                <wp:simplePos x="0" y="0"/>
                <wp:positionH relativeFrom="column">
                  <wp:posOffset>1442525</wp:posOffset>
                </wp:positionH>
                <wp:positionV relativeFrom="paragraph">
                  <wp:posOffset>2884952</wp:posOffset>
                </wp:positionV>
                <wp:extent cx="717354" cy="362732"/>
                <wp:effectExtent l="0" t="0" r="26035" b="18415"/>
                <wp:wrapNone/>
                <wp:docPr id="85" name="Блок-схема: процесс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354" cy="36273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A69D1" w14:textId="77777777" w:rsidR="008D6F60" w:rsidRPr="006C63C1" w:rsidRDefault="008D6F60" w:rsidP="008D6F60">
                            <w:pPr>
                              <w:pStyle w:val="-"/>
                            </w:pPr>
                            <w:r>
                              <w:t>i = i+1;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2D39" id="Блок-схема: процесс 85" o:spid="_x0000_s1098" type="#_x0000_t109" style="position:absolute;left:0;text-align:left;margin-left:113.6pt;margin-top:227.15pt;width:56.5pt;height:28.5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" fillcolor="white [3212]" strokecolor="black [3213]" strokeweight="1pt">
                <v:textbox>
                  <w:txbxContent>
                    <w:p w14:paraId="100A69D1" w14:textId="77777777" w:rsidR="008D6F60" w:rsidRPr="006C63C1" w:rsidRDefault="008D6F60" w:rsidP="008D6F60">
                      <w:pPr>
                        <w:pStyle w:val="-"/>
                      </w:pPr>
                      <w:r>
                        <w:t>i = i+1;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D1D3851" wp14:editId="65067735">
                <wp:simplePos x="0" y="0"/>
                <wp:positionH relativeFrom="column">
                  <wp:posOffset>3242945</wp:posOffset>
                </wp:positionH>
                <wp:positionV relativeFrom="paragraph">
                  <wp:posOffset>3969727</wp:posOffset>
                </wp:positionV>
                <wp:extent cx="1442720" cy="721360"/>
                <wp:effectExtent l="0" t="0" r="24130" b="2159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E8A64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is_first=false;</w:t>
                            </w:r>
                          </w:p>
                          <w:p w14:paraId="79FFE3EF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result=result+s[i];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D3851" id="Прямоугольник 84" o:spid="_x0000_s1099" style="position:absolute;left:0;text-align:left;margin-left:255.35pt;margin-top:312.6pt;width:113.6pt;height:56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" fillcolor="white [3212]" strokecolor="black [3213]" strokeweight="1pt">
                <v:textbox>
                  <w:txbxContent>
                    <w:p w14:paraId="23AE8A64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is_first=false;</w:t>
                      </w:r>
                    </w:p>
                    <w:p w14:paraId="79FFE3EF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result=result+s[i];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41808CA" wp14:editId="691613BC">
                <wp:simplePos x="0" y="0"/>
                <wp:positionH relativeFrom="column">
                  <wp:posOffset>2536825</wp:posOffset>
                </wp:positionH>
                <wp:positionV relativeFrom="paragraph">
                  <wp:posOffset>2527447</wp:posOffset>
                </wp:positionV>
                <wp:extent cx="2884170" cy="1080135"/>
                <wp:effectExtent l="19050" t="19050" r="11430" b="43815"/>
                <wp:wrapNone/>
                <wp:docPr id="83" name="Блок-схема: решени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170" cy="108013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7728" w14:textId="77777777" w:rsidR="008D6F60" w:rsidRPr="00EB7B75" w:rsidRDefault="008D6F60" w:rsidP="008D6F60">
                            <w:pPr>
                              <w:pStyle w:val="-"/>
                            </w:pPr>
                            <w:r w:rsidRPr="00EB7B75">
                              <w:t xml:space="preserve">(s[i]&gt;=’0’ </w:t>
                            </w:r>
                            <w:r>
                              <w:t>И</w:t>
                            </w:r>
                            <w:r w:rsidRPr="00EB7B75">
                              <w:t xml:space="preserve"> s[i]&lt;=’9’) </w:t>
                            </w:r>
                            <w:r>
                              <w:t>ИЛИ</w:t>
                            </w:r>
                            <w:r w:rsidRPr="00EB7B75">
                              <w:t xml:space="preserve"> (is_first </w:t>
                            </w:r>
                            <w:r>
                              <w:t>И</w:t>
                            </w:r>
                            <w:r w:rsidRPr="00EB7B75">
                              <w:t xml:space="preserve"> s[i]==’+’)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808CA" id="Блок-схема: решение 83" o:spid="_x0000_s1100" type="#_x0000_t110" style="position:absolute;left:0;text-align:left;margin-left:199.75pt;margin-top:199pt;width:227.1pt;height:85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" fillcolor="white [3212]" strokecolor="black [3213]" strokeweight="1pt">
                <v:textbox>
                  <w:txbxContent>
                    <w:p w14:paraId="4AD77728" w14:textId="77777777" w:rsidR="008D6F60" w:rsidRPr="00EB7B75" w:rsidRDefault="008D6F60" w:rsidP="008D6F60">
                      <w:pPr>
                        <w:pStyle w:val="-"/>
                      </w:pPr>
                      <w:r w:rsidRPr="00EB7B75">
                        <w:t xml:space="preserve">(s[i]&gt;=’0’ </w:t>
                      </w:r>
                      <w:r>
                        <w:t>И</w:t>
                      </w:r>
                      <w:r w:rsidRPr="00EB7B75">
                        <w:t xml:space="preserve"> s[i]&lt;=’9’) </w:t>
                      </w:r>
                      <w:r>
                        <w:t>ИЛИ</w:t>
                      </w:r>
                      <w:r w:rsidRPr="00EB7B75">
                        <w:t xml:space="preserve"> (is_first </w:t>
                      </w:r>
                      <w:r>
                        <w:t>И</w:t>
                      </w:r>
                      <w:r w:rsidRPr="00EB7B75">
                        <w:t xml:space="preserve"> s[i]==’+’)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FFF1C9" wp14:editId="0BEB615F">
                <wp:simplePos x="0" y="0"/>
                <wp:positionH relativeFrom="column">
                  <wp:posOffset>3246706</wp:posOffset>
                </wp:positionH>
                <wp:positionV relativeFrom="paragraph">
                  <wp:posOffset>1442525</wp:posOffset>
                </wp:positionV>
                <wp:extent cx="1443843" cy="721360"/>
                <wp:effectExtent l="19050" t="19050" r="42545" b="40640"/>
                <wp:wrapNone/>
                <wp:docPr id="86" name="Блок-схема: решени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843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4112C" w14:textId="77777777" w:rsidR="008D6F60" w:rsidRPr="006C63C1" w:rsidRDefault="008D6F60" w:rsidP="008D6F60">
                            <w:pPr>
                              <w:pStyle w:val="-"/>
                            </w:pPr>
                            <w:r>
                              <w:t>i&lt;n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FF1C9" id="Блок-схема: решение 86" o:spid="_x0000_s1101" type="#_x0000_t110" style="position:absolute;left:0;text-align:left;margin-left:255.65pt;margin-top:113.6pt;width:113.7pt;height:56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" fillcolor="white [3212]" strokecolor="black [3213]" strokeweight="1pt">
                <v:textbox>
                  <w:txbxContent>
                    <w:p w14:paraId="5C64112C" w14:textId="77777777" w:rsidR="008D6F60" w:rsidRPr="006C63C1" w:rsidRDefault="008D6F60" w:rsidP="008D6F60">
                      <w:pPr>
                        <w:pStyle w:val="-"/>
                      </w:pPr>
                      <w:r>
                        <w:t>i&lt;n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033993" wp14:editId="76C4A1DA">
                <wp:simplePos x="0" y="0"/>
                <wp:positionH relativeFrom="column">
                  <wp:posOffset>2884414</wp:posOffset>
                </wp:positionH>
                <wp:positionV relativeFrom="paragraph">
                  <wp:posOffset>721848</wp:posOffset>
                </wp:positionV>
                <wp:extent cx="361706" cy="0"/>
                <wp:effectExtent l="0" t="76200" r="19685" b="9525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70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E1569" id="Прямая со стрелкой 88" o:spid="_x0000_s1026" type="#_x0000_t32" style="position:absolute;margin-left:227.1pt;margin-top:56.85pt;width:28.5pt;height:0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0822626" wp14:editId="4BFE66AE">
                <wp:simplePos x="0" y="0"/>
                <wp:positionH relativeFrom="column">
                  <wp:posOffset>1264676</wp:posOffset>
                </wp:positionH>
                <wp:positionV relativeFrom="paragraph">
                  <wp:posOffset>721360</wp:posOffset>
                </wp:positionV>
                <wp:extent cx="358384" cy="0"/>
                <wp:effectExtent l="0" t="76200" r="22860" b="9525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38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D5C8E" id="Прямая со стрелкой 87" o:spid="_x0000_s1026" type="#_x0000_t32" style="position:absolute;margin-left:99.6pt;margin-top:56.8pt;width:28.2pt;height: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9B60A2F" wp14:editId="57B19945">
                <wp:simplePos x="0" y="0"/>
                <wp:positionH relativeFrom="column">
                  <wp:posOffset>3246120</wp:posOffset>
                </wp:positionH>
                <wp:positionV relativeFrom="paragraph">
                  <wp:posOffset>360680</wp:posOffset>
                </wp:positionV>
                <wp:extent cx="1442720" cy="715303"/>
                <wp:effectExtent l="0" t="0" r="24130" b="2794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15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98ABD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bool is_first=true;</w:t>
                            </w:r>
                          </w:p>
                          <w:p w14:paraId="277C6CB2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size_t n = s.size();</w:t>
                            </w:r>
                          </w:p>
                          <w:p w14:paraId="6B62C233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std::string result=””;</w:t>
                            </w:r>
                          </w:p>
                          <w:p w14:paraId="46C1210D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size_t 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60A2F" id="Прямоугольник 82" o:spid="_x0000_s1102" style="position:absolute;left:0;text-align:left;margin-left:255.6pt;margin-top:28.4pt;width:113.6pt;height:56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" fillcolor="white [3212]" strokecolor="black [3213]" strokeweight="1pt">
                <v:textbox>
                  <w:txbxContent>
                    <w:p w14:paraId="71E98ABD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bool is_first=true;</w:t>
                      </w:r>
                    </w:p>
                    <w:p w14:paraId="277C6CB2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size_t n = s.size();</w:t>
                      </w:r>
                    </w:p>
                    <w:p w14:paraId="6B62C233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std::string result=””;</w:t>
                      </w:r>
                    </w:p>
                    <w:p w14:paraId="46C1210D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size_t i=0;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351D0FE" wp14:editId="04CB93D1">
                <wp:simplePos x="0" y="0"/>
                <wp:positionH relativeFrom="column">
                  <wp:posOffset>1623060</wp:posOffset>
                </wp:positionH>
                <wp:positionV relativeFrom="paragraph">
                  <wp:posOffset>358433</wp:posOffset>
                </wp:positionV>
                <wp:extent cx="1262380" cy="717550"/>
                <wp:effectExtent l="0" t="0" r="13970" b="25400"/>
                <wp:wrapNone/>
                <wp:docPr id="81" name="Блок-схема: внутренняя памят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1755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74F0C" w14:textId="77777777" w:rsidR="008D6F60" w:rsidRPr="006771D4" w:rsidRDefault="008D6F60" w:rsidP="008D6F60">
                            <w:pPr>
                              <w:pStyle w:val="-"/>
                            </w:pPr>
                            <w:r>
                              <w:t>получение const std::string&amp;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1D0FE" id="Блок-схема: внутренняя память 81" o:spid="_x0000_s1103" type="#_x0000_t113" style="position:absolute;left:0;text-align:left;margin-left:127.8pt;margin-top:28.2pt;width:99.4pt;height:56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" fillcolor="white [3212]" strokecolor="black [3213]" strokeweight="1pt">
                <v:textbox>
                  <w:txbxContent>
                    <w:p w14:paraId="66374F0C" w14:textId="77777777" w:rsidR="008D6F60" w:rsidRPr="006771D4" w:rsidRDefault="008D6F60" w:rsidP="008D6F60">
                      <w:pPr>
                        <w:pStyle w:val="-"/>
                      </w:pPr>
                      <w:r>
                        <w:t>получение const std::string&amp;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0F26FDA" wp14:editId="3FB9B724">
                <wp:simplePos x="0" y="0"/>
                <wp:positionH relativeFrom="column">
                  <wp:posOffset>181952</wp:posOffset>
                </wp:positionH>
                <wp:positionV relativeFrom="paragraph">
                  <wp:posOffset>359166</wp:posOffset>
                </wp:positionV>
                <wp:extent cx="1084671" cy="718094"/>
                <wp:effectExtent l="0" t="0" r="20320" b="25400"/>
                <wp:wrapNone/>
                <wp:docPr id="80" name="Блок-схема: знак заверше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671" cy="71809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416F4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6FDA" id="Блок-схема: знак завершения 80" o:spid="_x0000_s1104" type="#_x0000_t116" style="position:absolute;left:0;text-align:left;margin-left:14.35pt;margin-top:28.3pt;width:85.4pt;height:56.5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" fillcolor="white [3212]" strokecolor="black [3213]" strokeweight="1pt">
                <v:textbox>
                  <w:txbxContent>
                    <w:p w14:paraId="285416F4" w14:textId="77777777" w:rsidR="008D6F60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DD7E59">
        <w:rPr>
          <w:lang w:val="en-US"/>
        </w:rPr>
        <w:t xml:space="preserve"> </w:t>
      </w:r>
      <w:r>
        <w:rPr>
          <w:lang w:val="en-US"/>
        </w:rPr>
        <w:t>PhoneRecord::filter:</w:t>
      </w:r>
      <w:r w:rsidRPr="00820431">
        <w:rPr>
          <w:noProof/>
          <w:lang w:val="en-US"/>
        </w:rPr>
        <w:t xml:space="preserve"> </w:t>
      </w:r>
      <w:r w:rsidRPr="00DD7E59">
        <w:rPr>
          <w:lang w:val="en-US"/>
        </w:rPr>
        <w:br w:type="page"/>
      </w:r>
    </w:p>
    <w:p w14:paraId="7F93CCB4" w14:textId="77777777" w:rsidR="008D6F60" w:rsidRDefault="008D6F60" w:rsidP="008D6F60">
      <w:pPr>
        <w:rPr>
          <w:lang w:val="en-US"/>
        </w:rPr>
      </w:pPr>
      <w:r>
        <w:lastRenderedPageBreak/>
        <w:t>Алгоритм</w:t>
      </w:r>
      <w:r w:rsidRPr="005827C6">
        <w:rPr>
          <w:lang w:val="en-US"/>
        </w:rPr>
        <w:t xml:space="preserve"> </w:t>
      </w:r>
      <w:r>
        <w:rPr>
          <w:lang w:val="en-US"/>
        </w:rPr>
        <w:t>Phonebook::addRecord:</w:t>
      </w:r>
    </w:p>
    <w:p w14:paraId="64210E8C" w14:textId="77777777" w:rsidR="008D6F60" w:rsidRPr="00DD7E59" w:rsidRDefault="008D6F60" w:rsidP="008D6F60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2B3BBB7" wp14:editId="54353AF0">
                <wp:simplePos x="0" y="0"/>
                <wp:positionH relativeFrom="column">
                  <wp:posOffset>2887028</wp:posOffset>
                </wp:positionH>
                <wp:positionV relativeFrom="paragraph">
                  <wp:posOffset>3841115</wp:posOffset>
                </wp:positionV>
                <wp:extent cx="0" cy="360680"/>
                <wp:effectExtent l="76200" t="0" r="76200" b="5842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5605" id="Прямая со стрелкой 68" o:spid="_x0000_s1026" type="#_x0000_t32" style="position:absolute;margin-left:227.35pt;margin-top:302.45pt;width:0;height:28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22F2C4" wp14:editId="6CC7FA0E">
                <wp:simplePos x="0" y="0"/>
                <wp:positionH relativeFrom="column">
                  <wp:posOffset>2887028</wp:posOffset>
                </wp:positionH>
                <wp:positionV relativeFrom="paragraph">
                  <wp:posOffset>2762885</wp:posOffset>
                </wp:positionV>
                <wp:extent cx="0" cy="356870"/>
                <wp:effectExtent l="76200" t="0" r="76200" b="6223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27B60" id="Прямая со стрелкой 211" o:spid="_x0000_s1026" type="#_x0000_t32" style="position:absolute;margin-left:227.35pt;margin-top:217.55pt;width:0;height:28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ED0D569" wp14:editId="3C97ED65">
                <wp:simplePos x="0" y="0"/>
                <wp:positionH relativeFrom="column">
                  <wp:posOffset>2887028</wp:posOffset>
                </wp:positionH>
                <wp:positionV relativeFrom="paragraph">
                  <wp:posOffset>1679893</wp:posOffset>
                </wp:positionV>
                <wp:extent cx="0" cy="357822"/>
                <wp:effectExtent l="76200" t="0" r="76200" b="61595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2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97D61" id="Прямая со стрелкой 78" o:spid="_x0000_s1026" type="#_x0000_t32" style="position:absolute;margin-left:227.35pt;margin-top:132.3pt;width:0;height:28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7B03C6" wp14:editId="294C92BB">
                <wp:simplePos x="0" y="0"/>
                <wp:positionH relativeFrom="column">
                  <wp:posOffset>2885440</wp:posOffset>
                </wp:positionH>
                <wp:positionV relativeFrom="paragraph">
                  <wp:posOffset>594678</wp:posOffset>
                </wp:positionV>
                <wp:extent cx="0" cy="360997"/>
                <wp:effectExtent l="76200" t="0" r="76200" b="5842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99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25143" id="Прямая со стрелкой 79" o:spid="_x0000_s1026" type="#_x0000_t32" style="position:absolute;margin-left:227.2pt;margin-top:46.85pt;width:0;height:28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9A5D491" wp14:editId="69D8A733">
                <wp:simplePos x="0" y="0"/>
                <wp:positionH relativeFrom="column">
                  <wp:posOffset>2344420</wp:posOffset>
                </wp:positionH>
                <wp:positionV relativeFrom="paragraph">
                  <wp:posOffset>4201795</wp:posOffset>
                </wp:positionV>
                <wp:extent cx="1081723" cy="541020"/>
                <wp:effectExtent l="0" t="0" r="23495" b="11430"/>
                <wp:wrapNone/>
                <wp:docPr id="89" name="Блок-схема: знак заверше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723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C2341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5D491" id="Блок-схема: знак завершения 89" o:spid="_x0000_s1105" type="#_x0000_t116" style="position:absolute;margin-left:184.6pt;margin-top:330.85pt;width:85.2pt;height:42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" fillcolor="white [3212]" strokecolor="black [3213]" strokeweight="1pt">
                <v:textbox>
                  <w:txbxContent>
                    <w:p w14:paraId="77BC2341" w14:textId="77777777" w:rsidR="008D6F60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93385A" wp14:editId="25E5B2F5">
                <wp:simplePos x="0" y="0"/>
                <wp:positionH relativeFrom="column">
                  <wp:posOffset>2164080</wp:posOffset>
                </wp:positionH>
                <wp:positionV relativeFrom="paragraph">
                  <wp:posOffset>3118802</wp:posOffset>
                </wp:positionV>
                <wp:extent cx="1442720" cy="721360"/>
                <wp:effectExtent l="0" t="0" r="24130" b="21590"/>
                <wp:wrapNone/>
                <wp:docPr id="90" name="Блок-схема: процесс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433E7" w14:textId="77777777" w:rsidR="008D6F60" w:rsidRPr="000E7C4E" w:rsidRDefault="008D6F60" w:rsidP="008D6F60">
                            <w:pPr>
                              <w:pStyle w:val="-"/>
                            </w:pPr>
                            <w:r>
                              <w:t>phbook.emplace(i, 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3385A" id="Блок-схема: процесс 90" o:spid="_x0000_s1106" type="#_x0000_t109" style="position:absolute;margin-left:170.4pt;margin-top:245.55pt;width:113.6pt;height:56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" fillcolor="white [3212]" strokecolor="black [3213]" strokeweight="1pt">
                <v:textbox>
                  <w:txbxContent>
                    <w:p w14:paraId="543433E7" w14:textId="77777777" w:rsidR="008D6F60" w:rsidRPr="000E7C4E" w:rsidRDefault="008D6F60" w:rsidP="008D6F60">
                      <w:pPr>
                        <w:pStyle w:val="-"/>
                      </w:pPr>
                      <w:r>
                        <w:t>phbook.emplace(i, 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80F27CF" wp14:editId="787722FC">
                <wp:simplePos x="0" y="0"/>
                <wp:positionH relativeFrom="column">
                  <wp:posOffset>1801496</wp:posOffset>
                </wp:positionH>
                <wp:positionV relativeFrom="paragraph">
                  <wp:posOffset>2040255</wp:posOffset>
                </wp:positionV>
                <wp:extent cx="2165984" cy="722630"/>
                <wp:effectExtent l="0" t="0" r="25400" b="20320"/>
                <wp:wrapNone/>
                <wp:docPr id="206" name="Блок-схема: процесс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4" cy="7226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E103A" w14:textId="77777777" w:rsidR="008D6F60" w:rsidRPr="00EB7B75" w:rsidRDefault="008D6F60" w:rsidP="008D6F60">
                            <w:pPr>
                              <w:pStyle w:val="-"/>
                            </w:pPr>
                            <w:r w:rsidRPr="00EB7B75">
                              <w:t>std::list&lt;PhoneRecord&gt;::iterator i = findRecord(r);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F27CF" id="Блок-схема: процесс 206" o:spid="_x0000_s1107" type="#_x0000_t109" style="position:absolute;margin-left:141.85pt;margin-top:160.65pt;width:170.55pt;height:56.9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" fillcolor="white [3212]" strokecolor="black [3213]" strokeweight="1pt">
                <v:textbox>
                  <w:txbxContent>
                    <w:p w14:paraId="3A2E103A" w14:textId="77777777" w:rsidR="008D6F60" w:rsidRPr="00EB7B75" w:rsidRDefault="008D6F60" w:rsidP="008D6F60">
                      <w:pPr>
                        <w:pStyle w:val="-"/>
                      </w:pPr>
                      <w:r w:rsidRPr="00EB7B75">
                        <w:t>std::list&lt;PhoneRecord&gt;::iterator i = findRecord(r);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86283E" wp14:editId="6EC28E63">
                <wp:simplePos x="0" y="0"/>
                <wp:positionH relativeFrom="column">
                  <wp:posOffset>2165985</wp:posOffset>
                </wp:positionH>
                <wp:positionV relativeFrom="paragraph">
                  <wp:posOffset>956945</wp:posOffset>
                </wp:positionV>
                <wp:extent cx="1442720" cy="721042"/>
                <wp:effectExtent l="0" t="0" r="24130" b="22225"/>
                <wp:wrapNone/>
                <wp:docPr id="91" name="Блок-схема: внутренняя памят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042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2EBBB" w14:textId="77777777" w:rsidR="008D6F60" w:rsidRPr="0065329B" w:rsidRDefault="008D6F60" w:rsidP="008D6F60">
                            <w:pPr>
                              <w:pStyle w:val="-"/>
                            </w:pPr>
                            <w:r>
                              <w:t>получить PhoneRecord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6283E" id="Блок-схема: внутренняя память 91" o:spid="_x0000_s1108" type="#_x0000_t113" style="position:absolute;margin-left:170.55pt;margin-top:75.35pt;width:113.6pt;height:56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" fillcolor="white [3212]" strokecolor="black [3213]" strokeweight="1pt">
                <v:textbox>
                  <w:txbxContent>
                    <w:p w14:paraId="44B2EBBB" w14:textId="77777777" w:rsidR="008D6F60" w:rsidRPr="0065329B" w:rsidRDefault="008D6F60" w:rsidP="008D6F60">
                      <w:pPr>
                        <w:pStyle w:val="-"/>
                      </w:pPr>
                      <w:r>
                        <w:t>получить PhoneRecord 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8DD7130" wp14:editId="224C16C8">
                <wp:simplePos x="0" y="0"/>
                <wp:positionH relativeFrom="column">
                  <wp:posOffset>2343785</wp:posOffset>
                </wp:positionH>
                <wp:positionV relativeFrom="paragraph">
                  <wp:posOffset>52070</wp:posOffset>
                </wp:positionV>
                <wp:extent cx="1082040" cy="540702"/>
                <wp:effectExtent l="0" t="0" r="22860" b="12065"/>
                <wp:wrapNone/>
                <wp:docPr id="92" name="Блок-схема: знак заверше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0702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B4E34" w14:textId="77777777" w:rsidR="008D6F60" w:rsidRPr="0065329B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7130" id="Блок-схема: знак завершения 92" o:spid="_x0000_s1109" type="#_x0000_t116" style="position:absolute;margin-left:184.55pt;margin-top:4.1pt;width:85.2pt;height:42.5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" fillcolor="white [3212]" strokecolor="black [3213]" strokeweight="1pt">
                <v:textbox>
                  <w:txbxContent>
                    <w:p w14:paraId="662B4E34" w14:textId="77777777" w:rsidR="008D6F60" w:rsidRPr="0065329B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DD7E59">
        <w:rPr>
          <w:lang w:val="en-US"/>
        </w:rPr>
        <w:br w:type="page"/>
      </w:r>
    </w:p>
    <w:p w14:paraId="6338061F" w14:textId="77777777" w:rsidR="008D6F60" w:rsidRPr="00DD7E59" w:rsidRDefault="008D6F60" w:rsidP="008D6F6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C12B00D" wp14:editId="53F8C1CE">
                <wp:simplePos x="0" y="0"/>
                <wp:positionH relativeFrom="column">
                  <wp:posOffset>3158399</wp:posOffset>
                </wp:positionH>
                <wp:positionV relativeFrom="paragraph">
                  <wp:posOffset>2004150</wp:posOffset>
                </wp:positionV>
                <wp:extent cx="543120" cy="362732"/>
                <wp:effectExtent l="0" t="0" r="0" b="0"/>
                <wp:wrapNone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B74D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2B00D" id="Надпись 103" o:spid="_x0000_s1110" type="#_x0000_t202" style="position:absolute;left:0;text-align:left;margin-left:248.7pt;margin-top:157.8pt;width:42.75pt;height:28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qMGgIAADM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" filled="f" stroked="f" strokeweight=".5pt">
                <v:textbox>
                  <w:txbxContent>
                    <w:p w14:paraId="692B74D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92FE8EF" wp14:editId="0E07DE49">
                <wp:simplePos x="0" y="0"/>
                <wp:positionH relativeFrom="column">
                  <wp:posOffset>4651012</wp:posOffset>
                </wp:positionH>
                <wp:positionV relativeFrom="paragraph">
                  <wp:posOffset>2563222</wp:posOffset>
                </wp:positionV>
                <wp:extent cx="361950" cy="358140"/>
                <wp:effectExtent l="0" t="0" r="0" b="3810"/>
                <wp:wrapNone/>
                <wp:docPr id="93" name="Надпись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40BFB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FE8EF" id="Надпись 93" o:spid="_x0000_s1111" type="#_x0000_t202" style="position:absolute;left:0;text-align:left;margin-left:366.2pt;margin-top:201.85pt;width:28.5pt;height:28.2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qf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" filled="f" stroked="f" strokeweight=".5pt">
                <v:textbox>
                  <w:txbxContent>
                    <w:p w14:paraId="5FC40BFB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EE7589B" wp14:editId="6C3F1416">
                <wp:simplePos x="0" y="0"/>
                <wp:positionH relativeFrom="column">
                  <wp:posOffset>960937</wp:posOffset>
                </wp:positionH>
                <wp:positionV relativeFrom="paragraph">
                  <wp:posOffset>4304212</wp:posOffset>
                </wp:positionV>
                <wp:extent cx="361950" cy="358140"/>
                <wp:effectExtent l="0" t="0" r="0" b="3810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109F5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589B" id="Надпись 94" o:spid="_x0000_s1112" type="#_x0000_t202" style="position:absolute;left:0;text-align:left;margin-left:75.65pt;margin-top:338.9pt;width:28.5pt;height:28.2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7s7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" filled="f" stroked="f" strokeweight=".5pt">
                <v:textbox>
                  <w:txbxContent>
                    <w:p w14:paraId="1D2109F5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AF291C5" wp14:editId="56CEFD1E">
                <wp:simplePos x="0" y="0"/>
                <wp:positionH relativeFrom="column">
                  <wp:posOffset>2367734</wp:posOffset>
                </wp:positionH>
                <wp:positionV relativeFrom="paragraph">
                  <wp:posOffset>4765130</wp:posOffset>
                </wp:positionV>
                <wp:extent cx="543120" cy="362732"/>
                <wp:effectExtent l="0" t="0" r="0" b="0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4CC1D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291C5" id="Надпись 95" o:spid="_x0000_s1113" type="#_x0000_t202" style="position:absolute;left:0;text-align:left;margin-left:186.45pt;margin-top:375.2pt;width:42.75pt;height:28.5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" filled="f" stroked="f" strokeweight=".5pt">
                <v:textbox>
                  <w:txbxContent>
                    <w:p w14:paraId="4C04CC1D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DD15DD6" wp14:editId="4409B0D6">
                <wp:simplePos x="0" y="0"/>
                <wp:positionH relativeFrom="column">
                  <wp:posOffset>3108506</wp:posOffset>
                </wp:positionH>
                <wp:positionV relativeFrom="paragraph">
                  <wp:posOffset>2776220</wp:posOffset>
                </wp:positionV>
                <wp:extent cx="361950" cy="358140"/>
                <wp:effectExtent l="0" t="0" r="0" b="3810"/>
                <wp:wrapNone/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E4C5B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5DD6" id="Надпись 96" o:spid="_x0000_s1114" type="#_x0000_t202" style="position:absolute;left:0;text-align:left;margin-left:244.75pt;margin-top:218.6pt;width:28.5pt;height:28.2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G1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" filled="f" stroked="f" strokeweight=".5pt">
                <v:textbox>
                  <w:txbxContent>
                    <w:p w14:paraId="6BFE4C5B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2D1D044" wp14:editId="062FA855">
                <wp:simplePos x="0" y="0"/>
                <wp:positionH relativeFrom="column">
                  <wp:posOffset>2362019</wp:posOffset>
                </wp:positionH>
                <wp:positionV relativeFrom="paragraph">
                  <wp:posOffset>3405686</wp:posOffset>
                </wp:positionV>
                <wp:extent cx="543120" cy="362732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060B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D044" id="Надпись 2" o:spid="_x0000_s1115" type="#_x0000_t202" style="position:absolute;left:0;text-align:left;margin-left:186pt;margin-top:268.15pt;width:42.75pt;height:28.5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" filled="f" stroked="f" strokeweight=".5pt">
                <v:textbox>
                  <w:txbxContent>
                    <w:p w14:paraId="21D060B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D59805F" wp14:editId="1D9E9EE5">
                <wp:simplePos x="0" y="0"/>
                <wp:positionH relativeFrom="column">
                  <wp:posOffset>5217853</wp:posOffset>
                </wp:positionH>
                <wp:positionV relativeFrom="paragraph">
                  <wp:posOffset>4306743</wp:posOffset>
                </wp:positionV>
                <wp:extent cx="45719" cy="45719"/>
                <wp:effectExtent l="0" t="0" r="12065" b="12065"/>
                <wp:wrapNone/>
                <wp:docPr id="263" name="Блок-схема: узел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3B24" id="Блок-схема: узел 263" o:spid="_x0000_s1026" type="#_x0000_t120" style="position:absolute;margin-left:410.85pt;margin-top:339.1pt;width:3.6pt;height:3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9427DB2" wp14:editId="36DD12F2">
                <wp:simplePos x="0" y="0"/>
                <wp:positionH relativeFrom="column">
                  <wp:posOffset>720090</wp:posOffset>
                </wp:positionH>
                <wp:positionV relativeFrom="paragraph">
                  <wp:posOffset>2540635</wp:posOffset>
                </wp:positionV>
                <wp:extent cx="0" cy="879475"/>
                <wp:effectExtent l="0" t="0" r="38100" b="15875"/>
                <wp:wrapNone/>
                <wp:docPr id="260" name="Прямая со стрелкой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4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BD81B" id="Прямая со стрелкой 260" o:spid="_x0000_s1026" type="#_x0000_t32" style="position:absolute;margin-left:56.7pt;margin-top:200.05pt;width:0;height:69.25pt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A2C9C5D" wp14:editId="7C777C70">
                <wp:simplePos x="0" y="0"/>
                <wp:positionH relativeFrom="column">
                  <wp:posOffset>177800</wp:posOffset>
                </wp:positionH>
                <wp:positionV relativeFrom="paragraph">
                  <wp:posOffset>3422015</wp:posOffset>
                </wp:positionV>
                <wp:extent cx="1082040" cy="541020"/>
                <wp:effectExtent l="0" t="0" r="22860" b="11430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CC514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m=(left+right)/2;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C9C5D" id="Прямоугольник 97" o:spid="_x0000_s1116" style="position:absolute;left:0;text-align:left;margin-left:14pt;margin-top:269.45pt;width:85.2pt;height:42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" fillcolor="white [3212]" strokecolor="black [3213]" strokeweight="1pt">
                <v:textbox>
                  <w:txbxContent>
                    <w:p w14:paraId="716CC514" w14:textId="77777777" w:rsidR="008D6F60" w:rsidRDefault="008D6F60" w:rsidP="008D6F60">
                      <w:pPr>
                        <w:pStyle w:val="-"/>
                      </w:pPr>
                      <w:r>
                        <w:t>m=(left+right)/2;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EEDE108" wp14:editId="56DEAB9F">
                <wp:simplePos x="0" y="0"/>
                <wp:positionH relativeFrom="column">
                  <wp:posOffset>723265</wp:posOffset>
                </wp:positionH>
                <wp:positionV relativeFrom="paragraph">
                  <wp:posOffset>3966210</wp:posOffset>
                </wp:positionV>
                <wp:extent cx="0" cy="1083310"/>
                <wp:effectExtent l="76200" t="38100" r="57150" b="2159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33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B5F00" id="Прямая со стрелкой 98" o:spid="_x0000_s1026" type="#_x0000_t32" style="position:absolute;margin-left:56.95pt;margin-top:312.3pt;width:0;height:85.3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76AEA0C" wp14:editId="1BA1AECB">
                <wp:simplePos x="0" y="0"/>
                <wp:positionH relativeFrom="column">
                  <wp:posOffset>697357</wp:posOffset>
                </wp:positionH>
                <wp:positionV relativeFrom="paragraph">
                  <wp:posOffset>4662932</wp:posOffset>
                </wp:positionV>
                <wp:extent cx="45719" cy="45719"/>
                <wp:effectExtent l="0" t="0" r="12065" b="12065"/>
                <wp:wrapNone/>
                <wp:docPr id="99" name="Блок-схема: узел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0EF0A" id="Блок-схема: узел 99" o:spid="_x0000_s1026" type="#_x0000_t120" style="position:absolute;margin-left:54.9pt;margin-top:367.15pt;width:3.6pt;height:3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4BB72D2" wp14:editId="4630AA4C">
                <wp:simplePos x="0" y="0"/>
                <wp:positionH relativeFrom="column">
                  <wp:posOffset>2316480</wp:posOffset>
                </wp:positionH>
                <wp:positionV relativeFrom="paragraph">
                  <wp:posOffset>2499590</wp:posOffset>
                </wp:positionV>
                <wp:extent cx="45719" cy="45719"/>
                <wp:effectExtent l="0" t="0" r="12065" b="12065"/>
                <wp:wrapNone/>
                <wp:docPr id="100" name="Блок-схема: узе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729C9" id="Блок-схема: узел 100" o:spid="_x0000_s1026" type="#_x0000_t120" style="position:absolute;margin-left:182.4pt;margin-top:196.8pt;width:3.6pt;height:3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401EE70" wp14:editId="69252DCE">
                <wp:simplePos x="0" y="0"/>
                <wp:positionH relativeFrom="column">
                  <wp:posOffset>4689475</wp:posOffset>
                </wp:positionH>
                <wp:positionV relativeFrom="paragraph">
                  <wp:posOffset>5231130</wp:posOffset>
                </wp:positionV>
                <wp:extent cx="1082040" cy="720937"/>
                <wp:effectExtent l="0" t="0" r="22860" b="22225"/>
                <wp:wrapNone/>
                <wp:docPr id="101" name="Блок-схема: знак заверше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0937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E9DBA" w14:textId="77777777" w:rsidR="008D6F60" w:rsidRPr="009F73AD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1EE70" id="Блок-схема: знак завершения 101" o:spid="_x0000_s1117" type="#_x0000_t116" style="position:absolute;left:0;text-align:left;margin-left:369.25pt;margin-top:411.9pt;width:85.2pt;height:56.7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" fillcolor="white [3212]" strokecolor="black [3213]" strokeweight="1pt">
                <v:textbox>
                  <w:txbxContent>
                    <w:p w14:paraId="23CE9DBA" w14:textId="77777777" w:rsidR="008D6F60" w:rsidRPr="009F73AD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25B1FFC" wp14:editId="0CE6F2D2">
                <wp:simplePos x="0" y="0"/>
                <wp:positionH relativeFrom="column">
                  <wp:posOffset>721360</wp:posOffset>
                </wp:positionH>
                <wp:positionV relativeFrom="paragraph">
                  <wp:posOffset>4688840</wp:posOffset>
                </wp:positionV>
                <wp:extent cx="1439545" cy="542290"/>
                <wp:effectExtent l="38100" t="76200" r="27305" b="29210"/>
                <wp:wrapNone/>
                <wp:docPr id="102" name="Соединитель: уступ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545" cy="542290"/>
                        </a:xfrm>
                        <a:prstGeom prst="bentConnector3">
                          <a:avLst>
                            <a:gd name="adj1" fmla="val 25298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DAA11" id="Соединитель: уступ 102" o:spid="_x0000_s1026" type="#_x0000_t34" style="position:absolute;margin-left:56.8pt;margin-top:369.2pt;width:113.35pt;height:42.7pt;flip:x 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" adj="5464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2FE27D3" wp14:editId="3B4A92B5">
                <wp:simplePos x="0" y="0"/>
                <wp:positionH relativeFrom="column">
                  <wp:posOffset>723265</wp:posOffset>
                </wp:positionH>
                <wp:positionV relativeFrom="paragraph">
                  <wp:posOffset>2520950</wp:posOffset>
                </wp:positionV>
                <wp:extent cx="1620520" cy="0"/>
                <wp:effectExtent l="0" t="76200" r="17780" b="95250"/>
                <wp:wrapNone/>
                <wp:docPr id="118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5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7F09D" id="Прямая со стрелкой 118" o:spid="_x0000_s1026" type="#_x0000_t32" style="position:absolute;margin-left:56.95pt;margin-top:198.5pt;width:127.6pt;height:0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EB076A" wp14:editId="7188494B">
                <wp:simplePos x="0" y="0"/>
                <wp:positionH relativeFrom="column">
                  <wp:posOffset>1261745</wp:posOffset>
                </wp:positionH>
                <wp:positionV relativeFrom="paragraph">
                  <wp:posOffset>4328160</wp:posOffset>
                </wp:positionV>
                <wp:extent cx="635" cy="721360"/>
                <wp:effectExtent l="76200" t="0" r="75565" b="5969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213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24440" id="Прямая со стрелкой 116" o:spid="_x0000_s1026" type="#_x0000_t32" style="position:absolute;margin-left:99.35pt;margin-top:340.8pt;width:.05pt;height:56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470AFA5" wp14:editId="420F07E9">
                <wp:simplePos x="0" y="0"/>
                <wp:positionH relativeFrom="column">
                  <wp:posOffset>2343785</wp:posOffset>
                </wp:positionH>
                <wp:positionV relativeFrom="paragraph">
                  <wp:posOffset>4690110</wp:posOffset>
                </wp:positionV>
                <wp:extent cx="0" cy="359410"/>
                <wp:effectExtent l="76200" t="0" r="76200" b="59690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0CCA2" id="Прямая со стрелкой 115" o:spid="_x0000_s1026" type="#_x0000_t32" style="position:absolute;margin-left:184.55pt;margin-top:369.3pt;width:0;height:28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AF4D9C" wp14:editId="41413CF4">
                <wp:simplePos x="0" y="0"/>
                <wp:positionH relativeFrom="column">
                  <wp:posOffset>2163127</wp:posOffset>
                </wp:positionH>
                <wp:positionV relativeFrom="paragraph">
                  <wp:posOffset>5042535</wp:posOffset>
                </wp:positionV>
                <wp:extent cx="1442085" cy="541020"/>
                <wp:effectExtent l="0" t="0" r="24765" b="11430"/>
                <wp:wrapNone/>
                <wp:docPr id="104" name="Блок-схема: процесс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541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B0AEB" w14:textId="77777777" w:rsidR="008D6F60" w:rsidRPr="00783A3F" w:rsidRDefault="008D6F60" w:rsidP="008D6F60">
                            <w:pPr>
                              <w:pStyle w:val="-"/>
                            </w:pPr>
                            <w:r>
                              <w:t>right=m;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F4D9C" id="Блок-схема: процесс 104" o:spid="_x0000_s1118" type="#_x0000_t109" style="position:absolute;left:0;text-align:left;margin-left:170.3pt;margin-top:397.05pt;width:113.55pt;height:42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" fillcolor="white [3212]" strokecolor="black [3213]" strokeweight="1pt">
                <v:textbox>
                  <w:txbxContent>
                    <w:p w14:paraId="4E3B0AEB" w14:textId="77777777" w:rsidR="008D6F60" w:rsidRPr="00783A3F" w:rsidRDefault="008D6F60" w:rsidP="008D6F60">
                      <w:pPr>
                        <w:pStyle w:val="-"/>
                      </w:pPr>
                      <w:r>
                        <w:t>right=m;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ECC29F7" wp14:editId="7972D3F3">
                <wp:simplePos x="0" y="0"/>
                <wp:positionH relativeFrom="column">
                  <wp:posOffset>360997</wp:posOffset>
                </wp:positionH>
                <wp:positionV relativeFrom="paragraph">
                  <wp:posOffset>5047298</wp:posOffset>
                </wp:positionV>
                <wp:extent cx="1260793" cy="536257"/>
                <wp:effectExtent l="0" t="0" r="15875" b="16510"/>
                <wp:wrapNone/>
                <wp:docPr id="105" name="Блок-схема: процесс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93" cy="536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F8ACA" w14:textId="77777777" w:rsidR="008D6F60" w:rsidRPr="00783A3F" w:rsidRDefault="008D6F60" w:rsidP="008D6F60">
                            <w:pPr>
                              <w:pStyle w:val="-"/>
                            </w:pPr>
                            <w:r>
                              <w:t>left=m;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29F7" id="Блок-схема: процесс 105" o:spid="_x0000_s1119" type="#_x0000_t109" style="position:absolute;left:0;text-align:left;margin-left:28.4pt;margin-top:397.45pt;width:99.3pt;height:42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" fillcolor="white [3212]" strokecolor="black [3213]" strokeweight="1pt">
                <v:textbox>
                  <w:txbxContent>
                    <w:p w14:paraId="1A0F8ACA" w14:textId="77777777" w:rsidR="008D6F60" w:rsidRPr="00783A3F" w:rsidRDefault="008D6F60" w:rsidP="008D6F60">
                      <w:pPr>
                        <w:pStyle w:val="-"/>
                      </w:pPr>
                      <w:r>
                        <w:t>left=m;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3A0EC8" wp14:editId="5F55F216">
                <wp:simplePos x="0" y="0"/>
                <wp:positionH relativeFrom="column">
                  <wp:posOffset>3246120</wp:posOffset>
                </wp:positionH>
                <wp:positionV relativeFrom="paragraph">
                  <wp:posOffset>3065780</wp:posOffset>
                </wp:positionV>
                <wp:extent cx="721360" cy="318"/>
                <wp:effectExtent l="0" t="0" r="0" b="0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1360" cy="318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0235F" id="Прямая соединительная линия 111" o:spid="_x0000_s1026" style="position:absolute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6pt,241.4pt" to="312.4pt,2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F351140" wp14:editId="31E3CD98">
                <wp:simplePos x="0" y="0"/>
                <wp:positionH relativeFrom="column">
                  <wp:posOffset>1229678</wp:posOffset>
                </wp:positionH>
                <wp:positionV relativeFrom="paragraph">
                  <wp:posOffset>3966210</wp:posOffset>
                </wp:positionV>
                <wp:extent cx="2196782" cy="721360"/>
                <wp:effectExtent l="38100" t="19050" r="32385" b="40640"/>
                <wp:wrapNone/>
                <wp:docPr id="117" name="Блок-схема: решение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782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DC675" w14:textId="77777777" w:rsidR="008D6F60" w:rsidRPr="00783A3F" w:rsidRDefault="008D6F60" w:rsidP="008D6F60">
                            <w:pPr>
                              <w:pStyle w:val="-"/>
                            </w:pPr>
                            <w:r>
                              <w:t>phbook[m]&gt;=r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51140" id="Блок-схема: решение 117" o:spid="_x0000_s1120" type="#_x0000_t110" style="position:absolute;left:0;text-align:left;margin-left:96.85pt;margin-top:312.3pt;width:172.95pt;height:56.8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" fillcolor="white [3212]" strokecolor="black [3213]" strokeweight="1pt">
                <v:textbox>
                  <w:txbxContent>
                    <w:p w14:paraId="3EBDC675" w14:textId="77777777" w:rsidR="008D6F60" w:rsidRPr="00783A3F" w:rsidRDefault="008D6F60" w:rsidP="008D6F60">
                      <w:pPr>
                        <w:pStyle w:val="-"/>
                      </w:pPr>
                      <w:r>
                        <w:t>phbook[m]&gt;=r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B53181D" wp14:editId="0DD0C67D">
                <wp:simplePos x="0" y="0"/>
                <wp:positionH relativeFrom="column">
                  <wp:posOffset>3605212</wp:posOffset>
                </wp:positionH>
                <wp:positionV relativeFrom="paragraph">
                  <wp:posOffset>3969385</wp:posOffset>
                </wp:positionV>
                <wp:extent cx="1260475" cy="721360"/>
                <wp:effectExtent l="0" t="0" r="15875" b="21590"/>
                <wp:wrapNone/>
                <wp:docPr id="125" name="Блок-схема: внутренняя память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F50DE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вернуть phbook.begin()+1+left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181D" id="Блок-схема: внутренняя память 125" o:spid="_x0000_s1121" type="#_x0000_t113" style="position:absolute;left:0;text-align:left;margin-left:283.85pt;margin-top:312.55pt;width:99.25pt;height:56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" fillcolor="white [3212]" strokecolor="black [3213]" strokeweight="1pt">
                <v:textbox>
                  <w:txbxContent>
                    <w:p w14:paraId="0FEF50DE" w14:textId="77777777" w:rsidR="008D6F60" w:rsidRPr="00D15D31" w:rsidRDefault="008D6F60" w:rsidP="008D6F60">
                      <w:pPr>
                        <w:pStyle w:val="-"/>
                      </w:pPr>
                      <w:r>
                        <w:t>вернуть phbook.begin()+1+left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D5B547F" wp14:editId="53C5509F">
                <wp:simplePos x="0" y="0"/>
                <wp:positionH relativeFrom="column">
                  <wp:posOffset>3969385</wp:posOffset>
                </wp:positionH>
                <wp:positionV relativeFrom="paragraph">
                  <wp:posOffset>3065462</wp:posOffset>
                </wp:positionV>
                <wp:extent cx="2858" cy="901700"/>
                <wp:effectExtent l="76200" t="0" r="73660" b="50800"/>
                <wp:wrapNone/>
                <wp:docPr id="126" name="Прямая со стрелкой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8" cy="9017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CB071" id="Прямая со стрелкой 126" o:spid="_x0000_s1026" type="#_x0000_t32" style="position:absolute;margin-left:312.55pt;margin-top:241.35pt;width:.25pt;height:71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3B2BE59" wp14:editId="0B3D4D54">
                <wp:simplePos x="0" y="0"/>
                <wp:positionH relativeFrom="column">
                  <wp:posOffset>5227638</wp:posOffset>
                </wp:positionH>
                <wp:positionV relativeFrom="paragraph">
                  <wp:posOffset>3606482</wp:posOffset>
                </wp:positionV>
                <wp:extent cx="0" cy="1623377"/>
                <wp:effectExtent l="76200" t="0" r="57150" b="53340"/>
                <wp:wrapNone/>
                <wp:docPr id="256" name="Прямая со стрелко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2337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3EA24" id="Прямая со стрелкой 256" o:spid="_x0000_s1026" type="#_x0000_t32" style="position:absolute;margin-left:411.65pt;margin-top:283.95pt;width:0;height:127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9CC3FB2" wp14:editId="3BB461A3">
                <wp:simplePos x="0" y="0"/>
                <wp:positionH relativeFrom="column">
                  <wp:posOffset>4508500</wp:posOffset>
                </wp:positionH>
                <wp:positionV relativeFrom="paragraph">
                  <wp:posOffset>4328160</wp:posOffset>
                </wp:positionV>
                <wp:extent cx="721360" cy="0"/>
                <wp:effectExtent l="0" t="76200" r="21590" b="95250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36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93579" id="Прямая со стрелкой 257" o:spid="_x0000_s1026" type="#_x0000_t32" style="position:absolute;margin-left:355pt;margin-top:340.8pt;width:56.8pt;height:0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212791E" wp14:editId="69BD31A3">
                <wp:simplePos x="0" y="0"/>
                <wp:positionH relativeFrom="column">
                  <wp:posOffset>2344103</wp:posOffset>
                </wp:positionH>
                <wp:positionV relativeFrom="paragraph">
                  <wp:posOffset>3426460</wp:posOffset>
                </wp:positionV>
                <wp:extent cx="317" cy="541020"/>
                <wp:effectExtent l="76200" t="0" r="57150" b="49530"/>
                <wp:wrapNone/>
                <wp:docPr id="258" name="Прямая со стрелко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C717E" id="Прямая со стрелкой 258" o:spid="_x0000_s1026" type="#_x0000_t32" style="position:absolute;margin-left:184.6pt;margin-top:269.8pt;width:0;height:42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A262DD5" wp14:editId="45B90245">
                <wp:simplePos x="0" y="0"/>
                <wp:positionH relativeFrom="column">
                  <wp:posOffset>2344420</wp:posOffset>
                </wp:positionH>
                <wp:positionV relativeFrom="paragraph">
                  <wp:posOffset>2343785</wp:posOffset>
                </wp:positionV>
                <wp:extent cx="0" cy="361315"/>
                <wp:effectExtent l="76200" t="0" r="76200" b="57785"/>
                <wp:wrapNone/>
                <wp:docPr id="259" name="Прямая со стрелкой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3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6BEE8" id="Прямая со стрелкой 259" o:spid="_x0000_s1026" type="#_x0000_t32" style="position:absolute;margin-left:184.6pt;margin-top:184.55pt;width:0;height:28.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598EC41" wp14:editId="36AC55A0">
                <wp:simplePos x="0" y="0"/>
                <wp:positionH relativeFrom="column">
                  <wp:posOffset>4688523</wp:posOffset>
                </wp:positionH>
                <wp:positionV relativeFrom="paragraph">
                  <wp:posOffset>2521585</wp:posOffset>
                </wp:positionV>
                <wp:extent cx="317" cy="363855"/>
                <wp:effectExtent l="76200" t="0" r="76200" b="55245"/>
                <wp:wrapNone/>
                <wp:docPr id="261" name="Прямая со стрелкой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" cy="3638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317EC" id="Прямая со стрелкой 261" o:spid="_x0000_s1026" type="#_x0000_t32" style="position:absolute;margin-left:369.2pt;margin-top:198.55pt;width:0;height:28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5DB711" wp14:editId="0244B5C9">
                <wp:simplePos x="0" y="0"/>
                <wp:positionH relativeFrom="column">
                  <wp:posOffset>3246120</wp:posOffset>
                </wp:positionH>
                <wp:positionV relativeFrom="paragraph">
                  <wp:posOffset>1983740</wp:posOffset>
                </wp:positionV>
                <wp:extent cx="455295" cy="0"/>
                <wp:effectExtent l="38100" t="76200" r="0" b="95250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29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24734" id="Прямая со стрелкой 262" o:spid="_x0000_s1026" type="#_x0000_t32" style="position:absolute;margin-left:255.6pt;margin-top:156.2pt;width:35.85pt;height:0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0FE92C0" wp14:editId="6150821A">
                <wp:simplePos x="0" y="0"/>
                <wp:positionH relativeFrom="column">
                  <wp:posOffset>4688523</wp:posOffset>
                </wp:positionH>
                <wp:positionV relativeFrom="paragraph">
                  <wp:posOffset>901700</wp:posOffset>
                </wp:positionV>
                <wp:extent cx="317" cy="541020"/>
                <wp:effectExtent l="76200" t="0" r="57150" b="49530"/>
                <wp:wrapNone/>
                <wp:docPr id="264" name="Прямая со стрелкой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618EB" id="Прямая со стрелкой 264" o:spid="_x0000_s1026" type="#_x0000_t32" style="position:absolute;margin-left:369.2pt;margin-top:71pt;width:0;height:42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89C12AF" wp14:editId="4685AB5A">
                <wp:simplePos x="0" y="0"/>
                <wp:positionH relativeFrom="column">
                  <wp:posOffset>3248978</wp:posOffset>
                </wp:positionH>
                <wp:positionV relativeFrom="paragraph">
                  <wp:posOffset>901700</wp:posOffset>
                </wp:positionV>
                <wp:extent cx="1439862" cy="2223"/>
                <wp:effectExtent l="0" t="0" r="27305" b="36195"/>
                <wp:wrapNone/>
                <wp:docPr id="265" name="Прямая со стрелкой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862" cy="222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7ADDD" id="Прямая со стрелкой 265" o:spid="_x0000_s1026" type="#_x0000_t32" style="position:absolute;margin-left:255.85pt;margin-top:71pt;width:113.35pt;height:.2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0B6521" wp14:editId="7D3356C3">
                <wp:simplePos x="0" y="0"/>
                <wp:positionH relativeFrom="column">
                  <wp:posOffset>3700463</wp:posOffset>
                </wp:positionH>
                <wp:positionV relativeFrom="paragraph">
                  <wp:posOffset>1442085</wp:posOffset>
                </wp:positionV>
                <wp:extent cx="1985010" cy="1079500"/>
                <wp:effectExtent l="19050" t="19050" r="34290" b="44450"/>
                <wp:wrapNone/>
                <wp:docPr id="266" name="Блок-схема: решение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010" cy="10795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46E89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phbook.size() ==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6521" id="Блок-схема: решение 266" o:spid="_x0000_s1122" type="#_x0000_t110" style="position:absolute;left:0;text-align:left;margin-left:291.4pt;margin-top:113.55pt;width:156.3pt;height:8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" fillcolor="white [3212]" strokecolor="black [3213]" strokeweight="1pt">
                <v:textbox>
                  <w:txbxContent>
                    <w:p w14:paraId="30846E89" w14:textId="77777777" w:rsidR="008D6F60" w:rsidRPr="00D15D31" w:rsidRDefault="008D6F60" w:rsidP="008D6F60">
                      <w:pPr>
                        <w:pStyle w:val="-"/>
                      </w:pPr>
                      <w:r>
                        <w:t>phbook.size() ==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5946463" wp14:editId="18DBF306">
                <wp:simplePos x="0" y="0"/>
                <wp:positionH relativeFrom="column">
                  <wp:posOffset>4507865</wp:posOffset>
                </wp:positionH>
                <wp:positionV relativeFrom="paragraph">
                  <wp:posOffset>2884170</wp:posOffset>
                </wp:positionV>
                <wp:extent cx="1260475" cy="721360"/>
                <wp:effectExtent l="0" t="0" r="15875" b="21590"/>
                <wp:wrapNone/>
                <wp:docPr id="267" name="Блок-схема: внутренняя память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947A7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вернуть phbook.begin()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6463" id="Блок-схема: внутренняя память 267" o:spid="_x0000_s1123" type="#_x0000_t113" style="position:absolute;left:0;text-align:left;margin-left:354.95pt;margin-top:227.1pt;width:99.25pt;height:56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" fillcolor="white [3212]" strokecolor="black [3213]" strokeweight="1pt">
                <v:textbox>
                  <w:txbxContent>
                    <w:p w14:paraId="5A5947A7" w14:textId="77777777" w:rsidR="008D6F60" w:rsidRPr="00D15D31" w:rsidRDefault="008D6F60" w:rsidP="008D6F60">
                      <w:pPr>
                        <w:pStyle w:val="-"/>
                      </w:pPr>
                      <w:r>
                        <w:t>вернуть phbook.begin()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06E47A" wp14:editId="2877F81C">
                <wp:simplePos x="0" y="0"/>
                <wp:positionH relativeFrom="column">
                  <wp:posOffset>1443991</wp:posOffset>
                </wp:positionH>
                <wp:positionV relativeFrom="paragraph">
                  <wp:posOffset>1623060</wp:posOffset>
                </wp:positionV>
                <wp:extent cx="1802130" cy="720725"/>
                <wp:effectExtent l="0" t="0" r="26670" b="22225"/>
                <wp:wrapNone/>
                <wp:docPr id="268" name="Блок-схема: процесс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2072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79A91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size_t left=-1,</w:t>
                            </w:r>
                          </w:p>
                          <w:p w14:paraId="69619D4A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right = phbook.size();</w:t>
                            </w:r>
                          </w:p>
                          <w:p w14:paraId="60DC2062" w14:textId="77777777" w:rsidR="008D6F60" w:rsidRPr="00F507EC" w:rsidRDefault="008D6F60" w:rsidP="008D6F60">
                            <w:pPr>
                              <w:pStyle w:val="-"/>
                            </w:pPr>
                            <w:r>
                              <w:t>size_t m=(left+right)/2;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6E47A" id="Блок-схема: процесс 268" o:spid="_x0000_s1124" type="#_x0000_t109" style="position:absolute;left:0;text-align:left;margin-left:113.7pt;margin-top:127.8pt;width:141.9pt;height:56.7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" fillcolor="white [3212]" strokecolor="black [3213]" strokeweight="1pt">
                <v:textbox>
                  <w:txbxContent>
                    <w:p w14:paraId="6B279A91" w14:textId="77777777" w:rsidR="008D6F60" w:rsidRDefault="008D6F60" w:rsidP="008D6F60">
                      <w:pPr>
                        <w:pStyle w:val="-"/>
                      </w:pPr>
                      <w:r>
                        <w:t>size_t left=-1,</w:t>
                      </w:r>
                    </w:p>
                    <w:p w14:paraId="69619D4A" w14:textId="77777777" w:rsidR="008D6F60" w:rsidRDefault="008D6F60" w:rsidP="008D6F60">
                      <w:pPr>
                        <w:pStyle w:val="-"/>
                      </w:pPr>
                      <w:r>
                        <w:t>right = phbook.size();</w:t>
                      </w:r>
                    </w:p>
                    <w:p w14:paraId="60DC2062" w14:textId="77777777" w:rsidR="008D6F60" w:rsidRPr="00F507EC" w:rsidRDefault="008D6F60" w:rsidP="008D6F60">
                      <w:pPr>
                        <w:pStyle w:val="-"/>
                      </w:pPr>
                      <w:r>
                        <w:t>size_t m=(left+right)/2;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D761135" wp14:editId="557ED939">
                <wp:simplePos x="0" y="0"/>
                <wp:positionH relativeFrom="column">
                  <wp:posOffset>1443990</wp:posOffset>
                </wp:positionH>
                <wp:positionV relativeFrom="paragraph">
                  <wp:posOffset>2704148</wp:posOffset>
                </wp:positionV>
                <wp:extent cx="1802130" cy="721360"/>
                <wp:effectExtent l="19050" t="19050" r="45720" b="40640"/>
                <wp:wrapNone/>
                <wp:docPr id="269" name="Блок-схема: решение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DA3B5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right-left&gt;1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61135" id="Блок-схема: решение 269" o:spid="_x0000_s1125" type="#_x0000_t110" style="position:absolute;left:0;text-align:left;margin-left:113.7pt;margin-top:212.95pt;width:141.9pt;height:56.8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" fillcolor="white [3212]" strokecolor="black [3213]" strokeweight="1pt">
                <v:textbox>
                  <w:txbxContent>
                    <w:p w14:paraId="7DDDA3B5" w14:textId="77777777" w:rsidR="008D6F60" w:rsidRPr="00D15D31" w:rsidRDefault="008D6F60" w:rsidP="008D6F60">
                      <w:pPr>
                        <w:pStyle w:val="-"/>
                      </w:pPr>
                      <w:r>
                        <w:t>right-left&gt;1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6037AB" wp14:editId="4C44A4C4">
                <wp:simplePos x="0" y="0"/>
                <wp:positionH relativeFrom="column">
                  <wp:posOffset>1262380</wp:posOffset>
                </wp:positionH>
                <wp:positionV relativeFrom="paragraph">
                  <wp:posOffset>901700</wp:posOffset>
                </wp:positionV>
                <wp:extent cx="360680" cy="0"/>
                <wp:effectExtent l="0" t="76200" r="20320" b="95250"/>
                <wp:wrapNone/>
                <wp:docPr id="270" name="Прямая со стрелкой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F079C" id="Прямая со стрелкой 270" o:spid="_x0000_s1026" type="#_x0000_t32" style="position:absolute;margin-left:99.4pt;margin-top:71pt;width:28.4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071C09C" wp14:editId="26F6C623">
                <wp:simplePos x="0" y="0"/>
                <wp:positionH relativeFrom="column">
                  <wp:posOffset>181398</wp:posOffset>
                </wp:positionH>
                <wp:positionV relativeFrom="paragraph">
                  <wp:posOffset>541442</wp:posOffset>
                </wp:positionV>
                <wp:extent cx="1082040" cy="720937"/>
                <wp:effectExtent l="0" t="0" r="22860" b="22225"/>
                <wp:wrapNone/>
                <wp:docPr id="271" name="Блок-схема: знак заверше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0937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99814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1C09C" id="Блок-схема: знак завершения 271" o:spid="_x0000_s1126" type="#_x0000_t116" style="position:absolute;left:0;text-align:left;margin-left:14.3pt;margin-top:42.65pt;width:85.2pt;height:56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" fillcolor="white [3212]" strokecolor="black [3213]" strokeweight="1pt">
                <v:textbox>
                  <w:txbxContent>
                    <w:p w14:paraId="7D399814" w14:textId="77777777" w:rsidR="008D6F60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1BFFA9" wp14:editId="212BDEA9">
                <wp:simplePos x="0" y="0"/>
                <wp:positionH relativeFrom="column">
                  <wp:posOffset>1624965</wp:posOffset>
                </wp:positionH>
                <wp:positionV relativeFrom="paragraph">
                  <wp:posOffset>541442</wp:posOffset>
                </wp:positionV>
                <wp:extent cx="1621155" cy="720937"/>
                <wp:effectExtent l="0" t="0" r="17145" b="22225"/>
                <wp:wrapNone/>
                <wp:docPr id="272" name="Блок-схема: внутренняя память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720937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7C51C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получить const PhonrRecord&amp; 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FFA9" id="Блок-схема: внутренняя память 272" o:spid="_x0000_s1127" type="#_x0000_t113" style="position:absolute;left:0;text-align:left;margin-left:127.95pt;margin-top:42.65pt;width:127.65pt;height:56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" fillcolor="white [3212]" strokecolor="black [3213]" strokeweight="1pt">
                <v:textbox>
                  <w:txbxContent>
                    <w:p w14:paraId="0CB7C51C" w14:textId="77777777" w:rsidR="008D6F60" w:rsidRDefault="008D6F60" w:rsidP="008D6F60">
                      <w:pPr>
                        <w:pStyle w:val="-"/>
                      </w:pPr>
                      <w:r>
                        <w:t>получить const PhonrRecord&amp; r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7F0DA9">
        <w:rPr>
          <w:lang w:val="en-US"/>
        </w:rPr>
        <w:t xml:space="preserve"> </w:t>
      </w:r>
      <w:r>
        <w:rPr>
          <w:lang w:val="en-US"/>
        </w:rPr>
        <w:t>Phonebook:: FindRecord:</w:t>
      </w:r>
      <w:r w:rsidRPr="007F0DA9">
        <w:rPr>
          <w:noProof/>
          <w:lang w:val="en-US"/>
        </w:rPr>
        <w:t xml:space="preserve"> </w:t>
      </w:r>
      <w:r w:rsidRPr="00DD7E59">
        <w:rPr>
          <w:lang w:val="en-US"/>
        </w:rPr>
        <w:br w:type="page"/>
      </w:r>
    </w:p>
    <w:p w14:paraId="6C2E384A" w14:textId="77777777" w:rsidR="002078DA" w:rsidRDefault="002078DA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2078DA">
        <w:rPr>
          <w:lang w:val="en-US"/>
        </w:rPr>
        <w:t xml:space="preserve"> </w:t>
      </w:r>
      <w:r>
        <w:rPr>
          <w:lang w:val="en-US"/>
        </w:rPr>
        <w:t>import:</w:t>
      </w:r>
    </w:p>
    <w:p w14:paraId="1AC671A1" w14:textId="79834F3A" w:rsidR="006A4892" w:rsidRDefault="00082225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AAC9DD1" wp14:editId="50A555A9">
                <wp:simplePos x="0" y="0"/>
                <wp:positionH relativeFrom="column">
                  <wp:posOffset>1082773</wp:posOffset>
                </wp:positionH>
                <wp:positionV relativeFrom="paragraph">
                  <wp:posOffset>3464511</wp:posOffset>
                </wp:positionV>
                <wp:extent cx="0" cy="182685"/>
                <wp:effectExtent l="76200" t="0" r="57150" b="65405"/>
                <wp:wrapNone/>
                <wp:docPr id="283" name="Прямая со стрелкой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68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33465" id="Прямая со стрелкой 283" o:spid="_x0000_s1026" type="#_x0000_t32" style="position:absolute;margin-left:85.25pt;margin-top:272.8pt;width:0;height:14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5DBC22" wp14:editId="5597E49F">
                <wp:simplePos x="0" y="0"/>
                <wp:positionH relativeFrom="column">
                  <wp:posOffset>1082773</wp:posOffset>
                </wp:positionH>
                <wp:positionV relativeFrom="paragraph">
                  <wp:posOffset>2387356</wp:posOffset>
                </wp:positionV>
                <wp:extent cx="0" cy="175455"/>
                <wp:effectExtent l="76200" t="0" r="57150" b="53340"/>
                <wp:wrapNone/>
                <wp:docPr id="282" name="Прямая со стрелкой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4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28A04" id="Прямая со стрелкой 282" o:spid="_x0000_s1026" type="#_x0000_t32" style="position:absolute;margin-left:85.25pt;margin-top:188pt;width:0;height:13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03E0E5A" wp14:editId="1004ED37">
                <wp:simplePos x="0" y="0"/>
                <wp:positionH relativeFrom="column">
                  <wp:posOffset>1082773</wp:posOffset>
                </wp:positionH>
                <wp:positionV relativeFrom="paragraph">
                  <wp:posOffset>1478817</wp:posOffset>
                </wp:positionV>
                <wp:extent cx="0" cy="182978"/>
                <wp:effectExtent l="76200" t="0" r="57150" b="64770"/>
                <wp:wrapNone/>
                <wp:docPr id="281" name="Прямая со стрелкой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97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C0DAF" id="Прямая со стрелкой 281" o:spid="_x0000_s1026" type="#_x0000_t32" style="position:absolute;margin-left:85.25pt;margin-top:116.45pt;width:0;height:14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0A6CCD5" wp14:editId="7D7D1FD8">
                <wp:simplePos x="0" y="0"/>
                <wp:positionH relativeFrom="column">
                  <wp:posOffset>1082040</wp:posOffset>
                </wp:positionH>
                <wp:positionV relativeFrom="paragraph">
                  <wp:posOffset>577508</wp:posOffset>
                </wp:positionV>
                <wp:extent cx="0" cy="182587"/>
                <wp:effectExtent l="76200" t="0" r="57150" b="65405"/>
                <wp:wrapNone/>
                <wp:docPr id="280" name="Прямая со стрелкой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5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140AA" id="Прямая со стрелкой 280" o:spid="_x0000_s1026" type="#_x0000_t32" style="position:absolute;margin-left:85.2pt;margin-top:45.45pt;width:0;height:14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Pr="000822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FBA1F3E" wp14:editId="18DCACC8">
                <wp:simplePos x="0" y="0"/>
                <wp:positionH relativeFrom="column">
                  <wp:posOffset>183710</wp:posOffset>
                </wp:positionH>
                <wp:positionV relativeFrom="paragraph">
                  <wp:posOffset>3646072</wp:posOffset>
                </wp:positionV>
                <wp:extent cx="1982152" cy="541020"/>
                <wp:effectExtent l="0" t="0" r="18415" b="11430"/>
                <wp:wrapNone/>
                <wp:docPr id="278" name="Блок-схема: знак заверше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DD1A0" w14:textId="49812E80" w:rsidR="00082225" w:rsidRPr="00082225" w:rsidRDefault="00082225" w:rsidP="00082225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A1F3E" id="Блок-схема: знак завершения 278" o:spid="_x0000_s1128" type="#_x0000_t116" style="position:absolute;margin-left:14.45pt;margin-top:287.1pt;width:156.05pt;height:42.6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" fillcolor="white [3212]" strokecolor="black [3213]" strokeweight="1pt">
                <v:textbox>
                  <w:txbxContent>
                    <w:p w14:paraId="719DD1A0" w14:textId="49812E80" w:rsidR="00082225" w:rsidRPr="00082225" w:rsidRDefault="00082225" w:rsidP="00082225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9E6F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F443AE7" wp14:editId="0FDBDADC">
                <wp:simplePos x="0" y="0"/>
                <wp:positionH relativeFrom="column">
                  <wp:posOffset>181561</wp:posOffset>
                </wp:positionH>
                <wp:positionV relativeFrom="paragraph">
                  <wp:posOffset>2563495</wp:posOffset>
                </wp:positionV>
                <wp:extent cx="1982519" cy="901700"/>
                <wp:effectExtent l="0" t="0" r="17780" b="12700"/>
                <wp:wrapNone/>
                <wp:docPr id="277" name="Блок-схема: процесс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519" cy="9017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B1F49" w14:textId="19032538" w:rsidR="009E6FBE" w:rsidRDefault="009E6FBE" w:rsidP="009E6FBE">
                            <w:pPr>
                              <w:pStyle w:val="-"/>
                            </w:pPr>
                            <w:r>
                              <w:t>std::ifstream fin(filename);</w:t>
                            </w:r>
                            <w:r>
                              <w:br/>
                              <w:t>pb.importPhonebook(fin);</w:t>
                            </w:r>
                          </w:p>
                          <w:p w14:paraId="28B79B07" w14:textId="44921E75" w:rsidR="009E6FBE" w:rsidRPr="009E6FBE" w:rsidRDefault="009E6FBE" w:rsidP="009E6FBE">
                            <w:pPr>
                              <w:pStyle w:val="-"/>
                            </w:pPr>
                            <w:r>
                              <w:t>fin.close();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43AE7" id="Блок-схема: процесс 277" o:spid="_x0000_s1129" type="#_x0000_t109" style="position:absolute;margin-left:14.3pt;margin-top:201.85pt;width:156.1pt;height:7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" fillcolor="white [3212]" strokecolor="black [3213]" strokeweight="1pt">
                <v:textbox>
                  <w:txbxContent>
                    <w:p w14:paraId="10AB1F49" w14:textId="19032538" w:rsidR="009E6FBE" w:rsidRDefault="009E6FBE" w:rsidP="009E6FBE">
                      <w:pPr>
                        <w:pStyle w:val="-"/>
                      </w:pPr>
                      <w:r>
                        <w:t>std::ifstream fin(filename);</w:t>
                      </w:r>
                      <w:r>
                        <w:br/>
                        <w:t>pb.importPhonebook(fin);</w:t>
                      </w:r>
                    </w:p>
                    <w:p w14:paraId="28B79B07" w14:textId="44921E75" w:rsidR="009E6FBE" w:rsidRPr="009E6FBE" w:rsidRDefault="009E6FBE" w:rsidP="009E6FBE">
                      <w:pPr>
                        <w:pStyle w:val="-"/>
                      </w:pPr>
                      <w:r>
                        <w:t>fin.close();</w:t>
                      </w:r>
                    </w:p>
                  </w:txbxContent>
                </v:textbox>
              </v:shape>
            </w:pict>
          </mc:Fallback>
        </mc:AlternateContent>
      </w:r>
      <w:r w:rsidR="002078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E1F8B93" wp14:editId="547585A4">
                <wp:simplePos x="0" y="0"/>
                <wp:positionH relativeFrom="column">
                  <wp:posOffset>181928</wp:posOffset>
                </wp:positionH>
                <wp:positionV relativeFrom="paragraph">
                  <wp:posOffset>1663065</wp:posOffset>
                </wp:positionV>
                <wp:extent cx="1982152" cy="721360"/>
                <wp:effectExtent l="19050" t="0" r="37465" b="21590"/>
                <wp:wrapNone/>
                <wp:docPr id="276" name="Блок-схема: данные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0E3C7" w14:textId="73C0D95C" w:rsidR="002078DA" w:rsidRPr="009E6FBE" w:rsidRDefault="002078DA" w:rsidP="002078D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ввод std::strring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F8B93" id="Блок-схема: данные 276" o:spid="_x0000_s1130" type="#_x0000_t111" style="position:absolute;margin-left:14.35pt;margin-top:130.95pt;width:156.05pt;height:56.8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" fillcolor="white [3212]" strokecolor="black [3213]" strokeweight="1pt">
                <v:textbox>
                  <w:txbxContent>
                    <w:p w14:paraId="5B90E3C7" w14:textId="73C0D95C" w:rsidR="002078DA" w:rsidRPr="009E6FBE" w:rsidRDefault="002078DA" w:rsidP="002078D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ввод std::strring filename</w:t>
                      </w:r>
                    </w:p>
                  </w:txbxContent>
                </v:textbox>
              </v:shape>
            </w:pict>
          </mc:Fallback>
        </mc:AlternateContent>
      </w:r>
      <w:r w:rsidR="002078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2D1072A" wp14:editId="7EB37535">
                <wp:simplePos x="0" y="0"/>
                <wp:positionH relativeFrom="column">
                  <wp:posOffset>181928</wp:posOffset>
                </wp:positionH>
                <wp:positionV relativeFrom="paragraph">
                  <wp:posOffset>758190</wp:posOffset>
                </wp:positionV>
                <wp:extent cx="1982152" cy="721360"/>
                <wp:effectExtent l="0" t="0" r="18415" b="21590"/>
                <wp:wrapNone/>
                <wp:docPr id="275" name="Блок-схема: внутренняя памят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5C07A" w14:textId="3A71CC02" w:rsidR="002078DA" w:rsidRPr="002078DA" w:rsidRDefault="002078DA" w:rsidP="002078DA">
                            <w:pPr>
                              <w:pStyle w:val="-"/>
                            </w:pPr>
                            <w:r>
                              <w:t>получить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1072A" id="Блок-схема: внутренняя память 275" o:spid="_x0000_s1131" type="#_x0000_t113" style="position:absolute;margin-left:14.35pt;margin-top:59.7pt;width:156.05pt;height:56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" fillcolor="white [3212]" strokecolor="black [3213]" strokeweight="1pt">
                <v:textbox>
                  <w:txbxContent>
                    <w:p w14:paraId="00A5C07A" w14:textId="3A71CC02" w:rsidR="002078DA" w:rsidRPr="002078DA" w:rsidRDefault="002078DA" w:rsidP="002078DA">
                      <w:pPr>
                        <w:pStyle w:val="-"/>
                      </w:pPr>
                      <w:r>
                        <w:t>получить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2078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C2124D1" wp14:editId="48EB1C8F">
                <wp:simplePos x="0" y="0"/>
                <wp:positionH relativeFrom="column">
                  <wp:posOffset>181928</wp:posOffset>
                </wp:positionH>
                <wp:positionV relativeFrom="paragraph">
                  <wp:posOffset>39053</wp:posOffset>
                </wp:positionV>
                <wp:extent cx="1982152" cy="541020"/>
                <wp:effectExtent l="0" t="0" r="18415" b="11430"/>
                <wp:wrapNone/>
                <wp:docPr id="274" name="Блок-схема: знак заверше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89ADB" w14:textId="3AFF9D60" w:rsidR="002078DA" w:rsidRPr="002078DA" w:rsidRDefault="002078DA" w:rsidP="002078D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124D1" id="Блок-схема: знак завершения 274" o:spid="_x0000_s1132" type="#_x0000_t116" style="position:absolute;margin-left:14.35pt;margin-top:3.1pt;width:156.05pt;height:42.6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" fillcolor="white [3212]" strokecolor="black [3213]" strokeweight="1pt">
                <v:textbox>
                  <w:txbxContent>
                    <w:p w14:paraId="2B789ADB" w14:textId="3AFF9D60" w:rsidR="002078DA" w:rsidRPr="002078DA" w:rsidRDefault="002078DA" w:rsidP="002078D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A4892" w:rsidRPr="002078DA">
        <w:rPr>
          <w:lang w:val="en-US"/>
        </w:rPr>
        <w:br w:type="page"/>
      </w:r>
    </w:p>
    <w:p w14:paraId="3D835FDA" w14:textId="7A488D10" w:rsidR="002D21CA" w:rsidRDefault="002D21CA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0319B5">
        <w:rPr>
          <w:lang w:val="en-US"/>
        </w:rPr>
        <w:t xml:space="preserve"> </w:t>
      </w:r>
      <w:r>
        <w:rPr>
          <w:lang w:val="en-US"/>
        </w:rPr>
        <w:t>Phonebook::importPhonebook:</w:t>
      </w:r>
    </w:p>
    <w:p w14:paraId="4C58A023" w14:textId="5FC7F33D" w:rsidR="002D21CA" w:rsidRPr="000319B5" w:rsidRDefault="00410D08">
      <w:pPr>
        <w:spacing w:line="259" w:lineRule="auto"/>
        <w:ind w:firstLine="0"/>
        <w:contextualSpacing w:val="0"/>
        <w:jc w:val="left"/>
        <w:rPr>
          <w:lang w:val="en-US"/>
        </w:rPr>
      </w:pP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CB6572" wp14:editId="669D147F">
                <wp:simplePos x="0" y="0"/>
                <wp:positionH relativeFrom="column">
                  <wp:posOffset>4356735</wp:posOffset>
                </wp:positionH>
                <wp:positionV relativeFrom="paragraph">
                  <wp:posOffset>2953204</wp:posOffset>
                </wp:positionV>
                <wp:extent cx="543120" cy="362732"/>
                <wp:effectExtent l="0" t="0" r="0" b="0"/>
                <wp:wrapNone/>
                <wp:docPr id="309" name="Надпись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40988" w14:textId="77777777" w:rsidR="00410D08" w:rsidRPr="00367F0F" w:rsidRDefault="00410D08" w:rsidP="00410D08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6572" id="Надпись 309" o:spid="_x0000_s1133" type="#_x0000_t202" style="position:absolute;margin-left:343.05pt;margin-top:232.55pt;width:42.75pt;height:28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" filled="f" stroked="f" strokeweight=".5pt">
                <v:textbox>
                  <w:txbxContent>
                    <w:p w14:paraId="4B840988" w14:textId="77777777" w:rsidR="00410D08" w:rsidRPr="00367F0F" w:rsidRDefault="00410D08" w:rsidP="00410D08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B0C0D2F" wp14:editId="4943E246">
                <wp:simplePos x="0" y="0"/>
                <wp:positionH relativeFrom="column">
                  <wp:posOffset>4358005</wp:posOffset>
                </wp:positionH>
                <wp:positionV relativeFrom="paragraph">
                  <wp:posOffset>1816372</wp:posOffset>
                </wp:positionV>
                <wp:extent cx="543120" cy="362732"/>
                <wp:effectExtent l="0" t="0" r="0" b="0"/>
                <wp:wrapNone/>
                <wp:docPr id="308" name="Надпись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24600" w14:textId="77777777" w:rsidR="00410D08" w:rsidRPr="00367F0F" w:rsidRDefault="00410D08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0D2F" id="Надпись 308" o:spid="_x0000_s1134" type="#_x0000_t202" style="position:absolute;margin-left:343.15pt;margin-top:143pt;width:42.75pt;height:28.5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" filled="f" stroked="f" strokeweight=".5pt">
                <v:textbox>
                  <w:txbxContent>
                    <w:p w14:paraId="75324600" w14:textId="77777777" w:rsidR="00410D08" w:rsidRPr="00367F0F" w:rsidRDefault="00410D08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2F9C236" wp14:editId="384F339D">
                <wp:simplePos x="0" y="0"/>
                <wp:positionH relativeFrom="column">
                  <wp:posOffset>3012259</wp:posOffset>
                </wp:positionH>
                <wp:positionV relativeFrom="paragraph">
                  <wp:posOffset>2254794</wp:posOffset>
                </wp:positionV>
                <wp:extent cx="361950" cy="358140"/>
                <wp:effectExtent l="0" t="0" r="0" b="3810"/>
                <wp:wrapNone/>
                <wp:docPr id="307" name="Надпись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BF7DB" w14:textId="77777777" w:rsidR="00410D08" w:rsidRDefault="00410D08" w:rsidP="00410D08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C236" id="Надпись 307" o:spid="_x0000_s1135" type="#_x0000_t202" style="position:absolute;margin-left:237.2pt;margin-top:177.55pt;width:28.5pt;height:28.2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2tb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D+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" filled="f" stroked="f" strokeweight=".5pt">
                <v:textbox>
                  <w:txbxContent>
                    <w:p w14:paraId="247BF7DB" w14:textId="77777777" w:rsidR="00410D08" w:rsidRDefault="00410D08" w:rsidP="00410D08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49E05CB" wp14:editId="40A36D14">
                <wp:simplePos x="0" y="0"/>
                <wp:positionH relativeFrom="column">
                  <wp:posOffset>2946944</wp:posOffset>
                </wp:positionH>
                <wp:positionV relativeFrom="paragraph">
                  <wp:posOffset>1122861</wp:posOffset>
                </wp:positionV>
                <wp:extent cx="361950" cy="358140"/>
                <wp:effectExtent l="0" t="0" r="0" b="3810"/>
                <wp:wrapNone/>
                <wp:docPr id="306" name="Надпись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0C43A" w14:textId="77777777" w:rsidR="00410D08" w:rsidRDefault="00410D08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E05CB" id="Надпись 306" o:spid="_x0000_s1136" type="#_x0000_t202" style="position:absolute;margin-left:232.05pt;margin-top:88.4pt;width:28.5pt;height:28.2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" filled="f" stroked="f" strokeweight=".5pt">
                <v:textbox>
                  <w:txbxContent>
                    <w:p w14:paraId="6910C43A" w14:textId="77777777" w:rsidR="00410D08" w:rsidRDefault="00410D08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3194D8A" wp14:editId="2451FBBE">
                <wp:simplePos x="0" y="0"/>
                <wp:positionH relativeFrom="column">
                  <wp:posOffset>1623060</wp:posOffset>
                </wp:positionH>
                <wp:positionV relativeFrom="paragraph">
                  <wp:posOffset>2923268</wp:posOffset>
                </wp:positionV>
                <wp:extent cx="2707005" cy="722267"/>
                <wp:effectExtent l="38100" t="0" r="17145" b="97155"/>
                <wp:wrapNone/>
                <wp:docPr id="304" name="Соединитель: уступ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7005" cy="722267"/>
                        </a:xfrm>
                        <a:prstGeom prst="bentConnector3">
                          <a:avLst>
                            <a:gd name="adj1" fmla="val 337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15DB0" id="Соединитель: уступ 304" o:spid="_x0000_s1026" type="#_x0000_t34" style="position:absolute;margin-left:127.8pt;margin-top:230.2pt;width:213.15pt;height:56.85pt;flip:x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" adj="73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230467" wp14:editId="2D9E0C70">
                <wp:simplePos x="0" y="0"/>
                <wp:positionH relativeFrom="column">
                  <wp:posOffset>541836</wp:posOffset>
                </wp:positionH>
                <wp:positionV relativeFrom="paragraph">
                  <wp:posOffset>2022294</wp:posOffset>
                </wp:positionV>
                <wp:extent cx="3786324" cy="538299"/>
                <wp:effectExtent l="209550" t="76200" r="0" b="33655"/>
                <wp:wrapNone/>
                <wp:docPr id="303" name="Соединитель: уступ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324" cy="538299"/>
                        </a:xfrm>
                        <a:prstGeom prst="bentConnector3">
                          <a:avLst>
                            <a:gd name="adj1" fmla="val -5062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121FA" id="Соединитель: уступ 303" o:spid="_x0000_s1026" type="#_x0000_t34" style="position:absolute;margin-left:42.65pt;margin-top:159.25pt;width:298.15pt;height:42.4pt;flip:y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" adj="-1093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8C6E34" wp14:editId="6FABA3BA">
                <wp:simplePos x="0" y="0"/>
                <wp:positionH relativeFrom="column">
                  <wp:posOffset>541836</wp:posOffset>
                </wp:positionH>
                <wp:positionV relativeFrom="paragraph">
                  <wp:posOffset>940435</wp:posOffset>
                </wp:positionV>
                <wp:extent cx="3786324" cy="543016"/>
                <wp:effectExtent l="190500" t="76200" r="0" b="28575"/>
                <wp:wrapNone/>
                <wp:docPr id="302" name="Соединитель: уступ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324" cy="543016"/>
                        </a:xfrm>
                        <a:prstGeom prst="bentConnector3">
                          <a:avLst>
                            <a:gd name="adj1" fmla="val -4919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55AB9" id="Соединитель: уступ 302" o:spid="_x0000_s1026" type="#_x0000_t34" style="position:absolute;margin-left:42.65pt;margin-top:74.05pt;width:298.15pt;height:42.75pt;flip:y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" adj="-1063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AA40394" wp14:editId="6F4E0B79">
                <wp:simplePos x="0" y="0"/>
                <wp:positionH relativeFrom="column">
                  <wp:posOffset>2524760</wp:posOffset>
                </wp:positionH>
                <wp:positionV relativeFrom="paragraph">
                  <wp:posOffset>2563495</wp:posOffset>
                </wp:positionV>
                <wp:extent cx="722176" cy="0"/>
                <wp:effectExtent l="38100" t="76200" r="0" b="95250"/>
                <wp:wrapNone/>
                <wp:docPr id="301" name="Прямая со стрелкой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17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0F2AC" id="Прямая со стрелкой 301" o:spid="_x0000_s1026" type="#_x0000_t32" style="position:absolute;margin-left:198.8pt;margin-top:201.85pt;width:56.85pt;height:0;flip:x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9E24DD" wp14:editId="69887DF2">
                <wp:simplePos x="0" y="0"/>
                <wp:positionH relativeFrom="column">
                  <wp:posOffset>4330065</wp:posOffset>
                </wp:positionH>
                <wp:positionV relativeFrom="paragraph">
                  <wp:posOffset>1841591</wp:posOffset>
                </wp:positionV>
                <wp:extent cx="0" cy="361224"/>
                <wp:effectExtent l="76200" t="0" r="76200" b="58420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22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7E55" id="Прямая со стрелкой 300" o:spid="_x0000_s1026" type="#_x0000_t32" style="position:absolute;margin-left:340.95pt;margin-top:145pt;width:0;height:28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DF1E2C8" wp14:editId="107276A8">
                <wp:simplePos x="0" y="0"/>
                <wp:positionH relativeFrom="column">
                  <wp:posOffset>2524760</wp:posOffset>
                </wp:positionH>
                <wp:positionV relativeFrom="paragraph">
                  <wp:posOffset>1481455</wp:posOffset>
                </wp:positionV>
                <wp:extent cx="722176" cy="0"/>
                <wp:effectExtent l="38100" t="76200" r="0" b="95250"/>
                <wp:wrapNone/>
                <wp:docPr id="299" name="Прямая со стрелкой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17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6971D" id="Прямая со стрелкой 299" o:spid="_x0000_s1026" type="#_x0000_t32" style="position:absolute;margin-left:198.8pt;margin-top:116.65pt;width:56.85pt;height:0;flip:x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8A8180E" wp14:editId="5FF746DE">
                <wp:simplePos x="0" y="0"/>
                <wp:positionH relativeFrom="column">
                  <wp:posOffset>4328160</wp:posOffset>
                </wp:positionH>
                <wp:positionV relativeFrom="paragraph">
                  <wp:posOffset>756739</wp:posOffset>
                </wp:positionV>
                <wp:extent cx="0" cy="364036"/>
                <wp:effectExtent l="76200" t="0" r="76200" b="55245"/>
                <wp:wrapNone/>
                <wp:docPr id="298" name="Прямая со стрелкой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03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DB9AA" id="Прямая со стрелкой 298" o:spid="_x0000_s1026" type="#_x0000_t32" style="position:absolute;margin-left:340.8pt;margin-top:59.6pt;width:0;height:28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0691D7F" wp14:editId="0E0461F4">
                <wp:simplePos x="0" y="0"/>
                <wp:positionH relativeFrom="column">
                  <wp:posOffset>3065326</wp:posOffset>
                </wp:positionH>
                <wp:positionV relativeFrom="paragraph">
                  <wp:posOffset>399415</wp:posOffset>
                </wp:positionV>
                <wp:extent cx="361134" cy="907"/>
                <wp:effectExtent l="0" t="76200" r="20320" b="94615"/>
                <wp:wrapNone/>
                <wp:docPr id="297" name="Прямая со стрелкой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134" cy="90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891CF" id="Прямая со стрелкой 297" o:spid="_x0000_s1026" type="#_x0000_t32" style="position:absolute;margin-left:241.35pt;margin-top:31.45pt;width:28.45pt;height:.05pt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347EC42" wp14:editId="14FE2201">
                <wp:simplePos x="0" y="0"/>
                <wp:positionH relativeFrom="column">
                  <wp:posOffset>1623876</wp:posOffset>
                </wp:positionH>
                <wp:positionV relativeFrom="paragraph">
                  <wp:posOffset>399415</wp:posOffset>
                </wp:positionV>
                <wp:extent cx="179524" cy="0"/>
                <wp:effectExtent l="0" t="76200" r="11430" b="95250"/>
                <wp:wrapNone/>
                <wp:docPr id="296" name="Прямая со стрелкой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2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41089" id="Прямая со стрелкой 296" o:spid="_x0000_s1026" type="#_x0000_t32" style="position:absolute;margin-left:127.85pt;margin-top:31.45pt;width:14.15pt;height:0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B8859E5" wp14:editId="60F508B0">
                <wp:simplePos x="0" y="0"/>
                <wp:positionH relativeFrom="column">
                  <wp:posOffset>3426460</wp:posOffset>
                </wp:positionH>
                <wp:positionV relativeFrom="paragraph">
                  <wp:posOffset>41094</wp:posOffset>
                </wp:positionV>
                <wp:extent cx="1805032" cy="715645"/>
                <wp:effectExtent l="0" t="0" r="24130" b="27305"/>
                <wp:wrapNone/>
                <wp:docPr id="290" name="Блок-схема: процесс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032" cy="71564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AA13B" w14:textId="25B36BA0" w:rsidR="002D21CA" w:rsidRDefault="002D21CA" w:rsidP="002D21CA">
                            <w:pPr>
                              <w:pStyle w:val="-"/>
                            </w:pPr>
                            <w:r>
                              <w:t>std::string buf;</w:t>
                            </w:r>
                            <w:r>
                              <w:br/>
                              <w:t>getline(fin,buf);</w:t>
                            </w:r>
                          </w:p>
                          <w:p w14:paraId="6F3490A5" w14:textId="26FF502C" w:rsidR="002D21CA" w:rsidRDefault="002D21CA" w:rsidP="002D21CA">
                            <w:pPr>
                              <w:pStyle w:val="-"/>
                            </w:pPr>
                            <w:r>
                              <w:t>std::vector&lt;std::string&gt; f;</w:t>
                            </w:r>
                          </w:p>
                          <w:p w14:paraId="2BB36F3E" w14:textId="101223C3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size_t start_i=0;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59E5" id="Блок-схема: процесс 290" o:spid="_x0000_s1137" type="#_x0000_t109" style="position:absolute;margin-left:269.8pt;margin-top:3.25pt;width:142.15pt;height:56.3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" fillcolor="white [3212]" strokecolor="black [3213]" strokeweight="1pt">
                <v:textbox>
                  <w:txbxContent>
                    <w:p w14:paraId="50BAA13B" w14:textId="25B36BA0" w:rsidR="002D21CA" w:rsidRDefault="002D21CA" w:rsidP="002D21CA">
                      <w:pPr>
                        <w:pStyle w:val="-"/>
                      </w:pPr>
                      <w:r>
                        <w:t>std::string buf;</w:t>
                      </w:r>
                      <w:r>
                        <w:br/>
                        <w:t>getline(fin,buf);</w:t>
                      </w:r>
                    </w:p>
                    <w:p w14:paraId="6F3490A5" w14:textId="26FF502C" w:rsidR="002D21CA" w:rsidRDefault="002D21CA" w:rsidP="002D21CA">
                      <w:pPr>
                        <w:pStyle w:val="-"/>
                      </w:pPr>
                      <w:r>
                        <w:t>std::vector&lt;std::string&gt; f;</w:t>
                      </w:r>
                    </w:p>
                    <w:p w14:paraId="2BB36F3E" w14:textId="101223C3" w:rsidR="002D21CA" w:rsidRPr="002D21CA" w:rsidRDefault="002D21CA" w:rsidP="002D21CA">
                      <w:pPr>
                        <w:pStyle w:val="-"/>
                      </w:pPr>
                      <w:r>
                        <w:t>size_t start_i=0;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97CD70F" wp14:editId="4EA96973">
                <wp:simplePos x="0" y="0"/>
                <wp:positionH relativeFrom="column">
                  <wp:posOffset>1799136</wp:posOffset>
                </wp:positionH>
                <wp:positionV relativeFrom="paragraph">
                  <wp:posOffset>41094</wp:posOffset>
                </wp:positionV>
                <wp:extent cx="1266644" cy="721360"/>
                <wp:effectExtent l="0" t="0" r="10160" b="21590"/>
                <wp:wrapNone/>
                <wp:docPr id="288" name="Блок-схема: внутренняя память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644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72436" w14:textId="5085ED94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получить std::ifstream 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D70F" id="Блок-схема: внутренняя память 288" o:spid="_x0000_s1138" type="#_x0000_t113" style="position:absolute;margin-left:141.65pt;margin-top:3.25pt;width:99.75pt;height:56.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" fillcolor="white [3212]" strokecolor="black [3213]" strokeweight="1pt">
                <v:textbox>
                  <w:txbxContent>
                    <w:p w14:paraId="18272436" w14:textId="5085ED94" w:rsidR="002D21CA" w:rsidRPr="002D21CA" w:rsidRDefault="002D21CA" w:rsidP="002D21CA">
                      <w:pPr>
                        <w:pStyle w:val="-"/>
                      </w:pPr>
                      <w:r>
                        <w:t>получить std::ifstream fin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B0ADC4C" wp14:editId="166D078C">
                <wp:simplePos x="0" y="0"/>
                <wp:positionH relativeFrom="column">
                  <wp:posOffset>539478</wp:posOffset>
                </wp:positionH>
                <wp:positionV relativeFrom="paragraph">
                  <wp:posOffset>35741</wp:posOffset>
                </wp:positionV>
                <wp:extent cx="1082040" cy="721475"/>
                <wp:effectExtent l="0" t="0" r="22860" b="21590"/>
                <wp:wrapNone/>
                <wp:docPr id="287" name="Блок-схема: знак завершения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E330" w14:textId="5C5B46C1" w:rsidR="002D21CA" w:rsidRDefault="002D21CA" w:rsidP="002D21CA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ADC4C" id="Блок-схема: знак завершения 287" o:spid="_x0000_s1139" type="#_x0000_t116" style="position:absolute;margin-left:42.5pt;margin-top:2.8pt;width:85.2pt;height:56.8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" fillcolor="white [3212]" strokecolor="black [3213]" strokeweight="1pt">
                <v:textbox>
                  <w:txbxContent>
                    <w:p w14:paraId="07FAE330" w14:textId="5C5B46C1" w:rsidR="002D21CA" w:rsidRDefault="002D21CA" w:rsidP="002D21CA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42651" w:rsidRP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CEED380" wp14:editId="25B54CC6">
                <wp:simplePos x="0" y="0"/>
                <wp:positionH relativeFrom="column">
                  <wp:posOffset>543469</wp:posOffset>
                </wp:positionH>
                <wp:positionV relativeFrom="paragraph">
                  <wp:posOffset>3281861</wp:posOffset>
                </wp:positionV>
                <wp:extent cx="1082040" cy="721475"/>
                <wp:effectExtent l="0" t="0" r="22860" b="21590"/>
                <wp:wrapNone/>
                <wp:docPr id="294" name="Блок-схема: знак заверше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95B2A" w14:textId="7E8F80D5" w:rsidR="00642651" w:rsidRPr="00642651" w:rsidRDefault="00642651" w:rsidP="00642651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D380" id="Блок-схема: знак завершения 294" o:spid="_x0000_s1140" type="#_x0000_t116" style="position:absolute;margin-left:42.8pt;margin-top:258.4pt;width:85.2pt;height:56.8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" fillcolor="white [3212]" strokecolor="black [3213]" strokeweight="1pt">
                <v:textbox>
                  <w:txbxContent>
                    <w:p w14:paraId="02295B2A" w14:textId="7E8F80D5" w:rsidR="00642651" w:rsidRPr="00642651" w:rsidRDefault="00642651" w:rsidP="00642651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D278B0A" wp14:editId="4C8E130D">
                <wp:simplePos x="0" y="0"/>
                <wp:positionH relativeFrom="column">
                  <wp:posOffset>3246936</wp:posOffset>
                </wp:positionH>
                <wp:positionV relativeFrom="paragraph">
                  <wp:posOffset>2199186</wp:posOffset>
                </wp:positionV>
                <wp:extent cx="2155736" cy="721360"/>
                <wp:effectExtent l="38100" t="19050" r="35560" b="40640"/>
                <wp:wrapNone/>
                <wp:docPr id="289" name="Ромб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736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2C071" w14:textId="2FB31372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fin.good()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78B0A" id="Ромб 289" o:spid="_x0000_s1141" type="#_x0000_t4" style="position:absolute;margin-left:255.65pt;margin-top:173.15pt;width:169.75pt;height:56.8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" fillcolor="white [3212]" strokecolor="black [3213]" strokeweight="1pt">
                <v:textbox>
                  <w:txbxContent>
                    <w:p w14:paraId="33A2C071" w14:textId="2FB31372" w:rsidR="002D21CA" w:rsidRPr="002D21CA" w:rsidRDefault="002D21CA" w:rsidP="002D21CA">
                      <w:pPr>
                        <w:pStyle w:val="-"/>
                      </w:pPr>
                      <w:r>
                        <w:t>fin.good()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DAB6FF3" wp14:editId="433F7561">
                <wp:simplePos x="0" y="0"/>
                <wp:positionH relativeFrom="column">
                  <wp:posOffset>541021</wp:posOffset>
                </wp:positionH>
                <wp:positionV relativeFrom="paragraph">
                  <wp:posOffset>2201908</wp:posOffset>
                </wp:positionV>
                <wp:extent cx="1985826" cy="721360"/>
                <wp:effectExtent l="0" t="0" r="14605" b="21590"/>
                <wp:wrapNone/>
                <wp:docPr id="293" name="Блок-схема: процесс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826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AAC2C" w14:textId="04BEDD99" w:rsidR="00642651" w:rsidRPr="00642651" w:rsidRDefault="00642651" w:rsidP="00642651">
                            <w:pPr>
                              <w:pStyle w:val="-"/>
                            </w:pPr>
                            <w:r>
                              <w:t>addCSVRecord(fin,f);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AB6FF3" id="Блок-схема: процесс 293" o:spid="_x0000_s1142" type="#_x0000_t109" style="position:absolute;margin-left:42.6pt;margin-top:173.4pt;width:156.35pt;height:56.8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" fillcolor="white [3212]" strokecolor="black [3213]" strokeweight="1pt">
                <v:textbox>
                  <w:txbxContent>
                    <w:p w14:paraId="7E5AAC2C" w14:textId="04BEDD99" w:rsidR="00642651" w:rsidRPr="00642651" w:rsidRDefault="00642651" w:rsidP="00642651">
                      <w:pPr>
                        <w:pStyle w:val="-"/>
                      </w:pPr>
                      <w:r>
                        <w:t>addCSVRecord(fin,f);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9EAD95E" wp14:editId="09E82D2E">
                <wp:simplePos x="0" y="0"/>
                <wp:positionH relativeFrom="column">
                  <wp:posOffset>541020</wp:posOffset>
                </wp:positionH>
                <wp:positionV relativeFrom="paragraph">
                  <wp:posOffset>1124222</wp:posOffset>
                </wp:positionV>
                <wp:extent cx="1981654" cy="720634"/>
                <wp:effectExtent l="0" t="0" r="19050" b="22860"/>
                <wp:wrapNone/>
                <wp:docPr id="292" name="Блок-схема: процесс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654" cy="72063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D723D" w14:textId="644FECE5" w:rsidR="00642651" w:rsidRDefault="00642651" w:rsidP="00642651">
                            <w:pPr>
                              <w:pStyle w:val="-"/>
                            </w:pPr>
                            <w:r>
                              <w:t>std::pair&lt;std::string,size_t&gt; tmp</w:t>
                            </w:r>
                            <w:r w:rsidR="00A27465">
                              <w:t> =</w:t>
                            </w:r>
                            <w:r w:rsidR="007C28BF">
                              <w:t> </w:t>
                            </w:r>
                            <w:r w:rsidR="00A27465">
                              <w:t>getCSVField(buf,start_i);</w:t>
                            </w:r>
                            <w:r>
                              <w:t>;</w:t>
                            </w:r>
                          </w:p>
                          <w:p w14:paraId="510A05B3" w14:textId="34F2E4E5" w:rsidR="00642651" w:rsidRDefault="00642651" w:rsidP="00642651">
                            <w:pPr>
                              <w:pStyle w:val="-"/>
                            </w:pPr>
                            <w:r>
                              <w:t>f.push_back(tmp.first);</w:t>
                            </w:r>
                          </w:p>
                          <w:p w14:paraId="6543E8C6" w14:textId="2BD957DA" w:rsidR="00642651" w:rsidRPr="00642651" w:rsidRDefault="00642651" w:rsidP="00642651">
                            <w:pPr>
                              <w:pStyle w:val="-"/>
                            </w:pPr>
                            <w:r>
                              <w:t>start_i=tmp.second;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AD95E" id="Блок-схема: процесс 292" o:spid="_x0000_s1143" type="#_x0000_t109" style="position:absolute;margin-left:42.6pt;margin-top:88.5pt;width:156.05pt;height:56.7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" fillcolor="white [3212]" strokecolor="black [3213]" strokeweight="1pt">
                <v:textbox>
                  <w:txbxContent>
                    <w:p w14:paraId="62DD723D" w14:textId="644FECE5" w:rsidR="00642651" w:rsidRDefault="00642651" w:rsidP="00642651">
                      <w:pPr>
                        <w:pStyle w:val="-"/>
                      </w:pPr>
                      <w:r>
                        <w:t>std::pair&lt;std::string,size_t&gt; tmp</w:t>
                      </w:r>
                      <w:r w:rsidR="00A27465">
                        <w:t> =</w:t>
                      </w:r>
                      <w:r w:rsidR="007C28BF">
                        <w:t> </w:t>
                      </w:r>
                      <w:r w:rsidR="00A27465">
                        <w:t>getCSVField(buf,start_i);</w:t>
                      </w:r>
                      <w:r>
                        <w:t>;</w:t>
                      </w:r>
                    </w:p>
                    <w:p w14:paraId="510A05B3" w14:textId="34F2E4E5" w:rsidR="00642651" w:rsidRDefault="00642651" w:rsidP="00642651">
                      <w:pPr>
                        <w:pStyle w:val="-"/>
                      </w:pPr>
                      <w:r>
                        <w:t>f.push_back(tmp.first);</w:t>
                      </w:r>
                    </w:p>
                    <w:p w14:paraId="6543E8C6" w14:textId="2BD957DA" w:rsidR="00642651" w:rsidRPr="00642651" w:rsidRDefault="00642651" w:rsidP="00642651">
                      <w:pPr>
                        <w:pStyle w:val="-"/>
                      </w:pPr>
                      <w:r>
                        <w:t>start_i=tmp.second;</w:t>
                      </w:r>
                    </w:p>
                  </w:txbxContent>
                </v:textbox>
              </v:shape>
            </w:pict>
          </mc:Fallback>
        </mc:AlternateContent>
      </w:r>
      <w:r w:rsidR="002D21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26602B1" wp14:editId="7B1B6B5C">
                <wp:simplePos x="0" y="0"/>
                <wp:positionH relativeFrom="column">
                  <wp:posOffset>3244215</wp:posOffset>
                </wp:positionH>
                <wp:positionV relativeFrom="paragraph">
                  <wp:posOffset>1121501</wp:posOffset>
                </wp:positionV>
                <wp:extent cx="2163446" cy="720634"/>
                <wp:effectExtent l="38100" t="19050" r="46355" b="41910"/>
                <wp:wrapNone/>
                <wp:docPr id="291" name="Ромб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6" cy="720634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7EFDA" w14:textId="63E19DF4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buf.size()&gt;start_i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02B1" id="Ромб 291" o:spid="_x0000_s1144" type="#_x0000_t4" style="position:absolute;margin-left:255.45pt;margin-top:88.3pt;width:170.35pt;height:56.7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" fillcolor="white [3212]" strokecolor="black [3213]" strokeweight="1pt">
                <v:textbox>
                  <w:txbxContent>
                    <w:p w14:paraId="3A57EFDA" w14:textId="63E19DF4" w:rsidR="002D21CA" w:rsidRPr="002D21CA" w:rsidRDefault="002D21CA" w:rsidP="002D21CA">
                      <w:pPr>
                        <w:pStyle w:val="-"/>
                      </w:pPr>
                      <w:r>
                        <w:t>buf.size()&gt;start_i</w:t>
                      </w:r>
                    </w:p>
                  </w:txbxContent>
                </v:textbox>
              </v:shape>
            </w:pict>
          </mc:Fallback>
        </mc:AlternateContent>
      </w:r>
      <w:r w:rsidR="002D21CA">
        <w:rPr>
          <w:lang w:val="en-US"/>
        </w:rPr>
        <w:br w:type="page"/>
      </w:r>
    </w:p>
    <w:p w14:paraId="62F14F1D" w14:textId="3C31CF8C" w:rsidR="002D21CA" w:rsidRPr="000319B5" w:rsidRDefault="00D10549" w:rsidP="00A4474A">
      <w:pPr>
        <w:spacing w:line="259" w:lineRule="auto"/>
        <w:ind w:left="359"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DF3FAE2" wp14:editId="0A4150CE">
                <wp:simplePos x="0" y="0"/>
                <wp:positionH relativeFrom="column">
                  <wp:posOffset>3606619</wp:posOffset>
                </wp:positionH>
                <wp:positionV relativeFrom="paragraph">
                  <wp:posOffset>5593170</wp:posOffset>
                </wp:positionV>
                <wp:extent cx="543120" cy="362732"/>
                <wp:effectExtent l="0" t="0" r="0" b="0"/>
                <wp:wrapNone/>
                <wp:docPr id="358" name="Надпись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A3BE8" w14:textId="77777777" w:rsidR="00D10549" w:rsidRPr="00367F0F" w:rsidRDefault="00D10549" w:rsidP="00D1054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FAE2" id="Надпись 358" o:spid="_x0000_s1145" type="#_x0000_t202" style="position:absolute;left:0;text-align:left;margin-left:284pt;margin-top:440.4pt;width:42.75pt;height:28.5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" filled="f" stroked="f" strokeweight=".5pt">
                <v:textbox>
                  <w:txbxContent>
                    <w:p w14:paraId="4ECA3BE8" w14:textId="77777777" w:rsidR="00D10549" w:rsidRPr="00367F0F" w:rsidRDefault="00D10549" w:rsidP="00D1054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EE75909" wp14:editId="1831EFD3">
                <wp:simplePos x="0" y="0"/>
                <wp:positionH relativeFrom="column">
                  <wp:posOffset>3779882</wp:posOffset>
                </wp:positionH>
                <wp:positionV relativeFrom="paragraph">
                  <wp:posOffset>4323896</wp:posOffset>
                </wp:positionV>
                <wp:extent cx="543120" cy="362732"/>
                <wp:effectExtent l="0" t="0" r="0" b="0"/>
                <wp:wrapNone/>
                <wp:docPr id="357" name="Надпись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43C46" w14:textId="77777777" w:rsidR="00D10549" w:rsidRPr="00367F0F" w:rsidRDefault="00D10549" w:rsidP="00D1054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75909" id="Надпись 357" o:spid="_x0000_s1146" type="#_x0000_t202" style="position:absolute;left:0;text-align:left;margin-left:297.65pt;margin-top:340.45pt;width:42.75pt;height:28.5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" filled="f" stroked="f" strokeweight=".5pt">
                <v:textbox>
                  <w:txbxContent>
                    <w:p w14:paraId="1B843C46" w14:textId="77777777" w:rsidR="00D10549" w:rsidRPr="00367F0F" w:rsidRDefault="00D10549" w:rsidP="00D1054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C4481EE" wp14:editId="255BD572">
                <wp:simplePos x="0" y="0"/>
                <wp:positionH relativeFrom="column">
                  <wp:posOffset>5338082</wp:posOffset>
                </wp:positionH>
                <wp:positionV relativeFrom="paragraph">
                  <wp:posOffset>3065871</wp:posOffset>
                </wp:positionV>
                <wp:extent cx="543120" cy="362732"/>
                <wp:effectExtent l="0" t="0" r="0" b="0"/>
                <wp:wrapNone/>
                <wp:docPr id="356" name="Надпись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90FF9" w14:textId="77777777" w:rsidR="00D10549" w:rsidRPr="00367F0F" w:rsidRDefault="00D10549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81EE" id="Надпись 356" o:spid="_x0000_s1147" type="#_x0000_t202" style="position:absolute;left:0;text-align:left;margin-left:420.3pt;margin-top:241.4pt;width:42.75pt;height:28.5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" filled="f" stroked="f" strokeweight=".5pt">
                <v:textbox>
                  <w:txbxContent>
                    <w:p w14:paraId="65990FF9" w14:textId="77777777" w:rsidR="00D10549" w:rsidRPr="00367F0F" w:rsidRDefault="00D10549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7E92155" wp14:editId="75155E87">
                <wp:simplePos x="0" y="0"/>
                <wp:positionH relativeFrom="column">
                  <wp:posOffset>2343966</wp:posOffset>
                </wp:positionH>
                <wp:positionV relativeFrom="paragraph">
                  <wp:posOffset>4719955</wp:posOffset>
                </wp:positionV>
                <wp:extent cx="361950" cy="358140"/>
                <wp:effectExtent l="0" t="0" r="0" b="3810"/>
                <wp:wrapNone/>
                <wp:docPr id="355" name="Надпись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BEF04" w14:textId="77777777" w:rsidR="00D10549" w:rsidRDefault="00D10549" w:rsidP="00D1054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2155" id="Надпись 355" o:spid="_x0000_s1148" type="#_x0000_t202" style="position:absolute;left:0;text-align:left;margin-left:184.55pt;margin-top:371.65pt;width:28.5pt;height:28.2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624Gg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" filled="f" stroked="f" strokeweight=".5pt">
                <v:textbox>
                  <w:txbxContent>
                    <w:p w14:paraId="51EBEF04" w14:textId="77777777" w:rsidR="00D10549" w:rsidRDefault="00D10549" w:rsidP="00D1054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9C56E06" wp14:editId="4644A147">
                <wp:simplePos x="0" y="0"/>
                <wp:positionH relativeFrom="column">
                  <wp:posOffset>2363560</wp:posOffset>
                </wp:positionH>
                <wp:positionV relativeFrom="paragraph">
                  <wp:posOffset>3965666</wp:posOffset>
                </wp:positionV>
                <wp:extent cx="361950" cy="358140"/>
                <wp:effectExtent l="0" t="0" r="0" b="3810"/>
                <wp:wrapNone/>
                <wp:docPr id="354" name="Надпись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25DC8" w14:textId="77777777" w:rsidR="00D10549" w:rsidRDefault="00D10549" w:rsidP="00D1054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56E06" id="Надпись 354" o:spid="_x0000_s1149" type="#_x0000_t202" style="position:absolute;left:0;text-align:left;margin-left:186.1pt;margin-top:312.25pt;width:28.5pt;height:28.2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" filled="f" stroked="f" strokeweight=".5pt">
                <v:textbox>
                  <w:txbxContent>
                    <w:p w14:paraId="41325DC8" w14:textId="77777777" w:rsidR="00D10549" w:rsidRDefault="00D10549" w:rsidP="00D1054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50D66C3" wp14:editId="6DC72866">
                <wp:simplePos x="0" y="0"/>
                <wp:positionH relativeFrom="column">
                  <wp:posOffset>3243943</wp:posOffset>
                </wp:positionH>
                <wp:positionV relativeFrom="paragraph">
                  <wp:posOffset>2886710</wp:posOffset>
                </wp:positionV>
                <wp:extent cx="361950" cy="358140"/>
                <wp:effectExtent l="0" t="0" r="0" b="3810"/>
                <wp:wrapNone/>
                <wp:docPr id="353" name="Надпись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B2D9F" w14:textId="77777777" w:rsidR="00D10549" w:rsidRDefault="00D10549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66C3" id="Надпись 353" o:spid="_x0000_s1150" type="#_x0000_t202" style="position:absolute;left:0;text-align:left;margin-left:255.45pt;margin-top:227.3pt;width:28.5pt;height:28.2pt;z-index:25198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J8qGg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" filled="f" stroked="f" strokeweight=".5pt">
                <v:textbox>
                  <w:txbxContent>
                    <w:p w14:paraId="62AB2D9F" w14:textId="77777777" w:rsidR="00D10549" w:rsidRDefault="00D10549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6B94491" wp14:editId="7AB614D2">
                <wp:simplePos x="0" y="0"/>
                <wp:positionH relativeFrom="column">
                  <wp:posOffset>5409142</wp:posOffset>
                </wp:positionH>
                <wp:positionV relativeFrom="paragraph">
                  <wp:posOffset>2886710</wp:posOffset>
                </wp:positionV>
                <wp:extent cx="356658" cy="3605530"/>
                <wp:effectExtent l="38100" t="0" r="43815" b="90170"/>
                <wp:wrapNone/>
                <wp:docPr id="352" name="Соединитель: уступ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658" cy="3605530"/>
                        </a:xfrm>
                        <a:prstGeom prst="bentConnector3">
                          <a:avLst>
                            <a:gd name="adj1" fmla="val -2285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60EB6" id="Соединитель: уступ 352" o:spid="_x0000_s1026" type="#_x0000_t34" style="position:absolute;margin-left:425.9pt;margin-top:227.3pt;width:28.1pt;height:283.9pt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" adj="-494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2BA0CD0" wp14:editId="72C290F3">
                <wp:simplePos x="0" y="0"/>
                <wp:positionH relativeFrom="column">
                  <wp:posOffset>4688955</wp:posOffset>
                </wp:positionH>
                <wp:positionV relativeFrom="paragraph">
                  <wp:posOffset>7032452</wp:posOffset>
                </wp:positionV>
                <wp:extent cx="1328" cy="546331"/>
                <wp:effectExtent l="76200" t="0" r="74930" b="63500"/>
                <wp:wrapNone/>
                <wp:docPr id="351" name="Прямая со стрелкой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8" cy="54633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65537" id="Прямая со стрелкой 351" o:spid="_x0000_s1026" type="#_x0000_t32" style="position:absolute;margin-left:369.2pt;margin-top:553.75pt;width:.1pt;height:4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 w:rsidR="00D774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0445F8" wp14:editId="1DE830F5">
                <wp:simplePos x="0" y="0"/>
                <wp:positionH relativeFrom="column">
                  <wp:posOffset>3791874</wp:posOffset>
                </wp:positionH>
                <wp:positionV relativeFrom="paragraph">
                  <wp:posOffset>7578783</wp:posOffset>
                </wp:positionV>
                <wp:extent cx="1618326" cy="892694"/>
                <wp:effectExtent l="0" t="0" r="20320" b="22225"/>
                <wp:wrapNone/>
                <wp:docPr id="349" name="Блок-схема: знак завершения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326" cy="89269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39497" w14:textId="485460FC" w:rsidR="00D774B7" w:rsidRPr="00D774B7" w:rsidRDefault="00D774B7" w:rsidP="00D774B7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445F8" id="Блок-схема: знак завершения 349" o:spid="_x0000_s1151" type="#_x0000_t116" style="position:absolute;left:0;text-align:left;margin-left:298.55pt;margin-top:596.75pt;width:127.45pt;height:70.3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" fillcolor="white [3212]" strokecolor="black [3213]" strokeweight="1pt">
                <v:textbox>
                  <w:txbxContent>
                    <w:p w14:paraId="14E39497" w14:textId="485460FC" w:rsidR="00D774B7" w:rsidRPr="00D774B7" w:rsidRDefault="00D774B7" w:rsidP="00D774B7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D774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CACBFFB" wp14:editId="1DDA27B7">
                <wp:simplePos x="0" y="0"/>
                <wp:positionH relativeFrom="column">
                  <wp:posOffset>3782810</wp:posOffset>
                </wp:positionH>
                <wp:positionV relativeFrom="paragraph">
                  <wp:posOffset>6311900</wp:posOffset>
                </wp:positionV>
                <wp:extent cx="1629526" cy="721360"/>
                <wp:effectExtent l="0" t="0" r="27940" b="21590"/>
                <wp:wrapNone/>
                <wp:docPr id="348" name="Блок-схема: процесс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526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C634C" w14:textId="300DBD0E" w:rsidR="00D774B7" w:rsidRPr="00D774B7" w:rsidRDefault="00D774B7" w:rsidP="00D774B7">
                            <w:pPr>
                              <w:pStyle w:val="-"/>
                            </w:pPr>
                            <w:r>
                              <w:t>addRecord(name,number)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BFFB" id="Блок-схема: процесс 348" o:spid="_x0000_s1152" type="#_x0000_t109" style="position:absolute;left:0;text-align:left;margin-left:297.85pt;margin-top:497pt;width:128.3pt;height:56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" fillcolor="white [3212]" strokecolor="black [3213]" strokeweight="1pt">
                <v:textbox>
                  <w:txbxContent>
                    <w:p w14:paraId="2CDC634C" w14:textId="300DBD0E" w:rsidR="00D774B7" w:rsidRPr="00D774B7" w:rsidRDefault="00D774B7" w:rsidP="00D774B7">
                      <w:pPr>
                        <w:pStyle w:val="-"/>
                      </w:pPr>
                      <w:r>
                        <w:t>addRecord(name,number)</w:t>
                      </w:r>
                    </w:p>
                  </w:txbxContent>
                </v:textbox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9543D77" wp14:editId="068D39EE">
                <wp:simplePos x="0" y="0"/>
                <wp:positionH relativeFrom="column">
                  <wp:posOffset>520065</wp:posOffset>
                </wp:positionH>
                <wp:positionV relativeFrom="paragraph">
                  <wp:posOffset>5035550</wp:posOffset>
                </wp:positionV>
                <wp:extent cx="45719" cy="45719"/>
                <wp:effectExtent l="0" t="0" r="12065" b="12065"/>
                <wp:wrapNone/>
                <wp:docPr id="346" name="Блок-схема: узел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8C635" id="Блок-схема: узел 346" o:spid="_x0000_s1026" type="#_x0000_t120" style="position:absolute;margin-left:40.95pt;margin-top:396.5pt;width:3.6pt;height:3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w+vsQ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E864298" wp14:editId="588868D6">
                <wp:simplePos x="0" y="0"/>
                <wp:positionH relativeFrom="column">
                  <wp:posOffset>519430</wp:posOffset>
                </wp:positionH>
                <wp:positionV relativeFrom="paragraph">
                  <wp:posOffset>4124325</wp:posOffset>
                </wp:positionV>
                <wp:extent cx="45719" cy="45719"/>
                <wp:effectExtent l="0" t="0" r="12065" b="12065"/>
                <wp:wrapNone/>
                <wp:docPr id="345" name="Блок-схема: узел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D6ADA" id="Блок-схема: узел 345" o:spid="_x0000_s1026" type="#_x0000_t120" style="position:absolute;margin-left:40.9pt;margin-top:324.75pt;width:3.6pt;height:3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15A3EA8" wp14:editId="01B42B02">
                <wp:simplePos x="0" y="0"/>
                <wp:positionH relativeFrom="column">
                  <wp:posOffset>4658995</wp:posOffset>
                </wp:positionH>
                <wp:positionV relativeFrom="paragraph">
                  <wp:posOffset>2325878</wp:posOffset>
                </wp:positionV>
                <wp:extent cx="45719" cy="45719"/>
                <wp:effectExtent l="0" t="0" r="12065" b="12065"/>
                <wp:wrapNone/>
                <wp:docPr id="344" name="Блок-схема: узел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054AD" id="Блок-схема: узел 344" o:spid="_x0000_s1026" type="#_x0000_t120" style="position:absolute;margin-left:366.85pt;margin-top:183.15pt;width:3.6pt;height:3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0F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+mw0ok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D7BC942" wp14:editId="3DBEE130">
                <wp:simplePos x="0" y="0"/>
                <wp:positionH relativeFrom="column">
                  <wp:posOffset>901700</wp:posOffset>
                </wp:positionH>
                <wp:positionV relativeFrom="paragraph">
                  <wp:posOffset>2341880</wp:posOffset>
                </wp:positionV>
                <wp:extent cx="3788410" cy="1084580"/>
                <wp:effectExtent l="0" t="76200" r="0" b="20320"/>
                <wp:wrapNone/>
                <wp:docPr id="342" name="Соединитель: уступ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8410" cy="1084580"/>
                        </a:xfrm>
                        <a:prstGeom prst="bentConnector3">
                          <a:avLst>
                            <a:gd name="adj1" fmla="val 52179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774F0" id="Соединитель: уступ 342" o:spid="_x0000_s1026" type="#_x0000_t34" style="position:absolute;margin-left:71pt;margin-top:184.4pt;width:298.3pt;height:85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" adj="11271" strokecolor="black [3200]" strokeweight="1.5pt">
                <v:stroke endarrow="block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7B233B0" wp14:editId="33498F63">
                <wp:simplePos x="0" y="0"/>
                <wp:positionH relativeFrom="column">
                  <wp:posOffset>541020</wp:posOffset>
                </wp:positionH>
                <wp:positionV relativeFrom="paragraph">
                  <wp:posOffset>3606800</wp:posOffset>
                </wp:positionV>
                <wp:extent cx="3065780" cy="2344420"/>
                <wp:effectExtent l="76200" t="38100" r="20320" b="36830"/>
                <wp:wrapNone/>
                <wp:docPr id="341" name="Соединитель: уступ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65780" cy="234442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F19CB" id="Соединитель: уступ 341" o:spid="_x0000_s1026" type="#_x0000_t34" style="position:absolute;margin-left:42.6pt;margin-top:284pt;width:241.4pt;height:184.6pt;flip:x y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" adj="21582" strokecolor="black [3200]" strokeweight="1.5pt">
                <v:stroke endarrow="block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54C753E" wp14:editId="5B7B437B">
                <wp:simplePos x="0" y="0"/>
                <wp:positionH relativeFrom="column">
                  <wp:posOffset>3606800</wp:posOffset>
                </wp:positionH>
                <wp:positionV relativeFrom="paragraph">
                  <wp:posOffset>5591810</wp:posOffset>
                </wp:positionV>
                <wp:extent cx="0" cy="359410"/>
                <wp:effectExtent l="0" t="0" r="38100" b="21590"/>
                <wp:wrapNone/>
                <wp:docPr id="340" name="Прямая со стрелко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A364B" id="Прямая со стрелкой 340" o:spid="_x0000_s1026" type="#_x0000_t32" style="position:absolute;margin-left:284pt;margin-top:440.3pt;width:0;height:28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" strokecolor="black [3200]" strokeweight="1.5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67CB80F" wp14:editId="0B8A5AA9">
                <wp:simplePos x="0" y="0"/>
                <wp:positionH relativeFrom="column">
                  <wp:posOffset>541020</wp:posOffset>
                </wp:positionH>
                <wp:positionV relativeFrom="paragraph">
                  <wp:posOffset>4147820</wp:posOffset>
                </wp:positionV>
                <wp:extent cx="544195" cy="0"/>
                <wp:effectExtent l="38100" t="76200" r="0" b="95250"/>
                <wp:wrapNone/>
                <wp:docPr id="339" name="Прямая со стрелко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19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BCBBD" id="Прямая со стрелкой 339" o:spid="_x0000_s1026" type="#_x0000_t32" style="position:absolute;margin-left:42.6pt;margin-top:326.6pt;width:42.85pt;height:0;flip:x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B10B5D" wp14:editId="3833BCA5">
                <wp:simplePos x="0" y="0"/>
                <wp:positionH relativeFrom="column">
                  <wp:posOffset>541020</wp:posOffset>
                </wp:positionH>
                <wp:positionV relativeFrom="paragraph">
                  <wp:posOffset>5052060</wp:posOffset>
                </wp:positionV>
                <wp:extent cx="537845" cy="0"/>
                <wp:effectExtent l="38100" t="76200" r="0" b="95250"/>
                <wp:wrapNone/>
                <wp:docPr id="338" name="Прямая со стрелкой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84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4A8D3" id="Прямая со стрелкой 338" o:spid="_x0000_s1026" type="#_x0000_t32" style="position:absolute;margin-left:42.6pt;margin-top:397.8pt;width:42.35pt;height:0;flip:x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2E47A27" wp14:editId="515A2454">
                <wp:simplePos x="0" y="0"/>
                <wp:positionH relativeFrom="column">
                  <wp:posOffset>2164080</wp:posOffset>
                </wp:positionH>
                <wp:positionV relativeFrom="paragraph">
                  <wp:posOffset>5049520</wp:posOffset>
                </wp:positionV>
                <wp:extent cx="383540" cy="0"/>
                <wp:effectExtent l="38100" t="76200" r="0" b="95250"/>
                <wp:wrapNone/>
                <wp:docPr id="337" name="Прямая со стрелкой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54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3A327" id="Прямая со стрелкой 337" o:spid="_x0000_s1026" type="#_x0000_t32" style="position:absolute;margin-left:170.4pt;margin-top:397.6pt;width:30.2pt;height:0;flip:x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0DE7369" wp14:editId="0570FB77">
                <wp:simplePos x="0" y="0"/>
                <wp:positionH relativeFrom="column">
                  <wp:posOffset>3603625</wp:posOffset>
                </wp:positionH>
                <wp:positionV relativeFrom="paragraph">
                  <wp:posOffset>4328160</wp:posOffset>
                </wp:positionV>
                <wp:extent cx="0" cy="180340"/>
                <wp:effectExtent l="76200" t="0" r="57150" b="48260"/>
                <wp:wrapNone/>
                <wp:docPr id="336" name="Прямая со стрелкой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DFCB1" id="Прямая со стрелкой 336" o:spid="_x0000_s1026" type="#_x0000_t32" style="position:absolute;margin-left:283.75pt;margin-top:340.8pt;width:0;height:14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5552BFA" wp14:editId="61A6AA6A">
                <wp:simplePos x="0" y="0"/>
                <wp:positionH relativeFrom="column">
                  <wp:posOffset>2162810</wp:posOffset>
                </wp:positionH>
                <wp:positionV relativeFrom="paragraph">
                  <wp:posOffset>3967480</wp:posOffset>
                </wp:positionV>
                <wp:extent cx="363855" cy="0"/>
                <wp:effectExtent l="38100" t="76200" r="0" b="95250"/>
                <wp:wrapNone/>
                <wp:docPr id="335" name="Прямая со стрелкой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85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E6B14" id="Прямая со стрелкой 335" o:spid="_x0000_s1026" type="#_x0000_t32" style="position:absolute;margin-left:170.3pt;margin-top:312.4pt;width:28.65pt;height:0;flip:x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00B4A1C" wp14:editId="3802E56E">
                <wp:simplePos x="0" y="0"/>
                <wp:positionH relativeFrom="column">
                  <wp:posOffset>3606165</wp:posOffset>
                </wp:positionH>
                <wp:positionV relativeFrom="paragraph">
                  <wp:posOffset>2885440</wp:posOffset>
                </wp:positionV>
                <wp:extent cx="635" cy="721360"/>
                <wp:effectExtent l="76200" t="0" r="75565" b="59690"/>
                <wp:wrapNone/>
                <wp:docPr id="334" name="Прямая со стрелкой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213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D3E32" id="Прямая со стрелкой 334" o:spid="_x0000_s1026" type="#_x0000_t32" style="position:absolute;margin-left:283.95pt;margin-top:227.2pt;width:.05pt;height:56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0E6FD5F" wp14:editId="0957EA38">
                <wp:simplePos x="0" y="0"/>
                <wp:positionH relativeFrom="column">
                  <wp:posOffset>4688840</wp:posOffset>
                </wp:positionH>
                <wp:positionV relativeFrom="paragraph">
                  <wp:posOffset>2166620</wp:posOffset>
                </wp:positionV>
                <wp:extent cx="0" cy="356870"/>
                <wp:effectExtent l="76200" t="0" r="76200" b="62230"/>
                <wp:wrapNone/>
                <wp:docPr id="333" name="Прямая со стрелкой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E6090" id="Прямая со стрелкой 333" o:spid="_x0000_s1026" type="#_x0000_t32" style="position:absolute;margin-left:369.2pt;margin-top:170.6pt;width:0;height:28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26465CA" wp14:editId="2AC6B7E5">
                <wp:simplePos x="0" y="0"/>
                <wp:positionH relativeFrom="column">
                  <wp:posOffset>3784600</wp:posOffset>
                </wp:positionH>
                <wp:positionV relativeFrom="paragraph">
                  <wp:posOffset>1800860</wp:posOffset>
                </wp:positionV>
                <wp:extent cx="363220" cy="0"/>
                <wp:effectExtent l="0" t="76200" r="17780" b="95250"/>
                <wp:wrapNone/>
                <wp:docPr id="332" name="Прямая со стрелкой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2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64768" id="Прямая со стрелкой 332" o:spid="_x0000_s1026" type="#_x0000_t32" style="position:absolute;margin-left:298pt;margin-top:141.8pt;width:28.6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4DA0EE6" wp14:editId="28A805CE">
                <wp:simplePos x="0" y="0"/>
                <wp:positionH relativeFrom="column">
                  <wp:posOffset>1085215</wp:posOffset>
                </wp:positionH>
                <wp:positionV relativeFrom="paragraph">
                  <wp:posOffset>3788410</wp:posOffset>
                </wp:positionV>
                <wp:extent cx="1077595" cy="539750"/>
                <wp:effectExtent l="0" t="0" r="27305" b="12700"/>
                <wp:wrapNone/>
                <wp:docPr id="329" name="Блок-схема: процесс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595" cy="53975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26130" w14:textId="11BDFE48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name = f[i];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0EE6" id="Блок-схема: процесс 329" o:spid="_x0000_s1153" type="#_x0000_t109" style="position:absolute;left:0;text-align:left;margin-left:85.45pt;margin-top:298.3pt;width:84.85pt;height:42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" fillcolor="white [3212]" strokecolor="black [3213]" strokeweight="1pt">
                <v:textbox>
                  <w:txbxContent>
                    <w:p w14:paraId="2DB26130" w14:textId="11BDFE48" w:rsidR="008F1C58" w:rsidRPr="008F1C58" w:rsidRDefault="008F1C58" w:rsidP="008F1C58">
                      <w:pPr>
                        <w:pStyle w:val="-"/>
                      </w:pPr>
                      <w:r>
                        <w:t>name = f[i];</w:t>
                      </w:r>
                    </w:p>
                  </w:txbxContent>
                </v:textbox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C90DC65" wp14:editId="736CF0FF">
                <wp:simplePos x="0" y="0"/>
                <wp:positionH relativeFrom="column">
                  <wp:posOffset>183515</wp:posOffset>
                </wp:positionH>
                <wp:positionV relativeFrom="paragraph">
                  <wp:posOffset>3246120</wp:posOffset>
                </wp:positionV>
                <wp:extent cx="718185" cy="358140"/>
                <wp:effectExtent l="0" t="0" r="24765" b="22860"/>
                <wp:wrapNone/>
                <wp:docPr id="331" name="Блок-схема: процесс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3581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83DEF" w14:textId="0C200A41" w:rsidR="00313D41" w:rsidRPr="00313D41" w:rsidRDefault="00313D41" w:rsidP="00313D41">
                            <w:pPr>
                              <w:pStyle w:val="-"/>
                            </w:pPr>
                            <w: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0DC65" id="Блок-схема: процесс 331" o:spid="_x0000_s1154" type="#_x0000_t109" style="position:absolute;left:0;text-align:left;margin-left:14.45pt;margin-top:255.6pt;width:56.55pt;height:28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" fillcolor="white [3212]" strokecolor="black [3213]" strokeweight="1pt">
                <v:textbox>
                  <w:txbxContent>
                    <w:p w14:paraId="69F83DEF" w14:textId="0C200A41" w:rsidR="00313D41" w:rsidRPr="00313D41" w:rsidRDefault="00313D41" w:rsidP="00313D41">
                      <w:pPr>
                        <w:pStyle w:val="-"/>
                      </w:pPr>
                      <w: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C43A244" wp14:editId="558A90CC">
                <wp:simplePos x="0" y="0"/>
                <wp:positionH relativeFrom="column">
                  <wp:posOffset>1085215</wp:posOffset>
                </wp:positionH>
                <wp:positionV relativeFrom="paragraph">
                  <wp:posOffset>4690110</wp:posOffset>
                </wp:positionV>
                <wp:extent cx="1074420" cy="721360"/>
                <wp:effectExtent l="0" t="0" r="11430" b="21590"/>
                <wp:wrapNone/>
                <wp:docPr id="330" name="Блок-схема: процесс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B5B2D" w14:textId="338CF769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number = f[i];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3A244" id="Блок-схема: процесс 330" o:spid="_x0000_s1155" type="#_x0000_t109" style="position:absolute;left:0;text-align:left;margin-left:85.45pt;margin-top:369.3pt;width:84.6pt;height:56.8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" fillcolor="white [3212]" strokecolor="black [3213]" strokeweight="1pt">
                <v:textbox>
                  <w:txbxContent>
                    <w:p w14:paraId="258B5B2D" w14:textId="338CF769" w:rsidR="008F1C58" w:rsidRPr="008F1C58" w:rsidRDefault="008F1C58" w:rsidP="008F1C58">
                      <w:pPr>
                        <w:pStyle w:val="-"/>
                      </w:pPr>
                      <w:r>
                        <w:t>number = f[i];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555EBE1" wp14:editId="442465A3">
                <wp:simplePos x="0" y="0"/>
                <wp:positionH relativeFrom="column">
                  <wp:posOffset>2525395</wp:posOffset>
                </wp:positionH>
                <wp:positionV relativeFrom="paragraph">
                  <wp:posOffset>4511040</wp:posOffset>
                </wp:positionV>
                <wp:extent cx="2164080" cy="1079500"/>
                <wp:effectExtent l="19050" t="19050" r="45720" b="44450"/>
                <wp:wrapNone/>
                <wp:docPr id="328" name="Ромб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795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7E35B" w14:textId="327EF175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f [i] == ”</w:t>
                            </w:r>
                            <w:r w:rsidRPr="008F1C58">
                              <w:t xml:space="preserve"> Phone 1 - Value</w:t>
                            </w:r>
                            <w:r>
                              <w:t xml:space="preserve">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5EBE1" id="Ромб 328" o:spid="_x0000_s1156" type="#_x0000_t4" style="position:absolute;left:0;text-align:left;margin-left:198.85pt;margin-top:355.2pt;width:170.4pt;height:8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" fillcolor="white [3212]" strokecolor="black [3213]" strokeweight="1pt">
                <v:textbox>
                  <w:txbxContent>
                    <w:p w14:paraId="6507E35B" w14:textId="327EF175" w:rsidR="008F1C58" w:rsidRPr="008F1C58" w:rsidRDefault="008F1C58" w:rsidP="008F1C58">
                      <w:pPr>
                        <w:pStyle w:val="-"/>
                      </w:pPr>
                      <w:r>
                        <w:t>f [i] == ”</w:t>
                      </w:r>
                      <w:r w:rsidRPr="008F1C58">
                        <w:t xml:space="preserve"> Phone 1 - Value</w:t>
                      </w:r>
                      <w:r>
                        <w:t xml:space="preserve">” 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F89585D" wp14:editId="36D8B8A5">
                <wp:simplePos x="0" y="0"/>
                <wp:positionH relativeFrom="column">
                  <wp:posOffset>2526030</wp:posOffset>
                </wp:positionH>
                <wp:positionV relativeFrom="paragraph">
                  <wp:posOffset>3606800</wp:posOffset>
                </wp:positionV>
                <wp:extent cx="2163445" cy="721360"/>
                <wp:effectExtent l="38100" t="19050" r="46355" b="40640"/>
                <wp:wrapNone/>
                <wp:docPr id="327" name="Ромб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F4EF" w14:textId="6388C1DD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 xml:space="preserve">f [i] == ”Name”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9585D" id="Ромб 327" o:spid="_x0000_s1157" type="#_x0000_t4" style="position:absolute;left:0;text-align:left;margin-left:198.9pt;margin-top:284pt;width:170.35pt;height:56.8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" fillcolor="white [3212]" strokecolor="black [3213]" strokeweight="1pt">
                <v:textbox>
                  <w:txbxContent>
                    <w:p w14:paraId="3B4DF4EF" w14:textId="6388C1DD" w:rsidR="008F1C58" w:rsidRPr="008F1C58" w:rsidRDefault="008F1C58" w:rsidP="008F1C58">
                      <w:pPr>
                        <w:pStyle w:val="-"/>
                      </w:pPr>
                      <w:r>
                        <w:t xml:space="preserve">f [i] == ”Name” 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D0FC22A" wp14:editId="23E56BDF">
                <wp:simplePos x="0" y="0"/>
                <wp:positionH relativeFrom="column">
                  <wp:posOffset>3607435</wp:posOffset>
                </wp:positionH>
                <wp:positionV relativeFrom="paragraph">
                  <wp:posOffset>2524760</wp:posOffset>
                </wp:positionV>
                <wp:extent cx="2159635" cy="721360"/>
                <wp:effectExtent l="38100" t="19050" r="31115" b="40640"/>
                <wp:wrapNone/>
                <wp:docPr id="326" name="Ромб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2D619" w14:textId="6E65F11B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i&lt;f.size()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C22A" id="Ромб 326" o:spid="_x0000_s1158" type="#_x0000_t4" style="position:absolute;left:0;text-align:left;margin-left:284.05pt;margin-top:198.8pt;width:170.05pt;height:56.8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" fillcolor="white [3212]" strokecolor="black [3213]" strokeweight="1pt">
                <v:textbox>
                  <w:txbxContent>
                    <w:p w14:paraId="65D2D619" w14:textId="6E65F11B" w:rsidR="008F1C58" w:rsidRPr="008F1C58" w:rsidRDefault="008F1C58" w:rsidP="008F1C58">
                      <w:pPr>
                        <w:pStyle w:val="-"/>
                      </w:pPr>
                      <w:r>
                        <w:t>i&lt;f.size()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38203D7" wp14:editId="1ADCEA68">
                <wp:simplePos x="0" y="0"/>
                <wp:positionH relativeFrom="column">
                  <wp:posOffset>4147820</wp:posOffset>
                </wp:positionH>
                <wp:positionV relativeFrom="paragraph">
                  <wp:posOffset>1442720</wp:posOffset>
                </wp:positionV>
                <wp:extent cx="1262380" cy="721360"/>
                <wp:effectExtent l="0" t="0" r="13970" b="21590"/>
                <wp:wrapNone/>
                <wp:docPr id="325" name="Блок-схема: процесс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59047" w14:textId="16240D14" w:rsidR="008F1C58" w:rsidRDefault="008F1C58" w:rsidP="008F1C58">
                            <w:pPr>
                              <w:pStyle w:val="-"/>
                            </w:pPr>
                            <w:r>
                              <w:t>std::string name, number;</w:t>
                            </w:r>
                          </w:p>
                          <w:p w14:paraId="00167DCE" w14:textId="552A645C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size_t 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203D7" id="Блок-схема: процесс 325" o:spid="_x0000_s1159" type="#_x0000_t109" style="position:absolute;left:0;text-align:left;margin-left:326.6pt;margin-top:113.6pt;width:99.4pt;height:56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" fillcolor="white [3212]" strokecolor="black [3213]" strokeweight="1pt">
                <v:textbox>
                  <w:txbxContent>
                    <w:p w14:paraId="6DE59047" w14:textId="16240D14" w:rsidR="008F1C58" w:rsidRDefault="008F1C58" w:rsidP="008F1C58">
                      <w:pPr>
                        <w:pStyle w:val="-"/>
                      </w:pPr>
                      <w:r>
                        <w:t>std::string name, number;</w:t>
                      </w:r>
                    </w:p>
                    <w:p w14:paraId="00167DCE" w14:textId="552A645C" w:rsidR="008F1C58" w:rsidRPr="008F1C58" w:rsidRDefault="008F1C58" w:rsidP="008F1C58">
                      <w:pPr>
                        <w:pStyle w:val="-"/>
                      </w:pPr>
                      <w:r>
                        <w:t>size_t i=0;</w:t>
                      </w:r>
                    </w:p>
                  </w:txbxContent>
                </v:textbox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E96E9F3" wp14:editId="1EEA04A9">
                <wp:simplePos x="0" y="0"/>
                <wp:positionH relativeFrom="column">
                  <wp:posOffset>2683129</wp:posOffset>
                </wp:positionH>
                <wp:positionV relativeFrom="paragraph">
                  <wp:posOffset>1241044</wp:posOffset>
                </wp:positionV>
                <wp:extent cx="45719" cy="45719"/>
                <wp:effectExtent l="0" t="0" r="12065" b="12065"/>
                <wp:wrapNone/>
                <wp:docPr id="324" name="Блок-схема: узел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8A3D7" id="Блок-схема: узел 324" o:spid="_x0000_s1026" type="#_x0000_t120" style="position:absolute;margin-left:211.25pt;margin-top:97.7pt;width:3.6pt;height:3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0/Z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+mw4ok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97D408C" wp14:editId="71F59613">
                <wp:simplePos x="0" y="0"/>
                <wp:positionH relativeFrom="column">
                  <wp:posOffset>2705361</wp:posOffset>
                </wp:positionH>
                <wp:positionV relativeFrom="paragraph">
                  <wp:posOffset>1261110</wp:posOffset>
                </wp:positionV>
                <wp:extent cx="0" cy="180415"/>
                <wp:effectExtent l="76200" t="0" r="57150" b="48260"/>
                <wp:wrapNone/>
                <wp:docPr id="323" name="Прямая со стрелкой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4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3C1A4" id="Прямая со стрелкой 323" o:spid="_x0000_s1026" type="#_x0000_t32" style="position:absolute;margin-left:213pt;margin-top:99.3pt;width:0;height:14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0FBB189" wp14:editId="32E57103">
                <wp:simplePos x="0" y="0"/>
                <wp:positionH relativeFrom="column">
                  <wp:posOffset>2705100</wp:posOffset>
                </wp:positionH>
                <wp:positionV relativeFrom="paragraph">
                  <wp:posOffset>723228</wp:posOffset>
                </wp:positionV>
                <wp:extent cx="2884954" cy="539152"/>
                <wp:effectExtent l="0" t="0" r="201295" b="32385"/>
                <wp:wrapNone/>
                <wp:docPr id="322" name="Соединитель: уступ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4954" cy="539152"/>
                        </a:xfrm>
                        <a:prstGeom prst="bentConnector3">
                          <a:avLst>
                            <a:gd name="adj1" fmla="val -6247"/>
                          </a:avLst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C6764" id="Соединитель: уступ 322" o:spid="_x0000_s1026" type="#_x0000_t34" style="position:absolute;margin-left:213pt;margin-top:56.95pt;width:227.15pt;height:42.45pt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" adj="-1349" strokecolor="black [3200]" strokeweight="1.5pt"/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D7DA4A3" wp14:editId="42C317FD">
                <wp:simplePos x="0" y="0"/>
                <wp:positionH relativeFrom="column">
                  <wp:posOffset>360680</wp:posOffset>
                </wp:positionH>
                <wp:positionV relativeFrom="paragraph">
                  <wp:posOffset>1262380</wp:posOffset>
                </wp:positionV>
                <wp:extent cx="2344420" cy="1262380"/>
                <wp:effectExtent l="190500" t="76200" r="0" b="33020"/>
                <wp:wrapNone/>
                <wp:docPr id="321" name="Соединитель: уступ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420" cy="1262380"/>
                        </a:xfrm>
                        <a:prstGeom prst="bentConnector3">
                          <a:avLst>
                            <a:gd name="adj1" fmla="val -7358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C1783" id="Соединитель: уступ 321" o:spid="_x0000_s1026" type="#_x0000_t34" style="position:absolute;margin-left:28.4pt;margin-top:99.4pt;width:184.6pt;height:99.4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" adj="-1589" strokecolor="black [3200]" strokeweight="1.5pt">
                <v:stroke endarrow="block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66CD539" wp14:editId="4245E949">
                <wp:simplePos x="0" y="0"/>
                <wp:positionH relativeFrom="column">
                  <wp:posOffset>1620483</wp:posOffset>
                </wp:positionH>
                <wp:positionV relativeFrom="paragraph">
                  <wp:posOffset>1803400</wp:posOffset>
                </wp:positionV>
                <wp:extent cx="2577" cy="541020"/>
                <wp:effectExtent l="76200" t="0" r="73660" b="49530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7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3593C" id="Прямая со стрелкой 320" o:spid="_x0000_s1026" type="#_x0000_t32" style="position:absolute;margin-left:127.6pt;margin-top:142pt;width:.2pt;height:42.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" strokecolor="black [3200]" strokeweight="1.5pt">
                <v:stroke endarrow="block"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B649182" wp14:editId="36450FD9">
                <wp:simplePos x="0" y="0"/>
                <wp:positionH relativeFrom="column">
                  <wp:posOffset>3606240</wp:posOffset>
                </wp:positionH>
                <wp:positionV relativeFrom="paragraph">
                  <wp:posOffset>721360</wp:posOffset>
                </wp:positionV>
                <wp:extent cx="360754" cy="1868"/>
                <wp:effectExtent l="0" t="76200" r="20320" b="93980"/>
                <wp:wrapNone/>
                <wp:docPr id="319" name="Прямая со стрелкой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754" cy="186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D5E93" id="Прямая со стрелкой 319" o:spid="_x0000_s1026" type="#_x0000_t32" style="position:absolute;margin-left:283.95pt;margin-top:56.8pt;width:28.4pt;height:.1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E8458AD" wp14:editId="5AC5D779">
                <wp:simplePos x="0" y="0"/>
                <wp:positionH relativeFrom="column">
                  <wp:posOffset>1081106</wp:posOffset>
                </wp:positionH>
                <wp:positionV relativeFrom="paragraph">
                  <wp:posOffset>721360</wp:posOffset>
                </wp:positionV>
                <wp:extent cx="361614" cy="0"/>
                <wp:effectExtent l="0" t="76200" r="19685" b="95250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1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91505" id="Прямая со стрелкой 318" o:spid="_x0000_s1026" type="#_x0000_t32" style="position:absolute;margin-left:85.15pt;margin-top:56.8pt;width:28.45pt;height:0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A274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32D5E1" wp14:editId="279638DB">
                <wp:simplePos x="0" y="0"/>
                <wp:positionH relativeFrom="column">
                  <wp:posOffset>360568</wp:posOffset>
                </wp:positionH>
                <wp:positionV relativeFrom="paragraph">
                  <wp:posOffset>2341245</wp:posOffset>
                </wp:positionV>
                <wp:extent cx="2186828" cy="720634"/>
                <wp:effectExtent l="0" t="0" r="23495" b="22860"/>
                <wp:wrapNone/>
                <wp:docPr id="317" name="Блок-схема: процесс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828" cy="72063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A9B60" w14:textId="4EFE3214" w:rsidR="00A27465" w:rsidRDefault="00A27465" w:rsidP="00A27465">
                            <w:pPr>
                              <w:pStyle w:val="-"/>
                            </w:pPr>
                            <w:r>
                              <w:t>std::pair&lt;std::string,size_t&gt; tmp=getCSVField(buf,start_i);</w:t>
                            </w:r>
                          </w:p>
                          <w:p w14:paraId="0E578E91" w14:textId="61EA382D" w:rsidR="00A27465" w:rsidRDefault="00A27465" w:rsidP="00A27465">
                            <w:pPr>
                              <w:pStyle w:val="-"/>
                            </w:pPr>
                            <w:r>
                              <w:t>v.push_back(tmp.first);</w:t>
                            </w:r>
                          </w:p>
                          <w:p w14:paraId="5004F83D" w14:textId="77777777" w:rsidR="00A27465" w:rsidRPr="00642651" w:rsidRDefault="00A27465" w:rsidP="00A27465">
                            <w:pPr>
                              <w:pStyle w:val="-"/>
                            </w:pPr>
                            <w:r>
                              <w:t>start_i=tmp.second;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2D5E1" id="Блок-схема: процесс 317" o:spid="_x0000_s1160" type="#_x0000_t109" style="position:absolute;left:0;text-align:left;margin-left:28.4pt;margin-top:184.35pt;width:172.2pt;height:56.7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" fillcolor="white [3212]" strokecolor="black [3213]" strokeweight="1pt">
                <v:textbox>
                  <w:txbxContent>
                    <w:p w14:paraId="47EA9B60" w14:textId="4EFE3214" w:rsidR="00A27465" w:rsidRDefault="00A27465" w:rsidP="00A27465">
                      <w:pPr>
                        <w:pStyle w:val="-"/>
                      </w:pPr>
                      <w:r>
                        <w:t>std::pair&lt;std::string,size_t&gt; tmp=getCSVField(buf,start_i);</w:t>
                      </w:r>
                    </w:p>
                    <w:p w14:paraId="0E578E91" w14:textId="61EA382D" w:rsidR="00A27465" w:rsidRDefault="00A27465" w:rsidP="00A27465">
                      <w:pPr>
                        <w:pStyle w:val="-"/>
                      </w:pPr>
                      <w:r>
                        <w:t>v.push_back(tmp.first);</w:t>
                      </w:r>
                    </w:p>
                    <w:p w14:paraId="5004F83D" w14:textId="77777777" w:rsidR="00A27465" w:rsidRPr="00642651" w:rsidRDefault="00A27465" w:rsidP="00A27465">
                      <w:pPr>
                        <w:pStyle w:val="-"/>
                      </w:pPr>
                      <w:r>
                        <w:t>start_i=tmp.second;</w:t>
                      </w:r>
                    </w:p>
                  </w:txbxContent>
                </v:textbox>
              </v:shape>
            </w:pict>
          </mc:Fallback>
        </mc:AlternateContent>
      </w:r>
      <w:r w:rsidR="00EB225F" w:rsidRPr="00EB22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E812866" wp14:editId="6D1EE930">
                <wp:simplePos x="0" y="0"/>
                <wp:positionH relativeFrom="column">
                  <wp:posOffset>1621230</wp:posOffset>
                </wp:positionH>
                <wp:positionV relativeFrom="paragraph">
                  <wp:posOffset>1442234</wp:posOffset>
                </wp:positionV>
                <wp:extent cx="2166209" cy="720090"/>
                <wp:effectExtent l="38100" t="19050" r="43815" b="41910"/>
                <wp:wrapNone/>
                <wp:docPr id="315" name="Ромб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209" cy="72009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39C6E" w14:textId="77777777" w:rsidR="00EB225F" w:rsidRPr="002D21CA" w:rsidRDefault="00EB225F" w:rsidP="00EB225F">
                            <w:pPr>
                              <w:pStyle w:val="-"/>
                            </w:pPr>
                            <w:r>
                              <w:t>buf.size()&gt;start_i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2866" id="Ромб 315" o:spid="_x0000_s1161" type="#_x0000_t4" style="position:absolute;left:0;text-align:left;margin-left:127.65pt;margin-top:113.55pt;width:170.55pt;height:56.7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" fillcolor="white [3212]" strokecolor="black [3213]" strokeweight="1pt">
                <v:textbox>
                  <w:txbxContent>
                    <w:p w14:paraId="13A39C6E" w14:textId="77777777" w:rsidR="00EB225F" w:rsidRPr="002D21CA" w:rsidRDefault="00EB225F" w:rsidP="00EB225F">
                      <w:pPr>
                        <w:pStyle w:val="-"/>
                      </w:pPr>
                      <w:r>
                        <w:t>buf.size()&gt;start_i</w:t>
                      </w:r>
                    </w:p>
                  </w:txbxContent>
                </v:textbox>
              </v:shape>
            </w:pict>
          </mc:Fallback>
        </mc:AlternateContent>
      </w:r>
      <w:r w:rsidR="001F76A6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5F07E10" wp14:editId="4EE42025">
                <wp:simplePos x="0" y="0"/>
                <wp:positionH relativeFrom="column">
                  <wp:posOffset>3967480</wp:posOffset>
                </wp:positionH>
                <wp:positionV relativeFrom="paragraph">
                  <wp:posOffset>360680</wp:posOffset>
                </wp:positionV>
                <wp:extent cx="1623060" cy="720837"/>
                <wp:effectExtent l="0" t="0" r="15240" b="22225"/>
                <wp:wrapNone/>
                <wp:docPr id="312" name="Блок-схема: процесс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2083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1D84F" w14:textId="3689C009" w:rsidR="001F76A6" w:rsidRDefault="001F76A6" w:rsidP="001F76A6">
                            <w:pPr>
                              <w:pStyle w:val="-"/>
                            </w:pPr>
                            <w:r>
                              <w:t>std::string buf;</w:t>
                            </w:r>
                          </w:p>
                          <w:p w14:paraId="5D98F4E8" w14:textId="117A27A0" w:rsidR="001F76A6" w:rsidRDefault="001F76A6" w:rsidP="001F76A6">
                            <w:pPr>
                              <w:pStyle w:val="-"/>
                            </w:pPr>
                            <w:r>
                              <w:t>size_t start_i=0;</w:t>
                            </w:r>
                          </w:p>
                          <w:p w14:paraId="164ED622" w14:textId="37D419D9" w:rsidR="001F76A6" w:rsidRDefault="001F76A6" w:rsidP="001F76A6">
                            <w:pPr>
                              <w:pStyle w:val="-"/>
                            </w:pPr>
                            <w:r>
                              <w:t>std::vector&lt;std::string&gt; v;</w:t>
                            </w:r>
                          </w:p>
                          <w:p w14:paraId="5EF06D27" w14:textId="4C67C185" w:rsidR="001F76A6" w:rsidRPr="00EB225F" w:rsidRDefault="001F76A6" w:rsidP="001F76A6">
                            <w:pPr>
                              <w:pStyle w:val="-"/>
                            </w:pPr>
                            <w:r>
                              <w:t>getline(in,buf)</w:t>
                            </w:r>
                            <w:r w:rsidR="00EB225F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07E10" id="Блок-схема: процесс 312" o:spid="_x0000_s1162" type="#_x0000_t109" style="position:absolute;left:0;text-align:left;margin-left:312.4pt;margin-top:28.4pt;width:127.8pt;height:56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" fillcolor="white [3212]" strokecolor="black [3213]" strokeweight="1pt">
                <v:textbox>
                  <w:txbxContent>
                    <w:p w14:paraId="3051D84F" w14:textId="3689C009" w:rsidR="001F76A6" w:rsidRDefault="001F76A6" w:rsidP="001F76A6">
                      <w:pPr>
                        <w:pStyle w:val="-"/>
                      </w:pPr>
                      <w:r>
                        <w:t>std::string buf;</w:t>
                      </w:r>
                    </w:p>
                    <w:p w14:paraId="5D98F4E8" w14:textId="117A27A0" w:rsidR="001F76A6" w:rsidRDefault="001F76A6" w:rsidP="001F76A6">
                      <w:pPr>
                        <w:pStyle w:val="-"/>
                      </w:pPr>
                      <w:r>
                        <w:t>size_t start_i=0;</w:t>
                      </w:r>
                    </w:p>
                    <w:p w14:paraId="164ED622" w14:textId="37D419D9" w:rsidR="001F76A6" w:rsidRDefault="001F76A6" w:rsidP="001F76A6">
                      <w:pPr>
                        <w:pStyle w:val="-"/>
                      </w:pPr>
                      <w:r>
                        <w:t>std::vector&lt;std::string&gt; v;</w:t>
                      </w:r>
                    </w:p>
                    <w:p w14:paraId="5EF06D27" w14:textId="4C67C185" w:rsidR="001F76A6" w:rsidRPr="00EB225F" w:rsidRDefault="001F76A6" w:rsidP="001F76A6">
                      <w:pPr>
                        <w:pStyle w:val="-"/>
                      </w:pPr>
                      <w:r>
                        <w:t>getline(in,buf)</w:t>
                      </w:r>
                      <w:r w:rsidR="00EB225F"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410D08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2B86258" wp14:editId="499FE83F">
                <wp:simplePos x="0" y="0"/>
                <wp:positionH relativeFrom="column">
                  <wp:posOffset>1443430</wp:posOffset>
                </wp:positionH>
                <wp:positionV relativeFrom="paragraph">
                  <wp:posOffset>360157</wp:posOffset>
                </wp:positionV>
                <wp:extent cx="2163370" cy="721360"/>
                <wp:effectExtent l="0" t="0" r="27940" b="21590"/>
                <wp:wrapNone/>
                <wp:docPr id="311" name="Блок-схема: внутренняя память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370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7235A" w14:textId="7B1E1D55" w:rsidR="00410D08" w:rsidRPr="00410D08" w:rsidRDefault="00410D08" w:rsidP="00410D08">
                            <w:pPr>
                              <w:pStyle w:val="-"/>
                            </w:pPr>
                            <w:r>
                              <w:t>получить std::istream in, const std::vector&lt;std::string&gt;&amp; 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86258" id="Блок-схема: внутренняя память 311" o:spid="_x0000_s1163" type="#_x0000_t113" style="position:absolute;left:0;text-align:left;margin-left:113.65pt;margin-top:28.35pt;width:170.35pt;height:56.8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" fillcolor="white [3212]" strokecolor="black [3213]" strokeweight="1pt">
                <v:textbox>
                  <w:txbxContent>
                    <w:p w14:paraId="3227235A" w14:textId="7B1E1D55" w:rsidR="00410D08" w:rsidRPr="00410D08" w:rsidRDefault="00410D08" w:rsidP="00410D08">
                      <w:pPr>
                        <w:pStyle w:val="-"/>
                      </w:pPr>
                      <w:r>
                        <w:t>получить std::istream in, const std::vector&lt;std::string&gt;&amp; f</w:t>
                      </w:r>
                    </w:p>
                  </w:txbxContent>
                </v:textbox>
              </v:shape>
            </w:pict>
          </mc:Fallback>
        </mc:AlternateContent>
      </w:r>
      <w:r w:rsidR="00410D08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B8D2DF" wp14:editId="0BE0189C">
                <wp:simplePos x="0" y="0"/>
                <wp:positionH relativeFrom="column">
                  <wp:posOffset>180629</wp:posOffset>
                </wp:positionH>
                <wp:positionV relativeFrom="paragraph">
                  <wp:posOffset>360564</wp:posOffset>
                </wp:positionV>
                <wp:extent cx="901700" cy="721475"/>
                <wp:effectExtent l="0" t="0" r="12700" b="21590"/>
                <wp:wrapNone/>
                <wp:docPr id="310" name="Блок-схема: знак заверше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79E79" w14:textId="4E789AC8" w:rsidR="00410D08" w:rsidRDefault="00410D08" w:rsidP="00410D08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D2DF" id="Блок-схема: знак завершения 310" o:spid="_x0000_s1164" type="#_x0000_t116" style="position:absolute;left:0;text-align:left;margin-left:14.2pt;margin-top:28.4pt;width:71pt;height:56.8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" fillcolor="white [3212]" strokecolor="black [3213]" strokeweight="1pt">
                <v:textbox>
                  <w:txbxContent>
                    <w:p w14:paraId="2AB79E79" w14:textId="4E789AC8" w:rsidR="00410D08" w:rsidRDefault="00410D08" w:rsidP="00410D08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410D08">
        <w:t>Алгоритм</w:t>
      </w:r>
      <w:r w:rsidR="00410D08" w:rsidRPr="000319B5">
        <w:rPr>
          <w:lang w:val="en-US"/>
        </w:rPr>
        <w:t xml:space="preserve"> </w:t>
      </w:r>
      <w:r w:rsidR="00410D08" w:rsidRPr="00A4474A">
        <w:rPr>
          <w:lang w:val="en-US"/>
        </w:rPr>
        <w:t>Phonebook</w:t>
      </w:r>
      <w:r w:rsidR="00410D08" w:rsidRPr="000319B5">
        <w:rPr>
          <w:lang w:val="en-US"/>
        </w:rPr>
        <w:t>::</w:t>
      </w:r>
      <w:r w:rsidR="00410D08" w:rsidRPr="00A4474A">
        <w:rPr>
          <w:lang w:val="en-US"/>
        </w:rPr>
        <w:t>addCVSRecord</w:t>
      </w:r>
      <w:r w:rsidR="00410D08" w:rsidRPr="000319B5">
        <w:rPr>
          <w:lang w:val="en-US"/>
        </w:rPr>
        <w:t>:</w:t>
      </w:r>
      <w:r w:rsidR="002D21CA" w:rsidRPr="000319B5">
        <w:rPr>
          <w:lang w:val="en-US"/>
        </w:rPr>
        <w:br w:type="page"/>
      </w:r>
    </w:p>
    <w:p w14:paraId="3A9FED3E" w14:textId="77777777" w:rsidR="00844701" w:rsidRDefault="000F5BD8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8C3059">
        <w:rPr>
          <w:lang w:val="en-US"/>
        </w:rPr>
        <w:t xml:space="preserve"> </w:t>
      </w:r>
      <w:commentRangeStart w:id="5"/>
      <w:r>
        <w:rPr>
          <w:lang w:val="en-US"/>
        </w:rPr>
        <w:t>getCSVField</w:t>
      </w:r>
      <w:commentRangeEnd w:id="5"/>
      <w:r w:rsidR="00337E44">
        <w:rPr>
          <w:rStyle w:val="af"/>
        </w:rPr>
        <w:commentReference w:id="5"/>
      </w:r>
      <w:r w:rsidR="00844701">
        <w:rPr>
          <w:lang w:val="en-US"/>
        </w:rPr>
        <w:t>:</w:t>
      </w:r>
    </w:p>
    <w:p w14:paraId="4933BBA5" w14:textId="3C34427A" w:rsidR="002D21CA" w:rsidRPr="008C3059" w:rsidRDefault="008956F1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BE704A2" wp14:editId="4BDFFB43">
                <wp:simplePos x="0" y="0"/>
                <wp:positionH relativeFrom="column">
                  <wp:posOffset>4125776</wp:posOffset>
                </wp:positionH>
                <wp:positionV relativeFrom="paragraph">
                  <wp:posOffset>914944</wp:posOffset>
                </wp:positionV>
                <wp:extent cx="45719" cy="45719"/>
                <wp:effectExtent l="0" t="0" r="12065" b="12065"/>
                <wp:wrapNone/>
                <wp:docPr id="389" name="Блок-схема: узел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7A39" id="Блок-схема: узел 389" o:spid="_x0000_s1026" type="#_x0000_t120" style="position:absolute;margin-left:324.85pt;margin-top:72.05pt;width:3.6pt;height:3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1FE6694" wp14:editId="68769086">
                <wp:simplePos x="0" y="0"/>
                <wp:positionH relativeFrom="column">
                  <wp:posOffset>2319078</wp:posOffset>
                </wp:positionH>
                <wp:positionV relativeFrom="paragraph">
                  <wp:posOffset>3441296</wp:posOffset>
                </wp:positionV>
                <wp:extent cx="45719" cy="45719"/>
                <wp:effectExtent l="0" t="0" r="12065" b="12065"/>
                <wp:wrapNone/>
                <wp:docPr id="388" name="Блок-схема: узел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58731" id="Блок-схема: узел 388" o:spid="_x0000_s1026" type="#_x0000_t120" style="position:absolute;margin-left:182.6pt;margin-top:270.95pt;width:3.6pt;height:3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8C1F637" wp14:editId="5EBA55A4">
                <wp:simplePos x="0" y="0"/>
                <wp:positionH relativeFrom="column">
                  <wp:posOffset>5409760</wp:posOffset>
                </wp:positionH>
                <wp:positionV relativeFrom="paragraph">
                  <wp:posOffset>1661795</wp:posOffset>
                </wp:positionV>
                <wp:extent cx="0" cy="2524662"/>
                <wp:effectExtent l="76200" t="0" r="57150" b="47625"/>
                <wp:wrapNone/>
                <wp:docPr id="387" name="Прямая со стрелкой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66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AEDB1" id="Прямая со стрелкой 387" o:spid="_x0000_s1026" type="#_x0000_t32" style="position:absolute;margin-left:425.95pt;margin-top:130.85pt;width:0;height:198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2A8691D" wp14:editId="659A4661">
                <wp:simplePos x="0" y="0"/>
                <wp:positionH relativeFrom="column">
                  <wp:posOffset>3064901</wp:posOffset>
                </wp:positionH>
                <wp:positionV relativeFrom="paragraph">
                  <wp:posOffset>2391312</wp:posOffset>
                </wp:positionV>
                <wp:extent cx="543120" cy="362732"/>
                <wp:effectExtent l="0" t="0" r="0" b="0"/>
                <wp:wrapNone/>
                <wp:docPr id="385" name="Надпись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C95F4" w14:textId="77777777" w:rsidR="008956F1" w:rsidRPr="00367F0F" w:rsidRDefault="008956F1" w:rsidP="008956F1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8691D" id="Надпись 385" o:spid="_x0000_s1165" type="#_x0000_t202" style="position:absolute;margin-left:241.35pt;margin-top:188.3pt;width:42.75pt;height:28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wL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Gd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" filled="f" stroked="f" strokeweight=".5pt">
                <v:textbox>
                  <w:txbxContent>
                    <w:p w14:paraId="7A9C95F4" w14:textId="77777777" w:rsidR="008956F1" w:rsidRPr="00367F0F" w:rsidRDefault="008956F1" w:rsidP="008956F1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1802295" wp14:editId="3948E572">
                <wp:simplePos x="0" y="0"/>
                <wp:positionH relativeFrom="column">
                  <wp:posOffset>5048152</wp:posOffset>
                </wp:positionH>
                <wp:positionV relativeFrom="paragraph">
                  <wp:posOffset>1298673</wp:posOffset>
                </wp:positionV>
                <wp:extent cx="543120" cy="362732"/>
                <wp:effectExtent l="0" t="0" r="0" b="0"/>
                <wp:wrapNone/>
                <wp:docPr id="384" name="Надпись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566DB" w14:textId="77777777" w:rsidR="008956F1" w:rsidRPr="00367F0F" w:rsidRDefault="008956F1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2295" id="Надпись 384" o:spid="_x0000_s1166" type="#_x0000_t202" style="position:absolute;margin-left:397.5pt;margin-top:102.25pt;width:42.75pt;height:28.5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" filled="f" stroked="f" strokeweight=".5pt">
                <v:textbox>
                  <w:txbxContent>
                    <w:p w14:paraId="60B566DB" w14:textId="77777777" w:rsidR="008956F1" w:rsidRPr="00367F0F" w:rsidRDefault="008956F1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E3A4CC0" wp14:editId="40F4FC8B">
                <wp:simplePos x="0" y="0"/>
                <wp:positionH relativeFrom="column">
                  <wp:posOffset>3609242</wp:posOffset>
                </wp:positionH>
                <wp:positionV relativeFrom="paragraph">
                  <wp:posOffset>2925592</wp:posOffset>
                </wp:positionV>
                <wp:extent cx="361950" cy="358140"/>
                <wp:effectExtent l="0" t="0" r="0" b="3810"/>
                <wp:wrapNone/>
                <wp:docPr id="383" name="Надпись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E0CD3" w14:textId="77777777" w:rsidR="0009185A" w:rsidRDefault="0009185A" w:rsidP="0009185A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4CC0" id="Надпись 383" o:spid="_x0000_s1167" type="#_x0000_t202" style="position:absolute;margin-left:284.2pt;margin-top:230.35pt;width:28.5pt;height:28.2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/3wGQ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" filled="f" stroked="f" strokeweight=".5pt">
                <v:textbox>
                  <w:txbxContent>
                    <w:p w14:paraId="2E8E0CD3" w14:textId="77777777" w:rsidR="0009185A" w:rsidRDefault="0009185A" w:rsidP="0009185A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227F862" wp14:editId="2A3ED808">
                <wp:simplePos x="0" y="0"/>
                <wp:positionH relativeFrom="column">
                  <wp:posOffset>3788312</wp:posOffset>
                </wp:positionH>
                <wp:positionV relativeFrom="paragraph">
                  <wp:posOffset>2197296</wp:posOffset>
                </wp:positionV>
                <wp:extent cx="361950" cy="358140"/>
                <wp:effectExtent l="0" t="0" r="0" b="3810"/>
                <wp:wrapNone/>
                <wp:docPr id="382" name="Надпись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71E7F" w14:textId="77777777" w:rsidR="0009185A" w:rsidRDefault="0009185A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F862" id="Надпись 382" o:spid="_x0000_s1168" type="#_x0000_t202" style="position:absolute;margin-left:298.3pt;margin-top:173pt;width:28.5pt;height:28.2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1xUGg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" filled="f" stroked="f" strokeweight=".5pt">
                <v:textbox>
                  <w:txbxContent>
                    <w:p w14:paraId="4F471E7F" w14:textId="77777777" w:rsidR="0009185A" w:rsidRDefault="0009185A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5C9642D" wp14:editId="0A442323">
                <wp:simplePos x="0" y="0"/>
                <wp:positionH relativeFrom="column">
                  <wp:posOffset>4328160</wp:posOffset>
                </wp:positionH>
                <wp:positionV relativeFrom="paragraph">
                  <wp:posOffset>4907817</wp:posOffset>
                </wp:positionV>
                <wp:extent cx="293" cy="538871"/>
                <wp:effectExtent l="76200" t="0" r="57150" b="52070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" cy="53887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D17B4" id="Прямая со стрелкой 381" o:spid="_x0000_s1026" type="#_x0000_t32" style="position:absolute;margin-left:340.8pt;margin-top:386.45pt;width:0;height:42.45pt;flip:x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 w:rsidR="0009185A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357D871" wp14:editId="7ECF1B72">
                <wp:simplePos x="0" y="0"/>
                <wp:positionH relativeFrom="column">
                  <wp:posOffset>3784942</wp:posOffset>
                </wp:positionH>
                <wp:positionV relativeFrom="paragraph">
                  <wp:posOffset>5446688</wp:posOffset>
                </wp:positionV>
                <wp:extent cx="1083456" cy="541020"/>
                <wp:effectExtent l="0" t="0" r="21590" b="11430"/>
                <wp:wrapNone/>
                <wp:docPr id="379" name="Блок-схема: знак завершения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456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A0F96" w14:textId="4E42A806" w:rsidR="0009185A" w:rsidRPr="0009185A" w:rsidRDefault="0009185A" w:rsidP="0009185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7D871" id="Блок-схема: знак завершения 379" o:spid="_x0000_s1169" type="#_x0000_t116" style="position:absolute;margin-left:298.05pt;margin-top:428.85pt;width:85.3pt;height:42.6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" fillcolor="white [3212]" strokecolor="black [3213]" strokeweight="1pt">
                <v:textbox>
                  <w:txbxContent>
                    <w:p w14:paraId="16DA0F96" w14:textId="4E42A806" w:rsidR="0009185A" w:rsidRPr="0009185A" w:rsidRDefault="0009185A" w:rsidP="0009185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0054E9C" wp14:editId="4E57B683">
                <wp:simplePos x="0" y="0"/>
                <wp:positionH relativeFrom="column">
                  <wp:posOffset>3246119</wp:posOffset>
                </wp:positionH>
                <wp:positionV relativeFrom="paragraph">
                  <wp:posOffset>4186457</wp:posOffset>
                </wp:positionV>
                <wp:extent cx="2164129" cy="721360"/>
                <wp:effectExtent l="0" t="0" r="26670" b="21590"/>
                <wp:wrapNone/>
                <wp:docPr id="378" name="Блок-схема: внутренняя память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129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B3D7A" w14:textId="7B94CCAC" w:rsidR="0009185A" w:rsidRPr="0009185A" w:rsidRDefault="0009185A" w:rsidP="0009185A">
                            <w:pPr>
                              <w:pStyle w:val="-"/>
                            </w:pPr>
                            <w:r>
                              <w:t>вернуть</w:t>
                            </w:r>
                            <w:r w:rsidRPr="0009185A">
                              <w:t xml:space="preserve"> </w:t>
                            </w:r>
                            <w:r>
                              <w:t>std::pair&lt;std::string, size_t&gt;(r,i+)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54E9C" id="Блок-схема: внутренняя память 378" o:spid="_x0000_s1170" type="#_x0000_t113" style="position:absolute;margin-left:255.6pt;margin-top:329.65pt;width:170.4pt;height:56.8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" fillcolor="white [3212]" strokecolor="black [3213]" strokeweight="1pt">
                <v:textbox>
                  <w:txbxContent>
                    <w:p w14:paraId="0DDB3D7A" w14:textId="7B94CCAC" w:rsidR="0009185A" w:rsidRPr="0009185A" w:rsidRDefault="0009185A" w:rsidP="0009185A">
                      <w:pPr>
                        <w:pStyle w:val="-"/>
                      </w:pPr>
                      <w:r>
                        <w:t>вернуть</w:t>
                      </w:r>
                      <w:r w:rsidRPr="0009185A">
                        <w:t xml:space="preserve"> </w:t>
                      </w:r>
                      <w:r>
                        <w:t>std::pair&lt;std::string, size_t&gt;(r,i+)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15BF19" wp14:editId="487A3381">
                <wp:simplePos x="0" y="0"/>
                <wp:positionH relativeFrom="column">
                  <wp:posOffset>1082040</wp:posOffset>
                </wp:positionH>
                <wp:positionV relativeFrom="paragraph">
                  <wp:posOffset>940435</wp:posOffset>
                </wp:positionV>
                <wp:extent cx="3065780" cy="2344754"/>
                <wp:effectExtent l="0" t="76200" r="0" b="36830"/>
                <wp:wrapNone/>
                <wp:docPr id="377" name="Соединитель: уступ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5780" cy="2344754"/>
                        </a:xfrm>
                        <a:prstGeom prst="bentConnector3">
                          <a:avLst>
                            <a:gd name="adj1" fmla="val 28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54C49" id="Соединитель: уступ 377" o:spid="_x0000_s1026" type="#_x0000_t34" style="position:absolute;margin-left:85.2pt;margin-top:74.05pt;width:241.4pt;height:184.65pt;flip:y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" adj="6" strokecolor="black [3200]" strokeweight="1.5pt">
                <v:stroke endarrow="block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79F120A" wp14:editId="72002478">
                <wp:simplePos x="0" y="0"/>
                <wp:positionH relativeFrom="column">
                  <wp:posOffset>2344420</wp:posOffset>
                </wp:positionH>
                <wp:positionV relativeFrom="paragraph">
                  <wp:posOffset>2923974</wp:posOffset>
                </wp:positionV>
                <wp:extent cx="0" cy="541221"/>
                <wp:effectExtent l="76200" t="0" r="57150" b="49530"/>
                <wp:wrapNone/>
                <wp:docPr id="376" name="Прямая со стрелкой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22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33F94" id="Прямая со стрелкой 376" o:spid="_x0000_s1026" type="#_x0000_t32" style="position:absolute;margin-left:184.6pt;margin-top:230.25pt;width:0;height:42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1905BEE" wp14:editId="000FC11B">
                <wp:simplePos x="0" y="0"/>
                <wp:positionH relativeFrom="column">
                  <wp:posOffset>1442720</wp:posOffset>
                </wp:positionH>
                <wp:positionV relativeFrom="paragraph">
                  <wp:posOffset>3465195</wp:posOffset>
                </wp:positionV>
                <wp:extent cx="1983339" cy="0"/>
                <wp:effectExtent l="38100" t="76200" r="0" b="95250"/>
                <wp:wrapNone/>
                <wp:docPr id="375" name="Прямая со стрелкой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333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C7DAE" id="Прямая со стрелкой 375" o:spid="_x0000_s1026" type="#_x0000_t32" style="position:absolute;margin-left:113.6pt;margin-top:272.85pt;width:156.15pt;height:0;flip:x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8E9A972" wp14:editId="68E2E489">
                <wp:simplePos x="0" y="0"/>
                <wp:positionH relativeFrom="column">
                  <wp:posOffset>3065780</wp:posOffset>
                </wp:positionH>
                <wp:positionV relativeFrom="paragraph">
                  <wp:posOffset>2743835</wp:posOffset>
                </wp:positionV>
                <wp:extent cx="361917" cy="0"/>
                <wp:effectExtent l="38100" t="76200" r="0" b="95250"/>
                <wp:wrapNone/>
                <wp:docPr id="37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1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8932F" id="Прямая со стрелкой 374" o:spid="_x0000_s1026" type="#_x0000_t32" style="position:absolute;margin-left:241.4pt;margin-top:216.05pt;width:28.5pt;height:0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3644090" wp14:editId="5A8240BE">
                <wp:simplePos x="0" y="0"/>
                <wp:positionH relativeFrom="column">
                  <wp:posOffset>4147820</wp:posOffset>
                </wp:positionH>
                <wp:positionV relativeFrom="paragraph">
                  <wp:posOffset>3104147</wp:posOffset>
                </wp:positionV>
                <wp:extent cx="1771" cy="180708"/>
                <wp:effectExtent l="76200" t="0" r="74930" b="48260"/>
                <wp:wrapNone/>
                <wp:docPr id="373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" cy="18070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32DEE" id="Прямая со стрелкой 373" o:spid="_x0000_s1026" type="#_x0000_t32" style="position:absolute;margin-left:326.6pt;margin-top:244.4pt;width:.15pt;height:14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3B1F748" wp14:editId="1604FC18">
                <wp:simplePos x="0" y="0"/>
                <wp:positionH relativeFrom="column">
                  <wp:posOffset>4149591</wp:posOffset>
                </wp:positionH>
                <wp:positionV relativeFrom="paragraph">
                  <wp:posOffset>2198771</wp:posOffset>
                </wp:positionV>
                <wp:extent cx="0" cy="184183"/>
                <wp:effectExtent l="76200" t="0" r="57150" b="63500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8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C5579" id="Прямая со стрелкой 372" o:spid="_x0000_s1026" type="#_x0000_t32" style="position:absolute;margin-left:326.75pt;margin-top:173.15pt;width:0;height:14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C95663" wp14:editId="52EAAE15">
                <wp:simplePos x="0" y="0"/>
                <wp:positionH relativeFrom="column">
                  <wp:posOffset>4147820</wp:posOffset>
                </wp:positionH>
                <wp:positionV relativeFrom="paragraph">
                  <wp:posOffset>758157</wp:posOffset>
                </wp:positionV>
                <wp:extent cx="0" cy="362618"/>
                <wp:effectExtent l="76200" t="0" r="76200" b="56515"/>
                <wp:wrapNone/>
                <wp:docPr id="371" name="Прямая со стрелкой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61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08600" id="Прямая со стрелкой 371" o:spid="_x0000_s1026" type="#_x0000_t32" style="position:absolute;margin-left:326.6pt;margin-top:59.7pt;width:0;height:28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CDA406D" wp14:editId="74302B17">
                <wp:simplePos x="0" y="0"/>
                <wp:positionH relativeFrom="column">
                  <wp:posOffset>3065446</wp:posOffset>
                </wp:positionH>
                <wp:positionV relativeFrom="paragraph">
                  <wp:posOffset>397744</wp:posOffset>
                </wp:positionV>
                <wp:extent cx="362251" cy="0"/>
                <wp:effectExtent l="0" t="76200" r="19050" b="95250"/>
                <wp:wrapNone/>
                <wp:docPr id="370" name="Прямая со стрелкой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251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7BD3C" id="Прямая со стрелкой 370" o:spid="_x0000_s1026" type="#_x0000_t32" style="position:absolute;margin-left:241.35pt;margin-top:31.3pt;width:28.5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0160E0B" wp14:editId="47A9A6BD">
                <wp:simplePos x="0" y="0"/>
                <wp:positionH relativeFrom="column">
                  <wp:posOffset>1442720</wp:posOffset>
                </wp:positionH>
                <wp:positionV relativeFrom="paragraph">
                  <wp:posOffset>399415</wp:posOffset>
                </wp:positionV>
                <wp:extent cx="360680" cy="0"/>
                <wp:effectExtent l="0" t="76200" r="20320" b="95250"/>
                <wp:wrapNone/>
                <wp:docPr id="369" name="Прямая со стрелкой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6CCBC" id="Прямая со стрелкой 369" o:spid="_x0000_s1026" type="#_x0000_t32" style="position:absolute;margin-left:113.6pt;margin-top:31.45pt;width:28.4pt;height:0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A4AFEF9" wp14:editId="45A2DFC8">
                <wp:simplePos x="0" y="0"/>
                <wp:positionH relativeFrom="column">
                  <wp:posOffset>540184</wp:posOffset>
                </wp:positionH>
                <wp:positionV relativeFrom="paragraph">
                  <wp:posOffset>3284421</wp:posOffset>
                </wp:positionV>
                <wp:extent cx="901667" cy="541087"/>
                <wp:effectExtent l="0" t="0" r="13335" b="11430"/>
                <wp:wrapNone/>
                <wp:docPr id="368" name="Блок-схема: процесс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67" cy="54108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C6D2F" w14:textId="6F496E6A" w:rsidR="007B315C" w:rsidRPr="007B315C" w:rsidRDefault="007B315C" w:rsidP="007B315C">
                            <w:pPr>
                              <w:pStyle w:val="-"/>
                            </w:pPr>
                            <w: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FEF9" id="Блок-схема: процесс 368" o:spid="_x0000_s1171" type="#_x0000_t109" style="position:absolute;margin-left:42.55pt;margin-top:258.6pt;width:71pt;height:42.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" fillcolor="white [3212]" strokecolor="black [3213]" strokeweight="1pt">
                <v:textbox>
                  <w:txbxContent>
                    <w:p w14:paraId="766C6D2F" w14:textId="6F496E6A" w:rsidR="007B315C" w:rsidRPr="007B315C" w:rsidRDefault="007B315C" w:rsidP="007B315C">
                      <w:pPr>
                        <w:pStyle w:val="-"/>
                      </w:pPr>
                      <w: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A998058" wp14:editId="0E0F712A">
                <wp:simplePos x="0" y="0"/>
                <wp:positionH relativeFrom="column">
                  <wp:posOffset>3428599</wp:posOffset>
                </wp:positionH>
                <wp:positionV relativeFrom="paragraph">
                  <wp:posOffset>3284220</wp:posOffset>
                </wp:positionV>
                <wp:extent cx="901667" cy="541087"/>
                <wp:effectExtent l="0" t="0" r="13335" b="11430"/>
                <wp:wrapNone/>
                <wp:docPr id="367" name="Блок-схема: процесс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67" cy="54108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0CB4C" w14:textId="1B8B3445" w:rsidR="007B315C" w:rsidRPr="007B315C" w:rsidRDefault="007B315C" w:rsidP="007B315C">
                            <w:pPr>
                              <w:pStyle w:val="-"/>
                            </w:pPr>
                            <w:r>
                              <w:t xml:space="preserve">q = </w:t>
                            </w:r>
                            <w:r>
                              <w:rPr>
                                <w:lang w:val="ru-RU"/>
                              </w:rPr>
                              <w:t xml:space="preserve">НЕ </w:t>
                            </w:r>
                            <w: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98058" id="Блок-схема: процесс 367" o:spid="_x0000_s1172" type="#_x0000_t109" style="position:absolute;margin-left:269.95pt;margin-top:258.6pt;width:71pt;height:42.6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" fillcolor="white [3212]" strokecolor="black [3213]" strokeweight="1pt">
                <v:textbox>
                  <w:txbxContent>
                    <w:p w14:paraId="2460CB4C" w14:textId="1B8B3445" w:rsidR="007B315C" w:rsidRPr="007B315C" w:rsidRDefault="007B315C" w:rsidP="007B315C">
                      <w:pPr>
                        <w:pStyle w:val="-"/>
                      </w:pPr>
                      <w:r>
                        <w:t xml:space="preserve">q = </w:t>
                      </w:r>
                      <w:r>
                        <w:rPr>
                          <w:lang w:val="ru-RU"/>
                        </w:rPr>
                        <w:t xml:space="preserve">НЕ </w:t>
                      </w:r>
                      <w: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211C995" wp14:editId="75671F72">
                <wp:simplePos x="0" y="0"/>
                <wp:positionH relativeFrom="column">
                  <wp:posOffset>2164047</wp:posOffset>
                </wp:positionH>
                <wp:positionV relativeFrom="paragraph">
                  <wp:posOffset>2382587</wp:posOffset>
                </wp:positionV>
                <wp:extent cx="901667" cy="541087"/>
                <wp:effectExtent l="0" t="0" r="13335" b="11430"/>
                <wp:wrapNone/>
                <wp:docPr id="366" name="Блок-схема: процесс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67" cy="54108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BB584" w14:textId="6F1DCBD2" w:rsidR="007B315C" w:rsidRPr="007B315C" w:rsidRDefault="007B315C" w:rsidP="007B315C">
                            <w:pPr>
                              <w:pStyle w:val="-"/>
                            </w:pPr>
                            <w:r>
                              <w:t>r=r+s[i]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1C995" id="Блок-схема: процесс 366" o:spid="_x0000_s1173" type="#_x0000_t109" style="position:absolute;margin-left:170.4pt;margin-top:187.6pt;width:71pt;height:42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" fillcolor="white [3212]" strokecolor="black [3213]" strokeweight="1pt">
                <v:textbox>
                  <w:txbxContent>
                    <w:p w14:paraId="4D6BB584" w14:textId="6F1DCBD2" w:rsidR="007B315C" w:rsidRPr="007B315C" w:rsidRDefault="007B315C" w:rsidP="007B315C">
                      <w:pPr>
                        <w:pStyle w:val="-"/>
                      </w:pPr>
                      <w:r>
                        <w:t>r=r+s[i]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B8D06FA" wp14:editId="68338034">
                <wp:simplePos x="0" y="0"/>
                <wp:positionH relativeFrom="column">
                  <wp:posOffset>3430704</wp:posOffset>
                </wp:positionH>
                <wp:positionV relativeFrom="paragraph">
                  <wp:posOffset>2385962</wp:posOffset>
                </wp:positionV>
                <wp:extent cx="1439545" cy="718553"/>
                <wp:effectExtent l="19050" t="19050" r="46355" b="43815"/>
                <wp:wrapNone/>
                <wp:docPr id="364" name="Ромб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8553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3FB50" w14:textId="0238C587" w:rsidR="001B6D39" w:rsidRPr="001B6D39" w:rsidRDefault="001B6D39" w:rsidP="001B6D39">
                            <w:pPr>
                              <w:pStyle w:val="-"/>
                            </w:pPr>
                            <w:r>
                              <w:t>s[i]==’ ” 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06FA" id="Ромб 364" o:spid="_x0000_s1174" type="#_x0000_t4" style="position:absolute;margin-left:270.15pt;margin-top:187.85pt;width:113.35pt;height:56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" fillcolor="white [3212]" strokecolor="black [3213]" strokeweight="1pt">
                <v:textbox>
                  <w:txbxContent>
                    <w:p w14:paraId="4FE3FB50" w14:textId="0238C587" w:rsidR="001B6D39" w:rsidRPr="001B6D39" w:rsidRDefault="001B6D39" w:rsidP="001B6D39">
                      <w:pPr>
                        <w:pStyle w:val="-"/>
                      </w:pPr>
                      <w:r>
                        <w:t>s[i]==’ ” ’</w:t>
                      </w:r>
                    </w:p>
                  </w:txbxContent>
                </v:textbox>
              </v:shape>
            </w:pict>
          </mc:Fallback>
        </mc:AlternateContent>
      </w:r>
      <w:r w:rsidR="001B6D39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19A0916" wp14:editId="3A1B758F">
                <wp:simplePos x="0" y="0"/>
                <wp:positionH relativeFrom="column">
                  <wp:posOffset>2885741</wp:posOffset>
                </wp:positionH>
                <wp:positionV relativeFrom="paragraph">
                  <wp:posOffset>1120307</wp:posOffset>
                </wp:positionV>
                <wp:extent cx="2523790" cy="1080302"/>
                <wp:effectExtent l="19050" t="19050" r="29210" b="43815"/>
                <wp:wrapNone/>
                <wp:docPr id="363" name="Ромб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90" cy="1080302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18B95" w14:textId="3EFC10E9" w:rsidR="001B6D39" w:rsidRPr="001B6D39" w:rsidRDefault="001B6D39" w:rsidP="001B6D39">
                            <w:pPr>
                              <w:pStyle w:val="-"/>
                            </w:pPr>
                            <w:r>
                              <w:t xml:space="preserve">(i&lt;s.size()) </w:t>
                            </w:r>
                            <w:r>
                              <w:rPr>
                                <w:lang w:val="ru-RU"/>
                              </w:rPr>
                              <w:t>И</w:t>
                            </w:r>
                            <w:r w:rsidRPr="001B6D39">
                              <w:t xml:space="preserve"> </w:t>
                            </w:r>
                            <w:r>
                              <w:t>(q </w:t>
                            </w:r>
                            <w:r>
                              <w:rPr>
                                <w:lang w:val="ru-RU"/>
                              </w:rPr>
                              <w:t>ИЛИ</w:t>
                            </w:r>
                            <w:r>
                              <w:t> (s[i]==’,’))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0916" id="Ромб 363" o:spid="_x0000_s1175" type="#_x0000_t4" style="position:absolute;margin-left:227.2pt;margin-top:88.2pt;width:198.7pt;height:85.0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" fillcolor="white [3212]" strokecolor="black [3213]" strokeweight="1pt">
                <v:textbox>
                  <w:txbxContent>
                    <w:p w14:paraId="33018B95" w14:textId="3EFC10E9" w:rsidR="001B6D39" w:rsidRPr="001B6D39" w:rsidRDefault="001B6D39" w:rsidP="001B6D39">
                      <w:pPr>
                        <w:pStyle w:val="-"/>
                      </w:pPr>
                      <w:r>
                        <w:t xml:space="preserve">(i&lt;s.size()) </w:t>
                      </w:r>
                      <w:r>
                        <w:rPr>
                          <w:lang w:val="ru-RU"/>
                        </w:rPr>
                        <w:t>И</w:t>
                      </w:r>
                      <w:r w:rsidRPr="001B6D39">
                        <w:t xml:space="preserve"> </w:t>
                      </w:r>
                      <w:r>
                        <w:t>(q </w:t>
                      </w:r>
                      <w:r>
                        <w:rPr>
                          <w:lang w:val="ru-RU"/>
                        </w:rPr>
                        <w:t>ИЛИ</w:t>
                      </w:r>
                      <w:r>
                        <w:t> (s[i]==’,’))</w:t>
                      </w:r>
                    </w:p>
                  </w:txbxContent>
                </v:textbox>
              </v:shape>
            </w:pict>
          </mc:Fallback>
        </mc:AlternateContent>
      </w:r>
      <w:r w:rsidR="001B6D39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359CA9D" wp14:editId="1F01B8D2">
                <wp:simplePos x="0" y="0"/>
                <wp:positionH relativeFrom="column">
                  <wp:posOffset>3426460</wp:posOffset>
                </wp:positionH>
                <wp:positionV relativeFrom="paragraph">
                  <wp:posOffset>36797</wp:posOffset>
                </wp:positionV>
                <wp:extent cx="1442720" cy="721360"/>
                <wp:effectExtent l="0" t="0" r="24130" b="21590"/>
                <wp:wrapNone/>
                <wp:docPr id="362" name="Блок-схема: процесс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B7EF0" w14:textId="53859A38" w:rsidR="001B6D39" w:rsidRDefault="001B6D39" w:rsidP="001B6D39">
                            <w:pPr>
                              <w:pStyle w:val="-"/>
                            </w:pPr>
                            <w:r>
                              <w:t>std::string r =””;</w:t>
                            </w:r>
                          </w:p>
                          <w:p w14:paraId="5785D1D0" w14:textId="7F699671" w:rsidR="001B6D39" w:rsidRPr="001B6D39" w:rsidRDefault="001B6D39" w:rsidP="001B6D39">
                            <w:pPr>
                              <w:pStyle w:val="-"/>
                            </w:pPr>
                            <w:r>
                              <w:t>bool q=false;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9CA9D" id="Блок-схема: процесс 362" o:spid="_x0000_s1176" type="#_x0000_t109" style="position:absolute;margin-left:269.8pt;margin-top:2.9pt;width:113.6pt;height:56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" fillcolor="white [3212]" strokecolor="black [3213]" strokeweight="1pt">
                <v:textbox>
                  <w:txbxContent>
                    <w:p w14:paraId="67BB7EF0" w14:textId="53859A38" w:rsidR="001B6D39" w:rsidRDefault="001B6D39" w:rsidP="001B6D39">
                      <w:pPr>
                        <w:pStyle w:val="-"/>
                      </w:pPr>
                      <w:r>
                        <w:t>std::string r =””;</w:t>
                      </w:r>
                    </w:p>
                    <w:p w14:paraId="5785D1D0" w14:textId="7F699671" w:rsidR="001B6D39" w:rsidRPr="001B6D39" w:rsidRDefault="001B6D39" w:rsidP="001B6D39">
                      <w:pPr>
                        <w:pStyle w:val="-"/>
                      </w:pPr>
                      <w:r>
                        <w:t>bool q=false;</w:t>
                      </w:r>
                    </w:p>
                  </w:txbxContent>
                </v:textbox>
              </v:shape>
            </w:pict>
          </mc:Fallback>
        </mc:AlternateContent>
      </w:r>
      <w:r w:rsidR="001B6D39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97629CA" wp14:editId="12CB90D8">
                <wp:simplePos x="0" y="0"/>
                <wp:positionH relativeFrom="column">
                  <wp:posOffset>180629</wp:posOffset>
                </wp:positionH>
                <wp:positionV relativeFrom="paragraph">
                  <wp:posOffset>38620</wp:posOffset>
                </wp:positionV>
                <wp:extent cx="1262380" cy="721360"/>
                <wp:effectExtent l="0" t="0" r="13970" b="21590"/>
                <wp:wrapNone/>
                <wp:docPr id="359" name="Блок-схема: знак завершения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B8EBD" w14:textId="7C420F0F" w:rsidR="00844701" w:rsidRDefault="00844701" w:rsidP="00844701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29CA" id="Блок-схема: знак завершения 359" o:spid="_x0000_s1177" type="#_x0000_t116" style="position:absolute;margin-left:14.2pt;margin-top:3.05pt;width:99.4pt;height:56.8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" fillcolor="white [3212]" strokecolor="black [3213]" strokeweight="1pt">
                <v:textbox>
                  <w:txbxContent>
                    <w:p w14:paraId="104B8EBD" w14:textId="7C420F0F" w:rsidR="00844701" w:rsidRDefault="00844701" w:rsidP="00844701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84470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15C0E1A" wp14:editId="020A1FA4">
                <wp:simplePos x="0" y="0"/>
                <wp:positionH relativeFrom="column">
                  <wp:posOffset>1801610</wp:posOffset>
                </wp:positionH>
                <wp:positionV relativeFrom="paragraph">
                  <wp:posOffset>38619</wp:posOffset>
                </wp:positionV>
                <wp:extent cx="1262380" cy="721475"/>
                <wp:effectExtent l="0" t="0" r="13970" b="21590"/>
                <wp:wrapNone/>
                <wp:docPr id="361" name="Блок-схема: внутренняя память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475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684D2" w14:textId="37B02E13" w:rsidR="00844701" w:rsidRPr="00844701" w:rsidRDefault="00844701" w:rsidP="001B6D39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="001B6D39">
                              <w:t xml:space="preserve"> std::string s, size_t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C0E1A" id="Блок-схема: внутренняя память 361" o:spid="_x0000_s1178" type="#_x0000_t113" style="position:absolute;margin-left:141.85pt;margin-top:3.05pt;width:99.4pt;height:56.8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" fillcolor="white [3212]" strokecolor="black [3213]" strokeweight="1pt">
                <v:textbox>
                  <w:txbxContent>
                    <w:p w14:paraId="35A684D2" w14:textId="37B02E13" w:rsidR="00844701" w:rsidRPr="00844701" w:rsidRDefault="00844701" w:rsidP="001B6D39">
                      <w:pPr>
                        <w:pStyle w:val="-"/>
                      </w:pPr>
                      <w:r>
                        <w:t>получить</w:t>
                      </w:r>
                      <w:r w:rsidR="001B6D39">
                        <w:t xml:space="preserve"> std::string s, size_t i</w:t>
                      </w:r>
                    </w:p>
                  </w:txbxContent>
                </v:textbox>
              </v:shape>
            </w:pict>
          </mc:Fallback>
        </mc:AlternateContent>
      </w:r>
      <w:r w:rsidR="002D21CA" w:rsidRPr="008C3059">
        <w:rPr>
          <w:lang w:val="en-US"/>
        </w:rPr>
        <w:br w:type="page"/>
      </w:r>
    </w:p>
    <w:p w14:paraId="08D39F8C" w14:textId="75036907" w:rsidR="009D61CE" w:rsidRPr="00DD7E59" w:rsidRDefault="00E2278B" w:rsidP="009D61C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EE1369E" wp14:editId="052843C0">
                <wp:simplePos x="0" y="0"/>
                <wp:positionH relativeFrom="column">
                  <wp:posOffset>4328160</wp:posOffset>
                </wp:positionH>
                <wp:positionV relativeFrom="paragraph">
                  <wp:posOffset>2347141</wp:posOffset>
                </wp:positionV>
                <wp:extent cx="0" cy="356326"/>
                <wp:effectExtent l="76200" t="0" r="76200" b="62865"/>
                <wp:wrapNone/>
                <wp:docPr id="495" name="Прямая со стрелкой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32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4891C" id="Прямая со стрелкой 495" o:spid="_x0000_s1026" type="#_x0000_t32" style="position:absolute;margin-left:340.8pt;margin-top:184.8pt;width:0;height:28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C8E6B02" wp14:editId="59B88083">
                <wp:simplePos x="0" y="0"/>
                <wp:positionH relativeFrom="column">
                  <wp:posOffset>4328160</wp:posOffset>
                </wp:positionH>
                <wp:positionV relativeFrom="paragraph">
                  <wp:posOffset>1084399</wp:posOffset>
                </wp:positionV>
                <wp:extent cx="0" cy="538661"/>
                <wp:effectExtent l="76200" t="0" r="57150" b="52070"/>
                <wp:wrapNone/>
                <wp:docPr id="494" name="Прямая со стрелкой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866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0C462" id="Прямая со стрелкой 494" o:spid="_x0000_s1026" type="#_x0000_t32" style="position:absolute;margin-left:340.8pt;margin-top:85.4pt;width:0;height:42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012B8FD" wp14:editId="7965DB2E">
                <wp:simplePos x="0" y="0"/>
                <wp:positionH relativeFrom="column">
                  <wp:posOffset>3246936</wp:posOffset>
                </wp:positionH>
                <wp:positionV relativeFrom="paragraph">
                  <wp:posOffset>722267</wp:posOffset>
                </wp:positionV>
                <wp:extent cx="540204" cy="0"/>
                <wp:effectExtent l="0" t="76200" r="12700" b="95250"/>
                <wp:wrapNone/>
                <wp:docPr id="493" name="Прямая со стрелкой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20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5BCA1" id="Прямая со стрелкой 493" o:spid="_x0000_s1026" type="#_x0000_t32" style="position:absolute;margin-left:255.65pt;margin-top:56.85pt;width:42.55pt;height:0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10DD241" wp14:editId="0CBE94F3">
                <wp:simplePos x="0" y="0"/>
                <wp:positionH relativeFrom="column">
                  <wp:posOffset>1444262</wp:posOffset>
                </wp:positionH>
                <wp:positionV relativeFrom="paragraph">
                  <wp:posOffset>721360</wp:posOffset>
                </wp:positionV>
                <wp:extent cx="360317" cy="0"/>
                <wp:effectExtent l="0" t="76200" r="20955" b="95250"/>
                <wp:wrapNone/>
                <wp:docPr id="492" name="Прямая со стрелкой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31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278A6" id="Прямая со стрелкой 492" o:spid="_x0000_s1026" type="#_x0000_t32" style="position:absolute;margin-left:113.7pt;margin-top:56.8pt;width:28.35pt;height:0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52D4716" wp14:editId="53D8E27B">
                <wp:simplePos x="0" y="0"/>
                <wp:positionH relativeFrom="column">
                  <wp:posOffset>3786868</wp:posOffset>
                </wp:positionH>
                <wp:positionV relativeFrom="paragraph">
                  <wp:posOffset>2704646</wp:posOffset>
                </wp:positionV>
                <wp:extent cx="1082040" cy="721360"/>
                <wp:effectExtent l="0" t="0" r="22860" b="21590"/>
                <wp:wrapNone/>
                <wp:docPr id="491" name="Блок-схема: знак завершения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D31BF" w14:textId="6EE09FF6" w:rsidR="00081A6F" w:rsidRPr="00081A6F" w:rsidRDefault="00081A6F" w:rsidP="00081A6F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D4716" id="Блок-схема: знак завершения 491" o:spid="_x0000_s1179" type="#_x0000_t116" style="position:absolute;left:0;text-align:left;margin-left:298.2pt;margin-top:212.95pt;width:85.2pt;height:56.8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" fillcolor="white [3212]" strokecolor="black [3213]" strokeweight="1pt">
                <v:textbox>
                  <w:txbxContent>
                    <w:p w14:paraId="294D31BF" w14:textId="6EE09FF6" w:rsidR="00081A6F" w:rsidRPr="00081A6F" w:rsidRDefault="00081A6F" w:rsidP="00081A6F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3001D4DD" wp14:editId="60A914D6">
                <wp:simplePos x="0" y="0"/>
                <wp:positionH relativeFrom="column">
                  <wp:posOffset>3246936</wp:posOffset>
                </wp:positionH>
                <wp:positionV relativeFrom="paragraph">
                  <wp:posOffset>1625781</wp:posOffset>
                </wp:positionV>
                <wp:extent cx="2343604" cy="721360"/>
                <wp:effectExtent l="0" t="0" r="19050" b="21590"/>
                <wp:wrapNone/>
                <wp:docPr id="490" name="Блок-схема: процесс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604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3CD60" w14:textId="07147EF9" w:rsidR="00081A6F" w:rsidRDefault="00081A6F" w:rsidP="00081A6F">
                            <w:pPr>
                              <w:pStyle w:val="-"/>
                            </w:pPr>
                            <w:r>
                              <w:t>std::ofstream fout(filename);</w:t>
                            </w:r>
                          </w:p>
                          <w:p w14:paraId="3857CA62" w14:textId="07DA31FA" w:rsidR="00081A6F" w:rsidRDefault="00081A6F" w:rsidP="00081A6F">
                            <w:pPr>
                              <w:pStyle w:val="-"/>
                            </w:pPr>
                            <w:r>
                              <w:t>pb.print(0,fout,’.’);</w:t>
                            </w:r>
                          </w:p>
                          <w:p w14:paraId="6D403CD1" w14:textId="3F96662A" w:rsidR="00081A6F" w:rsidRPr="00081A6F" w:rsidRDefault="00081A6F" w:rsidP="00081A6F">
                            <w:pPr>
                              <w:pStyle w:val="-"/>
                            </w:pPr>
                            <w:r>
                              <w:t>fout.close();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1D4DD" id="Блок-схема: процесс 490" o:spid="_x0000_s1180" type="#_x0000_t109" style="position:absolute;left:0;text-align:left;margin-left:255.65pt;margin-top:128pt;width:184.55pt;height:56.8pt;z-index:25214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" fillcolor="white [3212]" strokecolor="black [3213]" strokeweight="1pt">
                <v:textbox>
                  <w:txbxContent>
                    <w:p w14:paraId="5C03CD60" w14:textId="07147EF9" w:rsidR="00081A6F" w:rsidRDefault="00081A6F" w:rsidP="00081A6F">
                      <w:pPr>
                        <w:pStyle w:val="-"/>
                      </w:pPr>
                      <w:r>
                        <w:t>std::ofstream fout(filename);</w:t>
                      </w:r>
                    </w:p>
                    <w:p w14:paraId="3857CA62" w14:textId="07DA31FA" w:rsidR="00081A6F" w:rsidRDefault="00081A6F" w:rsidP="00081A6F">
                      <w:pPr>
                        <w:pStyle w:val="-"/>
                      </w:pPr>
                      <w:r>
                        <w:t>pb.print(0,fout,’.’);</w:t>
                      </w:r>
                    </w:p>
                    <w:p w14:paraId="6D403CD1" w14:textId="3F96662A" w:rsidR="00081A6F" w:rsidRPr="00081A6F" w:rsidRDefault="00081A6F" w:rsidP="00081A6F">
                      <w:pPr>
                        <w:pStyle w:val="-"/>
                      </w:pPr>
                      <w:r>
                        <w:t>fout.close();</w:t>
                      </w:r>
                    </w:p>
                  </w:txbxContent>
                </v:textbox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36BA9FBA" wp14:editId="37CE2ADF">
                <wp:simplePos x="0" y="0"/>
                <wp:positionH relativeFrom="column">
                  <wp:posOffset>3606800</wp:posOffset>
                </wp:positionH>
                <wp:positionV relativeFrom="paragraph">
                  <wp:posOffset>360157</wp:posOffset>
                </wp:positionV>
                <wp:extent cx="1623060" cy="721360"/>
                <wp:effectExtent l="19050" t="0" r="34290" b="21590"/>
                <wp:wrapNone/>
                <wp:docPr id="489" name="Блок-схема: данные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4D0E2" w14:textId="69F98A36" w:rsidR="00081A6F" w:rsidRPr="00081A6F" w:rsidRDefault="00081A6F" w:rsidP="00081A6F">
                            <w:pPr>
                              <w:pStyle w:val="-"/>
                            </w:pPr>
                            <w:r>
                              <w:t>ввод std::string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A9FBA" id="Блок-схема: данные 489" o:spid="_x0000_s1181" type="#_x0000_t111" style="position:absolute;left:0;text-align:left;margin-left:284pt;margin-top:28.35pt;width:127.8pt;height:56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" fillcolor="white [3212]" strokecolor="black [3213]" strokeweight="1pt">
                <v:textbox>
                  <w:txbxContent>
                    <w:p w14:paraId="3404D0E2" w14:textId="69F98A36" w:rsidR="00081A6F" w:rsidRPr="00081A6F" w:rsidRDefault="00081A6F" w:rsidP="00081A6F">
                      <w:pPr>
                        <w:pStyle w:val="-"/>
                      </w:pPr>
                      <w:r>
                        <w:t>ввод std::string filename</w:t>
                      </w:r>
                    </w:p>
                  </w:txbxContent>
                </v:textbox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9DBA37B" wp14:editId="5F5B5C65">
                <wp:simplePos x="0" y="0"/>
                <wp:positionH relativeFrom="column">
                  <wp:posOffset>1803400</wp:posOffset>
                </wp:positionH>
                <wp:positionV relativeFrom="paragraph">
                  <wp:posOffset>360157</wp:posOffset>
                </wp:positionV>
                <wp:extent cx="1442720" cy="721883"/>
                <wp:effectExtent l="0" t="0" r="24130" b="21590"/>
                <wp:wrapNone/>
                <wp:docPr id="488" name="Блок-схема: внутренняя память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883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F8483" w14:textId="249F98DF" w:rsidR="00081A6F" w:rsidRPr="00081A6F" w:rsidRDefault="00081A6F" w:rsidP="00081A6F">
                            <w:pPr>
                              <w:pStyle w:val="-"/>
                            </w:pPr>
                            <w:r>
                              <w:t>получить const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BA37B" id="Блок-схема: внутренняя память 488" o:spid="_x0000_s1182" type="#_x0000_t113" style="position:absolute;left:0;text-align:left;margin-left:142pt;margin-top:28.35pt;width:113.6pt;height:56.8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" fillcolor="white [3212]" strokecolor="black [3213]" strokeweight="1pt">
                <v:textbox>
                  <w:txbxContent>
                    <w:p w14:paraId="250F8483" w14:textId="249F98DF" w:rsidR="00081A6F" w:rsidRPr="00081A6F" w:rsidRDefault="00081A6F" w:rsidP="00081A6F">
                      <w:pPr>
                        <w:pStyle w:val="-"/>
                      </w:pPr>
                      <w:r>
                        <w:t>получить const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581633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2916192" wp14:editId="2BDEAAF2">
                <wp:simplePos x="0" y="0"/>
                <wp:positionH relativeFrom="column">
                  <wp:posOffset>360680</wp:posOffset>
                </wp:positionH>
                <wp:positionV relativeFrom="paragraph">
                  <wp:posOffset>360680</wp:posOffset>
                </wp:positionV>
                <wp:extent cx="1082040" cy="721360"/>
                <wp:effectExtent l="0" t="0" r="22860" b="21590"/>
                <wp:wrapNone/>
                <wp:docPr id="487" name="Блок-схема: знак завершения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330AA" w14:textId="3E98E943" w:rsidR="00581633" w:rsidRDefault="00581633" w:rsidP="00581633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16192" id="Блок-схема: знак завершения 487" o:spid="_x0000_s1183" type="#_x0000_t116" style="position:absolute;left:0;text-align:left;margin-left:28.4pt;margin-top:28.4pt;width:85.2pt;height:56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" fillcolor="white [3212]" strokecolor="black [3213]" strokeweight="1pt">
                <v:textbox>
                  <w:txbxContent>
                    <w:p w14:paraId="293330AA" w14:textId="3E98E943" w:rsidR="00581633" w:rsidRDefault="00581633" w:rsidP="00581633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t>Алгоритм</w:t>
      </w:r>
      <w:r w:rsidR="009D61CE" w:rsidRPr="00581633">
        <w:rPr>
          <w:lang w:val="en-US"/>
        </w:rPr>
        <w:t xml:space="preserve"> </w:t>
      </w:r>
      <w:r w:rsidR="00581633">
        <w:rPr>
          <w:lang w:val="en-US"/>
        </w:rPr>
        <w:t xml:space="preserve"> fileOutput:</w:t>
      </w:r>
      <w:r w:rsidR="002D21CA" w:rsidRPr="009D61CE">
        <w:rPr>
          <w:lang w:val="en-US"/>
        </w:rPr>
        <w:br w:type="page"/>
      </w:r>
      <w:r w:rsidR="009D61C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F218EBD" wp14:editId="356DA2BB">
                <wp:simplePos x="0" y="0"/>
                <wp:positionH relativeFrom="column">
                  <wp:posOffset>1255737</wp:posOffset>
                </wp:positionH>
                <wp:positionV relativeFrom="paragraph">
                  <wp:posOffset>2705832</wp:posOffset>
                </wp:positionV>
                <wp:extent cx="543120" cy="362732"/>
                <wp:effectExtent l="0" t="0" r="0" b="0"/>
                <wp:wrapNone/>
                <wp:docPr id="390" name="Надпись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F0A07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18EBD" id="Надпись 390" o:spid="_x0000_s1184" type="#_x0000_t202" style="position:absolute;left:0;text-align:left;margin-left:98.9pt;margin-top:213.05pt;width:42.75pt;height:28.5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Iy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Umt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" filled="f" stroked="f" strokeweight=".5pt">
                <v:textbox>
                  <w:txbxContent>
                    <w:p w14:paraId="763F0A07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A08B101" wp14:editId="4A7B61BB">
                <wp:simplePos x="0" y="0"/>
                <wp:positionH relativeFrom="column">
                  <wp:posOffset>2491</wp:posOffset>
                </wp:positionH>
                <wp:positionV relativeFrom="paragraph">
                  <wp:posOffset>1898357</wp:posOffset>
                </wp:positionV>
                <wp:extent cx="361950" cy="358140"/>
                <wp:effectExtent l="0" t="0" r="0" b="3810"/>
                <wp:wrapNone/>
                <wp:docPr id="391" name="Надпись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0B3B0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8B101" id="Надпись 391" o:spid="_x0000_s1185" type="#_x0000_t202" style="position:absolute;left:0;text-align:left;margin-left:.2pt;margin-top:149.5pt;width:28.5pt;height:28.2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os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T+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" filled="f" stroked="f" strokeweight=".5pt">
                <v:textbox>
                  <w:txbxContent>
                    <w:p w14:paraId="6B70B3B0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D61CE"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A613220" wp14:editId="7DCCE4BD">
                <wp:simplePos x="0" y="0"/>
                <wp:positionH relativeFrom="column">
                  <wp:posOffset>2327063</wp:posOffset>
                </wp:positionH>
                <wp:positionV relativeFrom="paragraph">
                  <wp:posOffset>2134870</wp:posOffset>
                </wp:positionV>
                <wp:extent cx="45719" cy="45719"/>
                <wp:effectExtent l="0" t="0" r="12065" b="12065"/>
                <wp:wrapNone/>
                <wp:docPr id="392" name="Блок-схема: узел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AEEAE" id="Блок-схема: узел 392" o:spid="_x0000_s1026" type="#_x0000_t120" style="position:absolute;margin-left:183.25pt;margin-top:168.1pt;width:3.6pt;height:3.6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8703540" wp14:editId="43B7A534">
                <wp:simplePos x="0" y="0"/>
                <wp:positionH relativeFrom="column">
                  <wp:posOffset>361315</wp:posOffset>
                </wp:positionH>
                <wp:positionV relativeFrom="paragraph">
                  <wp:posOffset>2162810</wp:posOffset>
                </wp:positionV>
                <wp:extent cx="179070" cy="2706370"/>
                <wp:effectExtent l="361950" t="0" r="11430" b="93980"/>
                <wp:wrapNone/>
                <wp:docPr id="393" name="Соединитель: уступ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2706370"/>
                        </a:xfrm>
                        <a:prstGeom prst="bentConnector3">
                          <a:avLst>
                            <a:gd name="adj1" fmla="val -199645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E7037" id="Соединитель: уступ 393" o:spid="_x0000_s1026" type="#_x0000_t34" style="position:absolute;margin-left:28.45pt;margin-top:170.3pt;width:14.1pt;height:213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" adj="-43123" strokecolor="black [3200]" strokeweight="1.5pt">
                <v:stroke endarrow="block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7498445" wp14:editId="5A6436BD">
                <wp:simplePos x="0" y="0"/>
                <wp:positionH relativeFrom="column">
                  <wp:posOffset>540385</wp:posOffset>
                </wp:positionH>
                <wp:positionV relativeFrom="paragraph">
                  <wp:posOffset>4508500</wp:posOffset>
                </wp:positionV>
                <wp:extent cx="1264920" cy="722630"/>
                <wp:effectExtent l="0" t="0" r="11430" b="20320"/>
                <wp:wrapNone/>
                <wp:docPr id="394" name="Блок-схема: знак завершения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2263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BF091" w14:textId="77777777" w:rsidR="009D61CE" w:rsidRPr="002E48A3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8445" id="Блок-схема: знак завершения 394" o:spid="_x0000_s1186" type="#_x0000_t116" style="position:absolute;left:0;text-align:left;margin-left:42.55pt;margin-top:355pt;width:99.6pt;height:56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" fillcolor="white [3212]" strokecolor="black [3213]" strokeweight="1pt">
                <v:textbox>
                  <w:txbxContent>
                    <w:p w14:paraId="6BFBF091" w14:textId="77777777" w:rsidR="009D61CE" w:rsidRPr="002E48A3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194CB3F" wp14:editId="544620E1">
                <wp:simplePos x="0" y="0"/>
                <wp:positionH relativeFrom="column">
                  <wp:posOffset>2346325</wp:posOffset>
                </wp:positionH>
                <wp:positionV relativeFrom="paragraph">
                  <wp:posOffset>2164080</wp:posOffset>
                </wp:positionV>
                <wp:extent cx="0" cy="720090"/>
                <wp:effectExtent l="76200" t="38100" r="57150" b="22860"/>
                <wp:wrapNone/>
                <wp:docPr id="395" name="Прямая со стрелкой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009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58721" id="Прямая со стрелкой 395" o:spid="_x0000_s1026" type="#_x0000_t32" style="position:absolute;margin-left:184.75pt;margin-top:170.4pt;width:0;height:56.7pt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682E48" wp14:editId="34C45221">
                <wp:simplePos x="0" y="0"/>
                <wp:positionH relativeFrom="column">
                  <wp:posOffset>2344420</wp:posOffset>
                </wp:positionH>
                <wp:positionV relativeFrom="paragraph">
                  <wp:posOffset>2884170</wp:posOffset>
                </wp:positionV>
                <wp:extent cx="1624965" cy="1270"/>
                <wp:effectExtent l="0" t="0" r="13335" b="36830"/>
                <wp:wrapNone/>
                <wp:docPr id="396" name="Прямая со стрелкой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4965" cy="12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BCFBD" id="Прямая со стрелкой 396" o:spid="_x0000_s1026" type="#_x0000_t32" style="position:absolute;margin-left:184.6pt;margin-top:227.1pt;width:127.95pt;height:.1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" strokecolor="black [3200]" strokeweight="1.5pt">
                <v:stroke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A8F8AE3" wp14:editId="1FD00A92">
                <wp:simplePos x="0" y="0"/>
                <wp:positionH relativeFrom="column">
                  <wp:posOffset>3967480</wp:posOffset>
                </wp:positionH>
                <wp:positionV relativeFrom="paragraph">
                  <wp:posOffset>2885440</wp:posOffset>
                </wp:positionV>
                <wp:extent cx="0" cy="179070"/>
                <wp:effectExtent l="0" t="0" r="38100" b="11430"/>
                <wp:wrapNone/>
                <wp:docPr id="397" name="Прямая со стрелкой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51057" id="Прямая со стрелкой 397" o:spid="_x0000_s1026" type="#_x0000_t32" style="position:absolute;margin-left:312.4pt;margin-top:227.2pt;width:0;height:14.1pt;flip:y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" strokecolor="black [3200]" strokeweight="1.5pt">
                <v:stroke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B32504B" wp14:editId="243F0B24">
                <wp:simplePos x="0" y="0"/>
                <wp:positionH relativeFrom="column">
                  <wp:posOffset>2885440</wp:posOffset>
                </wp:positionH>
                <wp:positionV relativeFrom="paragraph">
                  <wp:posOffset>3606800</wp:posOffset>
                </wp:positionV>
                <wp:extent cx="362585" cy="0"/>
                <wp:effectExtent l="0" t="76200" r="18415" b="95250"/>
                <wp:wrapNone/>
                <wp:docPr id="398" name="Прямая со стрелкой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58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64A5F" id="Прямая со стрелкой 398" o:spid="_x0000_s1026" type="#_x0000_t32" style="position:absolute;margin-left:227.2pt;margin-top:284pt;width:28.55pt;height:0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19B18E8" wp14:editId="561731EE">
                <wp:simplePos x="0" y="0"/>
                <wp:positionH relativeFrom="column">
                  <wp:posOffset>1262380</wp:posOffset>
                </wp:positionH>
                <wp:positionV relativeFrom="paragraph">
                  <wp:posOffset>2705100</wp:posOffset>
                </wp:positionV>
                <wp:extent cx="0" cy="360680"/>
                <wp:effectExtent l="76200" t="0" r="76200" b="58420"/>
                <wp:wrapNone/>
                <wp:docPr id="399" name="Прямая со стрелкой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31D47" id="Прямая со стрелкой 399" o:spid="_x0000_s1026" type="#_x0000_t32" style="position:absolute;margin-left:99.4pt;margin-top:213pt;width:0;height:28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2E35366" wp14:editId="76034505">
                <wp:simplePos x="0" y="0"/>
                <wp:positionH relativeFrom="column">
                  <wp:posOffset>2164080</wp:posOffset>
                </wp:positionH>
                <wp:positionV relativeFrom="paragraph">
                  <wp:posOffset>2164080</wp:posOffset>
                </wp:positionV>
                <wp:extent cx="357505" cy="0"/>
                <wp:effectExtent l="38100" t="76200" r="0" b="95250"/>
                <wp:wrapNone/>
                <wp:docPr id="400" name="Прямая со стрелкой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4C58F" id="Прямая со стрелкой 400" o:spid="_x0000_s1026" type="#_x0000_t32" style="position:absolute;margin-left:170.4pt;margin-top:170.4pt;width:28.15pt;height:0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67BD044" wp14:editId="06F1BFDC">
                <wp:simplePos x="0" y="0"/>
                <wp:positionH relativeFrom="column">
                  <wp:posOffset>4147820</wp:posOffset>
                </wp:positionH>
                <wp:positionV relativeFrom="paragraph">
                  <wp:posOffset>1261110</wp:posOffset>
                </wp:positionV>
                <wp:extent cx="0" cy="361950"/>
                <wp:effectExtent l="76200" t="0" r="76200" b="57150"/>
                <wp:wrapNone/>
                <wp:docPr id="401" name="Прямая со стрелкой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AE104" id="Прямая со стрелкой 401" o:spid="_x0000_s1026" type="#_x0000_t32" style="position:absolute;margin-left:326.6pt;margin-top:99.3pt;width:0;height:28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35A17D8" wp14:editId="3251606F">
                <wp:simplePos x="0" y="0"/>
                <wp:positionH relativeFrom="column">
                  <wp:posOffset>1803400</wp:posOffset>
                </wp:positionH>
                <wp:positionV relativeFrom="paragraph">
                  <wp:posOffset>901700</wp:posOffset>
                </wp:positionV>
                <wp:extent cx="1262380" cy="0"/>
                <wp:effectExtent l="0" t="76200" r="13970" b="95250"/>
                <wp:wrapNone/>
                <wp:docPr id="402" name="Прямая со стрелкой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3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B0D76" id="Прямая со стрелкой 402" o:spid="_x0000_s1026" type="#_x0000_t32" style="position:absolute;margin-left:142pt;margin-top:71pt;width:99.4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6ED472E" wp14:editId="07D0AD25">
                <wp:simplePos x="0" y="0"/>
                <wp:positionH relativeFrom="column">
                  <wp:posOffset>3246120</wp:posOffset>
                </wp:positionH>
                <wp:positionV relativeFrom="paragraph">
                  <wp:posOffset>3065780</wp:posOffset>
                </wp:positionV>
                <wp:extent cx="2164080" cy="1082040"/>
                <wp:effectExtent l="0" t="0" r="26670" b="22860"/>
                <wp:wrapNone/>
                <wp:docPr id="403" name="Блок-схема: процесс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820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C1213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(*i).print(name_length, output, filler)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D472E" id="Блок-схема: процесс 403" o:spid="_x0000_s1187" type="#_x0000_t109" style="position:absolute;left:0;text-align:left;margin-left:255.6pt;margin-top:241.4pt;width:170.4pt;height:85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" fillcolor="white [3212]" strokecolor="black [3213]" strokeweight="1pt">
                <v:textbox>
                  <w:txbxContent>
                    <w:p w14:paraId="740C1213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(*i).print(name_length, output, filler)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8F1A9D" wp14:editId="6BFCDF63">
                <wp:simplePos x="0" y="0"/>
                <wp:positionH relativeFrom="column">
                  <wp:posOffset>178435</wp:posOffset>
                </wp:positionH>
                <wp:positionV relativeFrom="paragraph">
                  <wp:posOffset>3064510</wp:posOffset>
                </wp:positionV>
                <wp:extent cx="2887345" cy="1083310"/>
                <wp:effectExtent l="19050" t="0" r="46355" b="21590"/>
                <wp:wrapNone/>
                <wp:docPr id="404" name="Параллелограмм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345" cy="108331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ED85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output: inflate_string(std::to_string(n+1),4)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F1A9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404" o:spid="_x0000_s1188" type="#_x0000_t7" style="position:absolute;left:0;text-align:left;margin-left:14.05pt;margin-top:241.3pt;width:227.35pt;height:85.3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" adj="2026" fillcolor="white [3212]" strokecolor="black [3213]" strokeweight="1pt">
                <v:textbox>
                  <w:txbxContent>
                    <w:p w14:paraId="3F6AED85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output: inflate_string(std::to_string(n+1),4)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F12B799" wp14:editId="6C1A524E">
                <wp:simplePos x="0" y="0"/>
                <wp:positionH relativeFrom="column">
                  <wp:posOffset>2521585</wp:posOffset>
                </wp:positionH>
                <wp:positionV relativeFrom="paragraph">
                  <wp:posOffset>1621790</wp:posOffset>
                </wp:positionV>
                <wp:extent cx="2880360" cy="1083310"/>
                <wp:effectExtent l="0" t="0" r="15240" b="21590"/>
                <wp:wrapNone/>
                <wp:docPr id="405" name="Блок-схема: процесс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360" cy="108331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5520F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size_t n =0;</w:t>
                            </w:r>
                          </w:p>
                          <w:p w14:paraId="4D09FA71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std::list&lt;PhoneRecord&gt;::iterator i = phbook.begin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B799" id="Блок-схема: процесс 405" o:spid="_x0000_s1189" type="#_x0000_t109" style="position:absolute;left:0;text-align:left;margin-left:198.55pt;margin-top:127.7pt;width:226.8pt;height:85.3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" fillcolor="white [3212]" strokecolor="black [3213]" strokeweight="1pt">
                <v:textbox>
                  <w:txbxContent>
                    <w:p w14:paraId="5F65520F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size_t n =0;</w:t>
                      </w:r>
                    </w:p>
                    <w:p w14:paraId="4D09FA71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std::list&lt;PhoneRecord&gt;::iterator i = phbook.begin</w:t>
                      </w:r>
                      <w: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8D45F7D" wp14:editId="166020A5">
                <wp:simplePos x="0" y="0"/>
                <wp:positionH relativeFrom="column">
                  <wp:posOffset>361315</wp:posOffset>
                </wp:positionH>
                <wp:positionV relativeFrom="paragraph">
                  <wp:posOffset>1620520</wp:posOffset>
                </wp:positionV>
                <wp:extent cx="1802765" cy="1084580"/>
                <wp:effectExtent l="19050" t="19050" r="26035" b="39370"/>
                <wp:wrapNone/>
                <wp:docPr id="406" name="Блок-схема: решение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65" cy="108458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97431" w14:textId="77777777" w:rsidR="009D61CE" w:rsidRPr="00A243E6" w:rsidRDefault="009D61CE" w:rsidP="009D61CE">
                            <w:pPr>
                              <w:pStyle w:val="-"/>
                            </w:pPr>
                            <w:r>
                              <w:t xml:space="preserve">i == phbook.end()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45F7D" id="Блок-схема: решение 406" o:spid="_x0000_s1190" type="#_x0000_t110" style="position:absolute;left:0;text-align:left;margin-left:28.45pt;margin-top:127.6pt;width:141.95pt;height:85.4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" fillcolor="white [3212]" strokecolor="black [3213]" strokeweight="1pt">
                <v:textbox>
                  <w:txbxContent>
                    <w:p w14:paraId="40997431" w14:textId="77777777" w:rsidR="009D61CE" w:rsidRPr="00A243E6" w:rsidRDefault="009D61CE" w:rsidP="009D61CE">
                      <w:pPr>
                        <w:pStyle w:val="-"/>
                      </w:pPr>
                      <w:r>
                        <w:t xml:space="preserve">i == phbook.end() 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0D11271" wp14:editId="6FBD2AE0">
                <wp:simplePos x="0" y="0"/>
                <wp:positionH relativeFrom="column">
                  <wp:posOffset>540962</wp:posOffset>
                </wp:positionH>
                <wp:positionV relativeFrom="paragraph">
                  <wp:posOffset>541020</wp:posOffset>
                </wp:positionV>
                <wp:extent cx="1262380" cy="721360"/>
                <wp:effectExtent l="0" t="0" r="13970" b="21590"/>
                <wp:wrapNone/>
                <wp:docPr id="407" name="Блок-схема: знак завершения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D9921" w14:textId="77777777" w:rsidR="009D61CE" w:rsidRPr="002657F3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11271" id="Блок-схема: знак завершения 407" o:spid="_x0000_s1191" type="#_x0000_t116" style="position:absolute;left:0;text-align:left;margin-left:42.6pt;margin-top:42.6pt;width:99.4pt;height:56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" fillcolor="white [3212]" strokecolor="black [3213]" strokeweight="1pt">
                <v:textbox>
                  <w:txbxContent>
                    <w:p w14:paraId="7E3D9921" w14:textId="77777777" w:rsidR="009D61CE" w:rsidRPr="002657F3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9D61CE" w:rsidRPr="00265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722CB90" wp14:editId="1CE81FD1">
                <wp:simplePos x="0" y="0"/>
                <wp:positionH relativeFrom="column">
                  <wp:posOffset>3065318</wp:posOffset>
                </wp:positionH>
                <wp:positionV relativeFrom="paragraph">
                  <wp:posOffset>540674</wp:posOffset>
                </wp:positionV>
                <wp:extent cx="2339513" cy="722630"/>
                <wp:effectExtent l="0" t="0" r="22860" b="20320"/>
                <wp:wrapNone/>
                <wp:docPr id="408" name="Блок-схема: внутренняя память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513" cy="72263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44A46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size_t name_length, std::ostream &amp; output, char filler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CB90" id="Блок-схема: внутренняя память 408" o:spid="_x0000_s1192" type="#_x0000_t113" style="position:absolute;left:0;text-align:left;margin-left:241.35pt;margin-top:42.55pt;width:184.2pt;height:56.9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" fillcolor="white [3212]" strokecolor="black [3213]" strokeweight="1pt">
                <v:textbox>
                  <w:txbxContent>
                    <w:p w14:paraId="57F44A46" w14:textId="77777777" w:rsidR="009D61CE" w:rsidRPr="00EB7B75" w:rsidRDefault="009D61CE" w:rsidP="009D61CE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size_t name_length, std::ostream &amp; output, char filler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t>Алгоритм</w:t>
      </w:r>
      <w:r w:rsidR="009D61CE" w:rsidRPr="007F0DA9">
        <w:rPr>
          <w:lang w:val="en-US"/>
        </w:rPr>
        <w:t xml:space="preserve"> </w:t>
      </w:r>
      <w:r w:rsidR="009D61CE">
        <w:rPr>
          <w:lang w:val="en-US"/>
        </w:rPr>
        <w:t>Phonebook::print:</w:t>
      </w:r>
      <w:r w:rsidR="009D61CE" w:rsidRPr="002E48A3">
        <w:rPr>
          <w:noProof/>
          <w:lang w:val="en-US"/>
        </w:rPr>
        <w:t xml:space="preserve"> </w:t>
      </w:r>
      <w:r w:rsidR="009D61CE" w:rsidRPr="00DD7E59">
        <w:rPr>
          <w:lang w:val="en-US"/>
        </w:rPr>
        <w:br w:type="page"/>
      </w:r>
    </w:p>
    <w:p w14:paraId="399C8544" w14:textId="77777777" w:rsidR="009D61CE" w:rsidRPr="00DD7E59" w:rsidRDefault="009D61CE" w:rsidP="009D61CE">
      <w:pPr>
        <w:rPr>
          <w:lang w:val="en-US"/>
        </w:rPr>
      </w:pPr>
      <w:r w:rsidRPr="002E48A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01959DD" wp14:editId="37992AF5">
                <wp:simplePos x="0" y="0"/>
                <wp:positionH relativeFrom="column">
                  <wp:posOffset>2254193</wp:posOffset>
                </wp:positionH>
                <wp:positionV relativeFrom="paragraph">
                  <wp:posOffset>360565</wp:posOffset>
                </wp:positionV>
                <wp:extent cx="898756" cy="541020"/>
                <wp:effectExtent l="0" t="0" r="15875" b="11430"/>
                <wp:wrapNone/>
                <wp:docPr id="409" name="Блок-схема: знак завершения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56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AEF63" w14:textId="77777777" w:rsidR="009D61CE" w:rsidRPr="002657F3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959DD" id="Блок-схема: знак завершения 409" o:spid="_x0000_s1193" type="#_x0000_t116" style="position:absolute;left:0;text-align:left;margin-left:177.5pt;margin-top:28.4pt;width:70.75pt;height:42.6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" fillcolor="white [3212]" strokecolor="black [3213]" strokeweight="1pt">
                <v:textbox>
                  <w:txbxContent>
                    <w:p w14:paraId="0A2AEF63" w14:textId="77777777" w:rsidR="009D61CE" w:rsidRPr="002657F3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A11D146" wp14:editId="68961CDB">
                <wp:simplePos x="0" y="0"/>
                <wp:positionH relativeFrom="column">
                  <wp:posOffset>2702156</wp:posOffset>
                </wp:positionH>
                <wp:positionV relativeFrom="paragraph">
                  <wp:posOffset>4143779</wp:posOffset>
                </wp:positionV>
                <wp:extent cx="0" cy="364721"/>
                <wp:effectExtent l="76200" t="0" r="76200" b="54610"/>
                <wp:wrapNone/>
                <wp:docPr id="410" name="Прямая со стрелкой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2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8ECF1" id="Прямая со стрелкой 410" o:spid="_x0000_s1026" type="#_x0000_t32" style="position:absolute;margin-left:212.75pt;margin-top:326.3pt;width:0;height:28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1DDE0C3" wp14:editId="18048590">
                <wp:simplePos x="0" y="0"/>
                <wp:positionH relativeFrom="column">
                  <wp:posOffset>2702156</wp:posOffset>
                </wp:positionH>
                <wp:positionV relativeFrom="paragraph">
                  <wp:posOffset>3063125</wp:posOffset>
                </wp:positionV>
                <wp:extent cx="0" cy="363335"/>
                <wp:effectExtent l="76200" t="0" r="76200" b="55880"/>
                <wp:wrapNone/>
                <wp:docPr id="411" name="Прямая со стрелкой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333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37F4B" id="Прямая со стрелкой 411" o:spid="_x0000_s1026" type="#_x0000_t32" style="position:absolute;margin-left:212.75pt;margin-top:241.2pt;width:0;height:28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084AE4C" wp14:editId="7D1F49EF">
                <wp:simplePos x="0" y="0"/>
                <wp:positionH relativeFrom="column">
                  <wp:posOffset>2702156</wp:posOffset>
                </wp:positionH>
                <wp:positionV relativeFrom="paragraph">
                  <wp:posOffset>1983740</wp:posOffset>
                </wp:positionV>
                <wp:extent cx="0" cy="360680"/>
                <wp:effectExtent l="76200" t="0" r="76200" b="58420"/>
                <wp:wrapNone/>
                <wp:docPr id="412" name="Прямая со стрелкой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64B4B" id="Прямая со стрелкой 412" o:spid="_x0000_s1026" type="#_x0000_t32" style="position:absolute;margin-left:212.75pt;margin-top:156.2pt;width:0;height:28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4645C19" wp14:editId="092DFD48">
                <wp:simplePos x="0" y="0"/>
                <wp:positionH relativeFrom="column">
                  <wp:posOffset>2705100</wp:posOffset>
                </wp:positionH>
                <wp:positionV relativeFrom="paragraph">
                  <wp:posOffset>901585</wp:posOffset>
                </wp:positionV>
                <wp:extent cx="0" cy="360795"/>
                <wp:effectExtent l="76200" t="0" r="76200" b="58420"/>
                <wp:wrapNone/>
                <wp:docPr id="413" name="Прямая со стрелкой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7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1301C" id="Прямая со стрелкой 413" o:spid="_x0000_s1026" type="#_x0000_t32" style="position:absolute;margin-left:213pt;margin-top:71pt;width:0;height:28.4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45A7099" wp14:editId="5C9E7552">
                <wp:simplePos x="0" y="0"/>
                <wp:positionH relativeFrom="column">
                  <wp:posOffset>1260475</wp:posOffset>
                </wp:positionH>
                <wp:positionV relativeFrom="paragraph">
                  <wp:posOffset>2344305</wp:posOffset>
                </wp:positionV>
                <wp:extent cx="3067628" cy="721360"/>
                <wp:effectExtent l="0" t="0" r="19050" b="21590"/>
                <wp:wrapNone/>
                <wp:docPr id="414" name="Блок-схема: процесс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628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C0875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std::string name = inflate_string(nickname, name_length, StrAlign::left, filler);</w:t>
                            </w:r>
                          </w:p>
                          <w:p w14:paraId="24DD34FE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std::string n = inflate_string(getNumber(), 20, StrAlign::right, filler);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5A7099" id="Блок-схема: процесс 414" o:spid="_x0000_s1194" type="#_x0000_t109" style="position:absolute;left:0;text-align:left;margin-left:99.25pt;margin-top:184.6pt;width:241.55pt;height:56.8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" fillcolor="white [3212]" strokecolor="black [3213]" strokeweight="1pt">
                <v:textbox>
                  <w:txbxContent>
                    <w:p w14:paraId="09FC0875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std::string name = inflate_string(nickname, name_length, StrAlign::left, filler);</w:t>
                      </w:r>
                    </w:p>
                    <w:p w14:paraId="24DD34FE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std::string n = inflate_string(getNumber(), 20, StrAlign::right, filler);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607BF87" wp14:editId="324B77BC">
                <wp:simplePos x="0" y="0"/>
                <wp:positionH relativeFrom="column">
                  <wp:posOffset>1983740</wp:posOffset>
                </wp:positionH>
                <wp:positionV relativeFrom="paragraph">
                  <wp:posOffset>3423343</wp:posOffset>
                </wp:positionV>
                <wp:extent cx="1623060" cy="721360"/>
                <wp:effectExtent l="19050" t="0" r="34290" b="21590"/>
                <wp:wrapNone/>
                <wp:docPr id="415" name="Параллелограмм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2136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B0122" w14:textId="77777777" w:rsidR="009D61CE" w:rsidRPr="00B822D8" w:rsidRDefault="009D61CE" w:rsidP="009D61CE">
                            <w:pPr>
                              <w:pStyle w:val="-"/>
                            </w:pPr>
                            <w:r>
                              <w:t>output: name,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7BF87" id="Параллелограмм 415" o:spid="_x0000_s1195" type="#_x0000_t7" style="position:absolute;left:0;text-align:left;margin-left:156.2pt;margin-top:269.55pt;width:127.8pt;height:56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" adj="2400" fillcolor="white [3212]" strokecolor="black [3213]" strokeweight="1pt">
                <v:textbox>
                  <w:txbxContent>
                    <w:p w14:paraId="12BB0122" w14:textId="77777777" w:rsidR="009D61CE" w:rsidRPr="00B822D8" w:rsidRDefault="009D61CE" w:rsidP="009D61CE">
                      <w:pPr>
                        <w:pStyle w:val="-"/>
                      </w:pPr>
                      <w:r>
                        <w:t>output: name, n</w:t>
                      </w:r>
                    </w:p>
                  </w:txbxContent>
                </v:textbox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43D2B09" wp14:editId="09A8B38B">
                <wp:simplePos x="0" y="0"/>
                <wp:positionH relativeFrom="column">
                  <wp:posOffset>2255231</wp:posOffset>
                </wp:positionH>
                <wp:positionV relativeFrom="paragraph">
                  <wp:posOffset>4507980</wp:posOffset>
                </wp:positionV>
                <wp:extent cx="901065" cy="541366"/>
                <wp:effectExtent l="0" t="0" r="13335" b="11430"/>
                <wp:wrapNone/>
                <wp:docPr id="416" name="Блок-схема: знак завершения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54136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7A461" w14:textId="77777777" w:rsidR="009D61CE" w:rsidRPr="00B822D8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D2B09" id="Блок-схема: знак завершения 416" o:spid="_x0000_s1196" type="#_x0000_t116" style="position:absolute;left:0;text-align:left;margin-left:177.6pt;margin-top:354.95pt;width:70.95pt;height:42.6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" fillcolor="white [3212]" strokecolor="black [3213]" strokeweight="1pt">
                <v:textbox>
                  <w:txbxContent>
                    <w:p w14:paraId="17D7A461" w14:textId="77777777" w:rsidR="009D61CE" w:rsidRPr="00B822D8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265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7FC829C" wp14:editId="1D2B6D78">
                <wp:simplePos x="0" y="0"/>
                <wp:positionH relativeFrom="column">
                  <wp:posOffset>1620520</wp:posOffset>
                </wp:positionH>
                <wp:positionV relativeFrom="paragraph">
                  <wp:posOffset>1262611</wp:posOffset>
                </wp:positionV>
                <wp:extent cx="2339340" cy="722630"/>
                <wp:effectExtent l="0" t="0" r="22860" b="20320"/>
                <wp:wrapNone/>
                <wp:docPr id="417" name="Блок-схема: внутренняя память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72263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4DED2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size_t name_length, std::ostream &amp; output, char filler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C829C" id="Блок-схема: внутренняя память 417" o:spid="_x0000_s1197" type="#_x0000_t113" style="position:absolute;left:0;text-align:left;margin-left:127.6pt;margin-top:99.4pt;width:184.2pt;height:56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" fillcolor="white [3212]" strokecolor="black [3213]" strokeweight="1pt">
                <v:textbox>
                  <w:txbxContent>
                    <w:p w14:paraId="4B74DED2" w14:textId="77777777" w:rsidR="009D61CE" w:rsidRPr="00EB7B75" w:rsidRDefault="009D61CE" w:rsidP="009D61CE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size_t name_length, std::ostream &amp; output, char filler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2E48A3">
        <w:rPr>
          <w:lang w:val="en-US"/>
        </w:rPr>
        <w:t xml:space="preserve"> </w:t>
      </w:r>
      <w:r>
        <w:rPr>
          <w:lang w:val="en-US"/>
        </w:rPr>
        <w:t>PhoneRecord::print:</w:t>
      </w:r>
      <w:r w:rsidRPr="00DD7E59">
        <w:rPr>
          <w:lang w:val="en-US"/>
        </w:rPr>
        <w:br w:type="page"/>
      </w:r>
    </w:p>
    <w:p w14:paraId="44B15F83" w14:textId="77777777" w:rsidR="009D61CE" w:rsidRDefault="009D61CE" w:rsidP="009D61CE">
      <w:pPr>
        <w:rPr>
          <w:lang w:val="en-US"/>
        </w:rPr>
      </w:pPr>
      <w:r>
        <w:lastRenderedPageBreak/>
        <w:t>Алгоритм</w:t>
      </w:r>
      <w:r w:rsidRPr="00B822D8">
        <w:rPr>
          <w:lang w:val="en-US"/>
        </w:rPr>
        <w:t xml:space="preserve"> </w:t>
      </w:r>
      <w:r>
        <w:rPr>
          <w:lang w:val="en-US"/>
        </w:rPr>
        <w:t>PhoneRecord::getNumber:</w:t>
      </w:r>
    </w:p>
    <w:p w14:paraId="63AA0E50" w14:textId="77777777" w:rsidR="009D61CE" w:rsidRPr="00DD7E59" w:rsidRDefault="009D61CE" w:rsidP="009D61C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613636C" wp14:editId="50D9DD02">
                <wp:simplePos x="0" y="0"/>
                <wp:positionH relativeFrom="column">
                  <wp:posOffset>1351035</wp:posOffset>
                </wp:positionH>
                <wp:positionV relativeFrom="paragraph">
                  <wp:posOffset>1544418</wp:posOffset>
                </wp:positionV>
                <wp:extent cx="543120" cy="362732"/>
                <wp:effectExtent l="0" t="0" r="0" b="0"/>
                <wp:wrapNone/>
                <wp:docPr id="418" name="Надпись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CF163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3636C" id="Надпись 418" o:spid="_x0000_s1198" type="#_x0000_t202" style="position:absolute;left:0;text-align:left;margin-left:106.4pt;margin-top:121.6pt;width:42.75pt;height:28.5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" filled="f" stroked="f" strokeweight=".5pt">
                <v:textbox>
                  <w:txbxContent>
                    <w:p w14:paraId="351CF163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E68E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1006719" wp14:editId="17800DF7">
                <wp:simplePos x="0" y="0"/>
                <wp:positionH relativeFrom="column">
                  <wp:posOffset>3551653</wp:posOffset>
                </wp:positionH>
                <wp:positionV relativeFrom="paragraph">
                  <wp:posOffset>1581834</wp:posOffset>
                </wp:positionV>
                <wp:extent cx="361950" cy="358140"/>
                <wp:effectExtent l="0" t="0" r="0" b="3810"/>
                <wp:wrapNone/>
                <wp:docPr id="419" name="Надпись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E3A2D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6719" id="Надпись 419" o:spid="_x0000_s1199" type="#_x0000_t202" style="position:absolute;left:0;text-align:left;margin-left:279.65pt;margin-top:124.55pt;width:28.5pt;height:28.2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" filled="f" stroked="f" strokeweight=".5pt">
                <v:textbox>
                  <w:txbxContent>
                    <w:p w14:paraId="710E3A2D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6A47514" wp14:editId="0E2C4A86">
                <wp:simplePos x="0" y="0"/>
                <wp:positionH relativeFrom="column">
                  <wp:posOffset>2678956</wp:posOffset>
                </wp:positionH>
                <wp:positionV relativeFrom="paragraph">
                  <wp:posOffset>2733741</wp:posOffset>
                </wp:positionV>
                <wp:extent cx="45719" cy="45719"/>
                <wp:effectExtent l="0" t="0" r="12065" b="12065"/>
                <wp:wrapNone/>
                <wp:docPr id="284" name="Блок-схема: узел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635C" id="Блок-схема: узел 284" o:spid="_x0000_s1026" type="#_x0000_t120" style="position:absolute;margin-left:210.95pt;margin-top:215.25pt;width:3.6pt;height:3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433AA61" wp14:editId="5D1C31D0">
                <wp:simplePos x="0" y="0"/>
                <wp:positionH relativeFrom="column">
                  <wp:posOffset>1804035</wp:posOffset>
                </wp:positionH>
                <wp:positionV relativeFrom="paragraph">
                  <wp:posOffset>1497965</wp:posOffset>
                </wp:positionV>
                <wp:extent cx="0" cy="900430"/>
                <wp:effectExtent l="76200" t="0" r="57150" b="52070"/>
                <wp:wrapNone/>
                <wp:docPr id="420" name="Прямая со стрелкой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04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3ED28" id="Прямая со стрелкой 420" o:spid="_x0000_s1026" type="#_x0000_t32" style="position:absolute;margin-left:142.05pt;margin-top:117.95pt;width:0;height:70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DAFEBF4" wp14:editId="00FBBEFE">
                <wp:simplePos x="0" y="0"/>
                <wp:positionH relativeFrom="column">
                  <wp:posOffset>2701925</wp:posOffset>
                </wp:positionH>
                <wp:positionV relativeFrom="paragraph">
                  <wp:posOffset>2757805</wp:posOffset>
                </wp:positionV>
                <wp:extent cx="2540" cy="722630"/>
                <wp:effectExtent l="76200" t="0" r="73660" b="58420"/>
                <wp:wrapNone/>
                <wp:docPr id="421" name="Прямая со стрелкой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7226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412FA" id="Прямая со стрелкой 421" o:spid="_x0000_s1026" type="#_x0000_t32" style="position:absolute;margin-left:212.75pt;margin-top:217.15pt;width:.2pt;height:56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4DAD776" wp14:editId="6A88A4C1">
                <wp:simplePos x="0" y="0"/>
                <wp:positionH relativeFrom="column">
                  <wp:posOffset>2703830</wp:posOffset>
                </wp:positionH>
                <wp:positionV relativeFrom="paragraph">
                  <wp:posOffset>2757805</wp:posOffset>
                </wp:positionV>
                <wp:extent cx="361315" cy="0"/>
                <wp:effectExtent l="0" t="0" r="0" b="0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31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F5EEC" id="Прямая со стрелкой 422" o:spid="_x0000_s1026" type="#_x0000_t32" style="position:absolute;margin-left:212.9pt;margin-top:217.15pt;width:28.45pt;height:0;flip:x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7257215" wp14:editId="12964DAC">
                <wp:simplePos x="0" y="0"/>
                <wp:positionH relativeFrom="column">
                  <wp:posOffset>2344420</wp:posOffset>
                </wp:positionH>
                <wp:positionV relativeFrom="paragraph">
                  <wp:posOffset>2759075</wp:posOffset>
                </wp:positionV>
                <wp:extent cx="360045" cy="0"/>
                <wp:effectExtent l="0" t="76200" r="20955" b="95250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4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3BF73" id="Прямая со стрелкой 423" o:spid="_x0000_s1026" type="#_x0000_t32" style="position:absolute;margin-left:184.6pt;margin-top:217.25pt;width:28.3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B2E823F" wp14:editId="32477EA8">
                <wp:simplePos x="0" y="0"/>
                <wp:positionH relativeFrom="column">
                  <wp:posOffset>3607435</wp:posOffset>
                </wp:positionH>
                <wp:positionV relativeFrom="paragraph">
                  <wp:posOffset>1497965</wp:posOffset>
                </wp:positionV>
                <wp:extent cx="0" cy="900430"/>
                <wp:effectExtent l="76200" t="0" r="57150" b="52070"/>
                <wp:wrapNone/>
                <wp:docPr id="279" name="Прямая со стрелкой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04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E953A" id="Прямая со стрелкой 279" o:spid="_x0000_s1026" type="#_x0000_t32" style="position:absolute;margin-left:284.05pt;margin-top:117.95pt;width:0;height:70.9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BD2CFB7" wp14:editId="617793C4">
                <wp:simplePos x="0" y="0"/>
                <wp:positionH relativeFrom="column">
                  <wp:posOffset>2705100</wp:posOffset>
                </wp:positionH>
                <wp:positionV relativeFrom="paragraph">
                  <wp:posOffset>594995</wp:posOffset>
                </wp:positionV>
                <wp:extent cx="0" cy="360680"/>
                <wp:effectExtent l="76200" t="0" r="76200" b="58420"/>
                <wp:wrapNone/>
                <wp:docPr id="424" name="Прямая со стрелкой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24AE4" id="Прямая со стрелкой 424" o:spid="_x0000_s1026" type="#_x0000_t32" style="position:absolute;margin-left:213pt;margin-top:46.85pt;width:0;height:28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36CC2CF" wp14:editId="3E7A5BA9">
                <wp:simplePos x="0" y="0"/>
                <wp:positionH relativeFrom="column">
                  <wp:posOffset>2164080</wp:posOffset>
                </wp:positionH>
                <wp:positionV relativeFrom="paragraph">
                  <wp:posOffset>3480435</wp:posOffset>
                </wp:positionV>
                <wp:extent cx="1085215" cy="361026"/>
                <wp:effectExtent l="0" t="0" r="19685" b="20320"/>
                <wp:wrapNone/>
                <wp:docPr id="425" name="Блок-схема: знак завершения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15" cy="3610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FFF59" w14:textId="77777777" w:rsidR="009D61CE" w:rsidRPr="004E68EA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CC2CF" id="Блок-схема: знак завершения 425" o:spid="_x0000_s1200" type="#_x0000_t116" style="position:absolute;left:0;text-align:left;margin-left:170.4pt;margin-top:274.05pt;width:85.45pt;height:28.4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" fillcolor="white [3212]" strokecolor="black [3213]" strokeweight="1pt">
                <v:textbox>
                  <w:txbxContent>
                    <w:p w14:paraId="6ACFFF59" w14:textId="77777777" w:rsidR="009D61CE" w:rsidRPr="004E68EA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71B41C6" wp14:editId="6BB751E5">
                <wp:simplePos x="0" y="0"/>
                <wp:positionH relativeFrom="column">
                  <wp:posOffset>3065145</wp:posOffset>
                </wp:positionH>
                <wp:positionV relativeFrom="paragraph">
                  <wp:posOffset>2397125</wp:posOffset>
                </wp:positionV>
                <wp:extent cx="2164715" cy="721360"/>
                <wp:effectExtent l="0" t="0" r="26035" b="21590"/>
                <wp:wrapNone/>
                <wp:docPr id="426" name="Блок-схема: внутренняя память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7A613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вернуть</w:t>
                            </w:r>
                            <w:r w:rsidRPr="00EB7B75">
                              <w:t xml:space="preserve"> ‘+’ + std::to_string(number.num)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1B41C6" id="Блок-схема: внутренняя память 426" o:spid="_x0000_s1201" type="#_x0000_t113" style="position:absolute;left:0;text-align:left;margin-left:241.35pt;margin-top:188.75pt;width:170.45pt;height:56.8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" fillcolor="white [3212]" strokecolor="black [3213]" strokeweight="1pt">
                <v:textbox>
                  <w:txbxContent>
                    <w:p w14:paraId="0537A613" w14:textId="77777777" w:rsidR="009D61CE" w:rsidRPr="00EB7B75" w:rsidRDefault="009D61CE" w:rsidP="009D61CE">
                      <w:pPr>
                        <w:pStyle w:val="-"/>
                      </w:pPr>
                      <w:r>
                        <w:t>вернуть</w:t>
                      </w:r>
                      <w:r w:rsidRPr="00EB7B75">
                        <w:t xml:space="preserve"> ‘+’ + std::to_string(number.num)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2CDBFE4" wp14:editId="5A4777DA">
                <wp:simplePos x="0" y="0"/>
                <wp:positionH relativeFrom="column">
                  <wp:posOffset>362584</wp:posOffset>
                </wp:positionH>
                <wp:positionV relativeFrom="paragraph">
                  <wp:posOffset>2397125</wp:posOffset>
                </wp:positionV>
                <wp:extent cx="1981835" cy="721360"/>
                <wp:effectExtent l="0" t="0" r="18415" b="21590"/>
                <wp:wrapNone/>
                <wp:docPr id="427" name="Блок-схема: внутренняя память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83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99012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вернуть</w:t>
                            </w:r>
                            <w:r w:rsidRPr="00EB7B75">
                              <w:t xml:space="preserve"> std::to_string(number.num)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DBFE4" id="Блок-схема: внутренняя память 427" o:spid="_x0000_s1202" type="#_x0000_t113" style="position:absolute;left:0;text-align:left;margin-left:28.55pt;margin-top:188.75pt;width:156.05pt;height:56.8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" fillcolor="white [3212]" strokecolor="black [3213]" strokeweight="1pt">
                <v:textbox>
                  <w:txbxContent>
                    <w:p w14:paraId="49499012" w14:textId="77777777" w:rsidR="009D61CE" w:rsidRPr="00EB7B75" w:rsidRDefault="009D61CE" w:rsidP="009D61CE">
                      <w:pPr>
                        <w:pStyle w:val="-"/>
                      </w:pPr>
                      <w:r>
                        <w:t>вернуть</w:t>
                      </w:r>
                      <w:r w:rsidRPr="00EB7B75">
                        <w:t xml:space="preserve"> std::to_string(number.num)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2CDC0F0" wp14:editId="2A6F6964">
                <wp:simplePos x="0" y="0"/>
                <wp:positionH relativeFrom="column">
                  <wp:posOffset>1804035</wp:posOffset>
                </wp:positionH>
                <wp:positionV relativeFrom="paragraph">
                  <wp:posOffset>953135</wp:posOffset>
                </wp:positionV>
                <wp:extent cx="1803400" cy="1084580"/>
                <wp:effectExtent l="19050" t="19050" r="25400" b="39370"/>
                <wp:wrapNone/>
                <wp:docPr id="273" name="Блок-схема: решение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08458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24B7" w14:textId="77777777" w:rsidR="009D61CE" w:rsidRPr="004E68EA" w:rsidRDefault="009D61CE" w:rsidP="009D61CE">
                            <w:pPr>
                              <w:pStyle w:val="-"/>
                            </w:pPr>
                            <w:r>
                              <w:t>number.plus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DC0F0" id="Блок-схема: решение 273" o:spid="_x0000_s1203" type="#_x0000_t110" style="position:absolute;left:0;text-align:left;margin-left:142.05pt;margin-top:75.05pt;width:142pt;height:85.4pt;z-index:25205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" fillcolor="white [3212]" strokecolor="black [3213]" strokeweight="1pt">
                <v:textbox>
                  <w:txbxContent>
                    <w:p w14:paraId="08CC24B7" w14:textId="77777777" w:rsidR="009D61CE" w:rsidRPr="004E68EA" w:rsidRDefault="009D61CE" w:rsidP="009D61CE">
                      <w:pPr>
                        <w:pStyle w:val="-"/>
                      </w:pPr>
                      <w:r>
                        <w:t>number.plus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F2AEFA2" wp14:editId="7D37DD35">
                <wp:simplePos x="0" y="0"/>
                <wp:positionH relativeFrom="column">
                  <wp:posOffset>2160904</wp:posOffset>
                </wp:positionH>
                <wp:positionV relativeFrom="paragraph">
                  <wp:posOffset>233045</wp:posOffset>
                </wp:positionV>
                <wp:extent cx="1085215" cy="361026"/>
                <wp:effectExtent l="0" t="0" r="19685" b="20320"/>
                <wp:wrapNone/>
                <wp:docPr id="428" name="Блок-схема: знак завершения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15" cy="3610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9A4F1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AEFA2" id="Блок-схема: знак завершения 428" o:spid="_x0000_s1204" type="#_x0000_t116" style="position:absolute;left:0;text-align:left;margin-left:170.15pt;margin-top:18.35pt;width:85.45pt;height:28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" fillcolor="white [3212]" strokecolor="black [3213]" strokeweight="1pt">
                <v:textbox>
                  <w:txbxContent>
                    <w:p w14:paraId="6929A4F1" w14:textId="77777777" w:rsidR="009D61CE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DD7E59">
        <w:rPr>
          <w:lang w:val="en-US"/>
        </w:rPr>
        <w:br w:type="page"/>
      </w:r>
    </w:p>
    <w:p w14:paraId="0DF3F838" w14:textId="77777777" w:rsidR="009D61CE" w:rsidRPr="008C3059" w:rsidRDefault="009D61CE" w:rsidP="009D61CE">
      <w:pPr>
        <w:rPr>
          <w:lang w:val="en-US"/>
        </w:rPr>
      </w:pPr>
      <w:r>
        <w:lastRenderedPageBreak/>
        <w:t>Алгоритм</w:t>
      </w:r>
      <w:r w:rsidRPr="008C3059">
        <w:rPr>
          <w:lang w:val="en-US"/>
        </w:rPr>
        <w:t xml:space="preserve"> </w:t>
      </w:r>
      <w:r>
        <w:rPr>
          <w:lang w:val="en-US"/>
        </w:rPr>
        <w:t>inflate</w:t>
      </w:r>
      <w:r w:rsidRPr="008C3059">
        <w:rPr>
          <w:lang w:val="en-US"/>
        </w:rPr>
        <w:t>_</w:t>
      </w:r>
      <w:r>
        <w:rPr>
          <w:lang w:val="en-US"/>
        </w:rPr>
        <w:t>string</w:t>
      </w:r>
      <w:r w:rsidRPr="008C3059">
        <w:rPr>
          <w:lang w:val="en-US"/>
        </w:rPr>
        <w:t xml:space="preserve">: </w:t>
      </w:r>
    </w:p>
    <w:p w14:paraId="3C5E382C" w14:textId="2D20603D" w:rsidR="002D21CA" w:rsidRPr="008C3059" w:rsidRDefault="009D61CE" w:rsidP="009D61CE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32E45C5" wp14:editId="013778CD">
                <wp:simplePos x="0" y="0"/>
                <wp:positionH relativeFrom="column">
                  <wp:posOffset>2344420</wp:posOffset>
                </wp:positionH>
                <wp:positionV relativeFrom="paragraph">
                  <wp:posOffset>6709583</wp:posOffset>
                </wp:positionV>
                <wp:extent cx="541020" cy="0"/>
                <wp:effectExtent l="0" t="76200" r="11430" b="95250"/>
                <wp:wrapNone/>
                <wp:docPr id="429" name="Прямая со стрелкой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0D121" id="Прямая со стрелкой 429" o:spid="_x0000_s1026" type="#_x0000_t32" style="position:absolute;margin-left:184.6pt;margin-top:528.3pt;width:42.6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2208F8" wp14:editId="5CBEEA49">
                <wp:simplePos x="0" y="0"/>
                <wp:positionH relativeFrom="column">
                  <wp:posOffset>1434464</wp:posOffset>
                </wp:positionH>
                <wp:positionV relativeFrom="paragraph">
                  <wp:posOffset>6349365</wp:posOffset>
                </wp:positionV>
                <wp:extent cx="909955" cy="721360"/>
                <wp:effectExtent l="0" t="0" r="23495" b="21590"/>
                <wp:wrapNone/>
                <wp:docPr id="430" name="Блок-схема: внутренняя память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95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FA836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вернуть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2208F8" id="Блок-схема: внутренняя память 430" o:spid="_x0000_s1205" type="#_x0000_t113" style="position:absolute;margin-left:112.95pt;margin-top:499.95pt;width:71.65pt;height:56.8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" fillcolor="white [3212]" strokecolor="black [3213]" strokeweight="1pt">
                <v:textbox>
                  <w:txbxContent>
                    <w:p w14:paraId="6CBFA836" w14:textId="77777777" w:rsidR="009D61CE" w:rsidRPr="00EB7B75" w:rsidRDefault="009D61CE" w:rsidP="009D61CE">
                      <w:pPr>
                        <w:pStyle w:val="-"/>
                      </w:pPr>
                      <w:r>
                        <w:t>вернуть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32ECFCF" wp14:editId="55E6F125">
                <wp:simplePos x="0" y="0"/>
                <wp:positionH relativeFrom="column">
                  <wp:posOffset>2879898</wp:posOffset>
                </wp:positionH>
                <wp:positionV relativeFrom="paragraph">
                  <wp:posOffset>6529705</wp:posOffset>
                </wp:positionV>
                <wp:extent cx="901700" cy="360680"/>
                <wp:effectExtent l="0" t="0" r="12700" b="20320"/>
                <wp:wrapNone/>
                <wp:docPr id="431" name="Блок-схема: знак завершения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6068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98C00" w14:textId="77777777" w:rsidR="009D61CE" w:rsidRPr="006E3EE4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ECFCF" id="Блок-схема: знак завершения 431" o:spid="_x0000_s1206" type="#_x0000_t116" style="position:absolute;margin-left:226.75pt;margin-top:514.15pt;width:71pt;height:28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" fillcolor="white [3212]" strokecolor="black [3213]" strokeweight="1pt">
                <v:textbox>
                  <w:txbxContent>
                    <w:p w14:paraId="4CD98C00" w14:textId="77777777" w:rsidR="009D61CE" w:rsidRPr="006E3EE4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17BDF415" wp14:editId="6D4982B9">
                <wp:simplePos x="0" y="0"/>
                <wp:positionH relativeFrom="column">
                  <wp:posOffset>158750</wp:posOffset>
                </wp:positionH>
                <wp:positionV relativeFrom="paragraph">
                  <wp:posOffset>5787224</wp:posOffset>
                </wp:positionV>
                <wp:extent cx="45719" cy="45719"/>
                <wp:effectExtent l="0" t="0" r="12065" b="12065"/>
                <wp:wrapNone/>
                <wp:docPr id="432" name="Блок-схема: узел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53418" id="Блок-схема: узел 432" o:spid="_x0000_s1026" type="#_x0000_t120" style="position:absolute;margin-left:12.5pt;margin-top:455.7pt;width:3.6pt;height:3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62n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no2pE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828DCC8" wp14:editId="12AABBF3">
                <wp:simplePos x="0" y="0"/>
                <wp:positionH relativeFrom="column">
                  <wp:posOffset>158750</wp:posOffset>
                </wp:positionH>
                <wp:positionV relativeFrom="paragraph">
                  <wp:posOffset>4884503</wp:posOffset>
                </wp:positionV>
                <wp:extent cx="45719" cy="45719"/>
                <wp:effectExtent l="0" t="0" r="12065" b="12065"/>
                <wp:wrapNone/>
                <wp:docPr id="433" name="Блок-схема: узел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AC35A" id="Блок-схема: узел 433" o:spid="_x0000_s1026" type="#_x0000_t120" style="position:absolute;margin-left:12.5pt;margin-top:384.6pt;width:3.6pt;height:3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AF92435" wp14:editId="02EED14F">
                <wp:simplePos x="0" y="0"/>
                <wp:positionH relativeFrom="column">
                  <wp:posOffset>158750</wp:posOffset>
                </wp:positionH>
                <wp:positionV relativeFrom="paragraph">
                  <wp:posOffset>4060025</wp:posOffset>
                </wp:positionV>
                <wp:extent cx="45719" cy="45719"/>
                <wp:effectExtent l="0" t="0" r="12065" b="12065"/>
                <wp:wrapNone/>
                <wp:docPr id="434" name="Блок-схема: узел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B05A6" id="Блок-схема: узел 434" o:spid="_x0000_s1026" type="#_x0000_t120" style="position:absolute;margin-left:12.5pt;margin-top:319.7pt;width:3.6pt;height:3.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uD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no2ok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EE08530" wp14:editId="266252D7">
                <wp:simplePos x="0" y="0"/>
                <wp:positionH relativeFrom="column">
                  <wp:posOffset>159827</wp:posOffset>
                </wp:positionH>
                <wp:positionV relativeFrom="paragraph">
                  <wp:posOffset>3804561</wp:posOffset>
                </wp:positionV>
                <wp:extent cx="45719" cy="45719"/>
                <wp:effectExtent l="0" t="0" r="12065" b="12065"/>
                <wp:wrapNone/>
                <wp:docPr id="360" name="Блок-схема: узел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F68BD" id="Блок-схема: узел 360" o:spid="_x0000_s1026" type="#_x0000_t120" style="position:absolute;margin-left:12.6pt;margin-top:299.55pt;width:3.6pt;height:3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510C8C4" wp14:editId="0FF2C5B2">
                <wp:simplePos x="0" y="0"/>
                <wp:positionH relativeFrom="column">
                  <wp:posOffset>153228</wp:posOffset>
                </wp:positionH>
                <wp:positionV relativeFrom="paragraph">
                  <wp:posOffset>2453833</wp:posOffset>
                </wp:positionV>
                <wp:extent cx="45719" cy="45719"/>
                <wp:effectExtent l="0" t="0" r="12065" b="12065"/>
                <wp:wrapNone/>
                <wp:docPr id="435" name="Блок-схема: узел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0BA3C" id="Блок-схема: узел 435" o:spid="_x0000_s1026" type="#_x0000_t120" style="position:absolute;margin-left:12.05pt;margin-top:193.2pt;width:3.6pt;height:3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F9703DF" wp14:editId="0F7C636C">
                <wp:simplePos x="0" y="0"/>
                <wp:positionH relativeFrom="column">
                  <wp:posOffset>3047365</wp:posOffset>
                </wp:positionH>
                <wp:positionV relativeFrom="paragraph">
                  <wp:posOffset>3081655</wp:posOffset>
                </wp:positionV>
                <wp:extent cx="45719" cy="45719"/>
                <wp:effectExtent l="0" t="0" r="12065" b="12065"/>
                <wp:wrapNone/>
                <wp:docPr id="436" name="Блок-схема: узел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B1B71" id="Блок-схема: узел 436" o:spid="_x0000_s1026" type="#_x0000_t120" style="position:absolute;margin-left:239.95pt;margin-top:242.65pt;width:3.6pt;height:3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7kpsQ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1FEDECE" wp14:editId="19B663FF">
                <wp:simplePos x="0" y="0"/>
                <wp:positionH relativeFrom="column">
                  <wp:posOffset>3049045</wp:posOffset>
                </wp:positionH>
                <wp:positionV relativeFrom="paragraph">
                  <wp:posOffset>1455420</wp:posOffset>
                </wp:positionV>
                <wp:extent cx="45719" cy="45719"/>
                <wp:effectExtent l="0" t="0" r="12065" b="12065"/>
                <wp:wrapNone/>
                <wp:docPr id="437" name="Блок-схема: узел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2D21D" id="Блок-схема: узел 437" o:spid="_x0000_s1026" type="#_x0000_t120" style="position:absolute;margin-left:240.1pt;margin-top:114.6pt;width:3.6pt;height:3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526FB57" wp14:editId="4384F9F1">
                <wp:simplePos x="0" y="0"/>
                <wp:positionH relativeFrom="column">
                  <wp:posOffset>4083722</wp:posOffset>
                </wp:positionH>
                <wp:positionV relativeFrom="paragraph">
                  <wp:posOffset>5268446</wp:posOffset>
                </wp:positionV>
                <wp:extent cx="543120" cy="362732"/>
                <wp:effectExtent l="0" t="0" r="0" b="0"/>
                <wp:wrapNone/>
                <wp:docPr id="438" name="Надпись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1D637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FB57" id="Надпись 438" o:spid="_x0000_s1207" type="#_x0000_t202" style="position:absolute;margin-left:321.55pt;margin-top:414.85pt;width:42.75pt;height:28.5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Mg5GQ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" filled="f" stroked="f" strokeweight=".5pt">
                <v:textbox>
                  <w:txbxContent>
                    <w:p w14:paraId="4001D637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F757B60" wp14:editId="390AF023">
                <wp:simplePos x="0" y="0"/>
                <wp:positionH relativeFrom="column">
                  <wp:posOffset>2336539</wp:posOffset>
                </wp:positionH>
                <wp:positionV relativeFrom="paragraph">
                  <wp:posOffset>4005729</wp:posOffset>
                </wp:positionV>
                <wp:extent cx="543120" cy="362732"/>
                <wp:effectExtent l="0" t="0" r="0" b="0"/>
                <wp:wrapNone/>
                <wp:docPr id="439" name="Надпись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7910A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7B60" id="Надпись 439" o:spid="_x0000_s1208" type="#_x0000_t202" style="position:absolute;margin-left:184pt;margin-top:315.4pt;width:42.75pt;height:28.5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" filled="f" stroked="f" strokeweight=".5pt">
                <v:textbox>
                  <w:txbxContent>
                    <w:p w14:paraId="5927910A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3AB3585" wp14:editId="0A31221C">
                <wp:simplePos x="0" y="0"/>
                <wp:positionH relativeFrom="column">
                  <wp:posOffset>2339527</wp:posOffset>
                </wp:positionH>
                <wp:positionV relativeFrom="paragraph">
                  <wp:posOffset>3284780</wp:posOffset>
                </wp:positionV>
                <wp:extent cx="543120" cy="362732"/>
                <wp:effectExtent l="0" t="0" r="0" b="0"/>
                <wp:wrapNone/>
                <wp:docPr id="440" name="Надпись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FBF2B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3585" id="Надпись 440" o:spid="_x0000_s1209" type="#_x0000_t202" style="position:absolute;margin-left:184.2pt;margin-top:258.65pt;width:42.75pt;height:28.5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ZI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R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" filled="f" stroked="f" strokeweight=".5pt">
                <v:textbox>
                  <w:txbxContent>
                    <w:p w14:paraId="75DFBF2B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19F64A24" wp14:editId="188702E0">
                <wp:simplePos x="0" y="0"/>
                <wp:positionH relativeFrom="column">
                  <wp:posOffset>4147446</wp:posOffset>
                </wp:positionH>
                <wp:positionV relativeFrom="paragraph">
                  <wp:posOffset>3464784</wp:posOffset>
                </wp:positionV>
                <wp:extent cx="543120" cy="362732"/>
                <wp:effectExtent l="0" t="0" r="0" b="0"/>
                <wp:wrapNone/>
                <wp:docPr id="441" name="Надпись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4D7D2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64A24" id="Надпись 441" o:spid="_x0000_s1210" type="#_x0000_t202" style="position:absolute;margin-left:326.55pt;margin-top:272.8pt;width:42.75pt;height:28.5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1sP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x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" filled="f" stroked="f" strokeweight=".5pt">
                <v:textbox>
                  <w:txbxContent>
                    <w:p w14:paraId="1164D7D2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E85FCE8" wp14:editId="4544063B">
                <wp:simplePos x="0" y="0"/>
                <wp:positionH relativeFrom="column">
                  <wp:posOffset>4147222</wp:posOffset>
                </wp:positionH>
                <wp:positionV relativeFrom="paragraph">
                  <wp:posOffset>1749724</wp:posOffset>
                </wp:positionV>
                <wp:extent cx="543120" cy="362732"/>
                <wp:effectExtent l="0" t="0" r="0" b="0"/>
                <wp:wrapNone/>
                <wp:docPr id="442" name="Надпись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BC640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5FCE8" id="Надпись 442" o:spid="_x0000_s1211" type="#_x0000_t202" style="position:absolute;margin-left:326.55pt;margin-top:137.75pt;width:42.75pt;height:28.5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Ta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J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" filled="f" stroked="f" strokeweight=".5pt">
                <v:textbox>
                  <w:txbxContent>
                    <w:p w14:paraId="0BDBC640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DAFD6E1" wp14:editId="3DD36096">
                <wp:simplePos x="0" y="0"/>
                <wp:positionH relativeFrom="column">
                  <wp:posOffset>2343822</wp:posOffset>
                </wp:positionH>
                <wp:positionV relativeFrom="paragraph">
                  <wp:posOffset>2373219</wp:posOffset>
                </wp:positionV>
                <wp:extent cx="543120" cy="362732"/>
                <wp:effectExtent l="0" t="0" r="0" b="0"/>
                <wp:wrapNone/>
                <wp:docPr id="443" name="Надпись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DE1E0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D6E1" id="Надпись 443" o:spid="_x0000_s1212" type="#_x0000_t202" style="position:absolute;margin-left:184.55pt;margin-top:186.85pt;width:42.75pt;height:28.5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" filled="f" stroked="f" strokeweight=".5pt">
                <v:textbox>
                  <w:txbxContent>
                    <w:p w14:paraId="0C9DE1E0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12D3514" wp14:editId="6E5A3141">
                <wp:simplePos x="0" y="0"/>
                <wp:positionH relativeFrom="column">
                  <wp:posOffset>2345466</wp:posOffset>
                </wp:positionH>
                <wp:positionV relativeFrom="paragraph">
                  <wp:posOffset>1661421</wp:posOffset>
                </wp:positionV>
                <wp:extent cx="543120" cy="362732"/>
                <wp:effectExtent l="0" t="0" r="0" b="0"/>
                <wp:wrapNone/>
                <wp:docPr id="350" name="Надпись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082CB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3514" id="Надпись 350" o:spid="_x0000_s1213" type="#_x0000_t202" style="position:absolute;margin-left:184.7pt;margin-top:130.8pt;width:42.75pt;height:28.5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" filled="f" stroked="f" strokeweight=".5pt">
                <v:textbox>
                  <w:txbxContent>
                    <w:p w14:paraId="2E6082CB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5208786" wp14:editId="1BFBCB5E">
                <wp:simplePos x="0" y="0"/>
                <wp:positionH relativeFrom="column">
                  <wp:posOffset>3350970</wp:posOffset>
                </wp:positionH>
                <wp:positionV relativeFrom="paragraph">
                  <wp:posOffset>4546749</wp:posOffset>
                </wp:positionV>
                <wp:extent cx="361950" cy="358140"/>
                <wp:effectExtent l="0" t="0" r="0" b="3810"/>
                <wp:wrapNone/>
                <wp:docPr id="444" name="Надпись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6F6DF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08786" id="Надпись 444" o:spid="_x0000_s1214" type="#_x0000_t202" style="position:absolute;margin-left:263.85pt;margin-top:358pt;width:28.5pt;height:28.2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ug7GwIAADQ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" filled="f" stroked="f" strokeweight=".5pt">
                <v:textbox>
                  <w:txbxContent>
                    <w:p w14:paraId="0A66F6DF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5B584A8" wp14:editId="3FAEDAA7">
                <wp:simplePos x="0" y="0"/>
                <wp:positionH relativeFrom="column">
                  <wp:posOffset>3151692</wp:posOffset>
                </wp:positionH>
                <wp:positionV relativeFrom="paragraph">
                  <wp:posOffset>2825975</wp:posOffset>
                </wp:positionV>
                <wp:extent cx="361950" cy="358140"/>
                <wp:effectExtent l="0" t="0" r="0" b="3810"/>
                <wp:wrapNone/>
                <wp:docPr id="445" name="Надпись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8BB49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584A8" id="Надпись 445" o:spid="_x0000_s1215" type="#_x0000_t202" style="position:absolute;margin-left:248.15pt;margin-top:222.5pt;width:28.5pt;height:28.2pt;z-index:25212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" filled="f" stroked="f" strokeweight=".5pt">
                <v:textbox>
                  <w:txbxContent>
                    <w:p w14:paraId="0B98BB49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207064B" wp14:editId="52894BFA">
                <wp:simplePos x="0" y="0"/>
                <wp:positionH relativeFrom="column">
                  <wp:posOffset>3066041</wp:posOffset>
                </wp:positionH>
                <wp:positionV relativeFrom="paragraph">
                  <wp:posOffset>1122941</wp:posOffset>
                </wp:positionV>
                <wp:extent cx="361950" cy="358140"/>
                <wp:effectExtent l="0" t="0" r="0" b="3810"/>
                <wp:wrapNone/>
                <wp:docPr id="347" name="Надпись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3FE98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7064B" id="Надпись 347" o:spid="_x0000_s1216" type="#_x0000_t202" style="position:absolute;margin-left:241.4pt;margin-top:88.4pt;width:28.5pt;height:28.2pt;z-index:25212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" filled="f" stroked="f" strokeweight=".5pt">
                <v:textbox>
                  <w:txbxContent>
                    <w:p w14:paraId="55E3FE98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834A2C3" wp14:editId="16551717">
                <wp:simplePos x="0" y="0"/>
                <wp:positionH relativeFrom="column">
                  <wp:posOffset>1510217</wp:posOffset>
                </wp:positionH>
                <wp:positionV relativeFrom="paragraph">
                  <wp:posOffset>3530152</wp:posOffset>
                </wp:positionV>
                <wp:extent cx="361950" cy="358140"/>
                <wp:effectExtent l="0" t="0" r="0" b="3810"/>
                <wp:wrapNone/>
                <wp:docPr id="446" name="Надпись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E6F31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A2C3" id="Надпись 446" o:spid="_x0000_s1217" type="#_x0000_t202" style="position:absolute;margin-left:118.9pt;margin-top:277.95pt;width:28.5pt;height:28.2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AyGg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" filled="f" stroked="f" strokeweight=".5pt">
                <v:textbox>
                  <w:txbxContent>
                    <w:p w14:paraId="068E6F31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96397C2" wp14:editId="5CC1D57A">
                <wp:simplePos x="0" y="0"/>
                <wp:positionH relativeFrom="column">
                  <wp:posOffset>1488253</wp:posOffset>
                </wp:positionH>
                <wp:positionV relativeFrom="paragraph">
                  <wp:posOffset>2826385</wp:posOffset>
                </wp:positionV>
                <wp:extent cx="361950" cy="358140"/>
                <wp:effectExtent l="0" t="0" r="0" b="3810"/>
                <wp:wrapNone/>
                <wp:docPr id="447" name="Надпись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3CB2C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97C2" id="Надпись 447" o:spid="_x0000_s1218" type="#_x0000_t202" style="position:absolute;margin-left:117.2pt;margin-top:222.55pt;width:28.5pt;height:28.2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GW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0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" filled="f" stroked="f" strokeweight=".5pt">
                <v:textbox>
                  <w:txbxContent>
                    <w:p w14:paraId="0B33CB2C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32787A8" wp14:editId="6E8C05CE">
                <wp:simplePos x="0" y="0"/>
                <wp:positionH relativeFrom="column">
                  <wp:posOffset>1512122</wp:posOffset>
                </wp:positionH>
                <wp:positionV relativeFrom="paragraph">
                  <wp:posOffset>1991995</wp:posOffset>
                </wp:positionV>
                <wp:extent cx="361950" cy="358140"/>
                <wp:effectExtent l="0" t="0" r="0" b="3810"/>
                <wp:wrapNone/>
                <wp:docPr id="448" name="Надпись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70489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87A8" id="Надпись 448" o:spid="_x0000_s1219" type="#_x0000_t202" style="position:absolute;margin-left:119.05pt;margin-top:156.85pt;width:28.5pt;height:28.2pt;z-index:25211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e5D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8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" filled="f" stroked="f" strokeweight=".5pt">
                <v:textbox>
                  <w:txbxContent>
                    <w:p w14:paraId="4E670489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CC79E82" wp14:editId="61189FA4">
                <wp:simplePos x="0" y="0"/>
                <wp:positionH relativeFrom="column">
                  <wp:posOffset>1487245</wp:posOffset>
                </wp:positionH>
                <wp:positionV relativeFrom="paragraph">
                  <wp:posOffset>1479774</wp:posOffset>
                </wp:positionV>
                <wp:extent cx="361950" cy="358140"/>
                <wp:effectExtent l="0" t="0" r="0" b="3810"/>
                <wp:wrapNone/>
                <wp:docPr id="343" name="Надпись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24EF3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79E82" id="Надпись 343" o:spid="_x0000_s1220" type="#_x0000_t202" style="position:absolute;margin-left:117.1pt;margin-top:116.5pt;width:28.5pt;height:28.2pt;z-index:25211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ME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y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" filled="f" stroked="f" strokeweight=".5pt">
                <v:textbox>
                  <w:txbxContent>
                    <w:p w14:paraId="03E24EF3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8B13C2F" wp14:editId="125E963E">
                <wp:simplePos x="0" y="0"/>
                <wp:positionH relativeFrom="column">
                  <wp:posOffset>177164</wp:posOffset>
                </wp:positionH>
                <wp:positionV relativeFrom="paragraph">
                  <wp:posOffset>6711315</wp:posOffset>
                </wp:positionV>
                <wp:extent cx="1265555" cy="0"/>
                <wp:effectExtent l="0" t="76200" r="10795" b="95250"/>
                <wp:wrapNone/>
                <wp:docPr id="449" name="Прямая со стрелко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55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9F7D9" id="Прямая со стрелкой 449" o:spid="_x0000_s1026" type="#_x0000_t32" style="position:absolute;margin-left:13.95pt;margin-top:528.45pt;width:99.65pt;height:0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1B680B8" wp14:editId="6174F586">
                <wp:simplePos x="0" y="0"/>
                <wp:positionH relativeFrom="column">
                  <wp:posOffset>177165</wp:posOffset>
                </wp:positionH>
                <wp:positionV relativeFrom="paragraph">
                  <wp:posOffset>2202815</wp:posOffset>
                </wp:positionV>
                <wp:extent cx="0" cy="4508500"/>
                <wp:effectExtent l="0" t="0" r="38100" b="25400"/>
                <wp:wrapNone/>
                <wp:docPr id="450" name="Прямая со стрелкой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85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49273" id="Прямая со стрелкой 450" o:spid="_x0000_s1026" type="#_x0000_t32" style="position:absolute;margin-left:13.95pt;margin-top:173.45pt;width:0;height:3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5EFBF7FC" wp14:editId="03656461">
                <wp:simplePos x="0" y="0"/>
                <wp:positionH relativeFrom="column">
                  <wp:posOffset>177165</wp:posOffset>
                </wp:positionH>
                <wp:positionV relativeFrom="paragraph">
                  <wp:posOffset>5809615</wp:posOffset>
                </wp:positionV>
                <wp:extent cx="3969124" cy="0"/>
                <wp:effectExtent l="38100" t="76200" r="0" b="95250"/>
                <wp:wrapNone/>
                <wp:docPr id="451" name="Прямая со стрелко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912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3A2EC" id="Прямая со стрелкой 451" o:spid="_x0000_s1026" type="#_x0000_t32" style="position:absolute;margin-left:13.95pt;margin-top:457.45pt;width:312.55pt;height:0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3C88AF1" wp14:editId="1F87381D">
                <wp:simplePos x="0" y="0"/>
                <wp:positionH relativeFrom="column">
                  <wp:posOffset>4146289</wp:posOffset>
                </wp:positionH>
                <wp:positionV relativeFrom="paragraph">
                  <wp:posOffset>5267997</wp:posOffset>
                </wp:positionV>
                <wp:extent cx="4482" cy="541618"/>
                <wp:effectExtent l="0" t="0" r="33655" b="30480"/>
                <wp:wrapNone/>
                <wp:docPr id="452" name="Прямая со стрелкой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2" cy="54161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BA93" id="Прямая со стрелкой 452" o:spid="_x0000_s1026" type="#_x0000_t32" style="position:absolute;margin-left:326.5pt;margin-top:414.8pt;width:.35pt;height:42.65pt;flip:x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1806DFB" wp14:editId="5707E78F">
                <wp:simplePos x="0" y="0"/>
                <wp:positionH relativeFrom="column">
                  <wp:posOffset>360681</wp:posOffset>
                </wp:positionH>
                <wp:positionV relativeFrom="paragraph">
                  <wp:posOffset>5448412</wp:posOffset>
                </wp:positionV>
                <wp:extent cx="3426460" cy="721360"/>
                <wp:effectExtent l="0" t="0" r="21590" b="21590"/>
                <wp:wrapNone/>
                <wp:docPr id="453" name="Блок-схема: процесс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46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2EE8B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 xml:space="preserve">s = inflate_string(s, (w - n) / 2 + n, StrAlign::left, filler); </w:t>
                            </w:r>
                          </w:p>
                          <w:p w14:paraId="2C06119B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 = inflate_string(s, (w - n) / 2 + (w - n) % 2 + s.size(), StrAlign::right, filler);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06DFB" id="Блок-схема: процесс 453" o:spid="_x0000_s1221" type="#_x0000_t109" style="position:absolute;margin-left:28.4pt;margin-top:429pt;width:269.8pt;height:56.8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" fillcolor="white [3212]" strokecolor="black [3213]" strokeweight="1pt">
                <v:textbox>
                  <w:txbxContent>
                    <w:p w14:paraId="1A82EE8B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 xml:space="preserve">s = inflate_string(s, (w - n) / 2 + n, StrAlign::left, filler); </w:t>
                      </w:r>
                    </w:p>
                    <w:p w14:paraId="2C06119B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 = inflate_string(s, (w - n) / 2 + (w - n) % 2 + s.size(), StrAlign::right, filler);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54B4DAF" wp14:editId="14F032A1">
                <wp:simplePos x="0" y="0"/>
                <wp:positionH relativeFrom="column">
                  <wp:posOffset>901065</wp:posOffset>
                </wp:positionH>
                <wp:positionV relativeFrom="paragraph">
                  <wp:posOffset>4542977</wp:posOffset>
                </wp:positionV>
                <wp:extent cx="2163445" cy="725020"/>
                <wp:effectExtent l="0" t="0" r="27305" b="18415"/>
                <wp:wrapNone/>
                <wp:docPr id="454" name="Блок-схема: процесс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5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129BC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s.erase(0, (n - w) / 2);</w:t>
                            </w:r>
                          </w:p>
                          <w:p w14:paraId="410ACEAA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s.erase(w, (n - w) / 2 + (n - w) % 2);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4DAF" id="Блок-схема: процесс 454" o:spid="_x0000_s1222" type="#_x0000_t109" style="position:absolute;margin-left:70.95pt;margin-top:357.7pt;width:170.35pt;height:57.1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" fillcolor="white [3212]" strokecolor="black [3213]" strokeweight="1pt">
                <v:textbox>
                  <w:txbxContent>
                    <w:p w14:paraId="08E129BC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s.erase(0, (n - w) / 2);</w:t>
                      </w:r>
                    </w:p>
                    <w:p w14:paraId="410ACEAA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s.erase(w, (n - w) / 2 + (n - w) % 2);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DD30E39" wp14:editId="04D58258">
                <wp:simplePos x="0" y="0"/>
                <wp:positionH relativeFrom="column">
                  <wp:posOffset>177763</wp:posOffset>
                </wp:positionH>
                <wp:positionV relativeFrom="paragraph">
                  <wp:posOffset>4906197</wp:posOffset>
                </wp:positionV>
                <wp:extent cx="3432362" cy="0"/>
                <wp:effectExtent l="38100" t="76200" r="0" b="95250"/>
                <wp:wrapNone/>
                <wp:docPr id="455" name="Прямая со стрелкой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236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7F98E" id="Прямая со стрелкой 455" o:spid="_x0000_s1026" type="#_x0000_t32" style="position:absolute;margin-left:14pt;margin-top:386.3pt;width:270.25pt;height:0;flip:x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DF61116" wp14:editId="33FA256D">
                <wp:simplePos x="0" y="0"/>
                <wp:positionH relativeFrom="column">
                  <wp:posOffset>3609527</wp:posOffset>
                </wp:positionH>
                <wp:positionV relativeFrom="paragraph">
                  <wp:posOffset>4544097</wp:posOffset>
                </wp:positionV>
                <wp:extent cx="1082040" cy="724498"/>
                <wp:effectExtent l="19050" t="19050" r="41910" b="38100"/>
                <wp:wrapNone/>
                <wp:docPr id="456" name="Блок-схема: решение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4498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7D3E7" w14:textId="77777777" w:rsidR="009D61CE" w:rsidRPr="00D60931" w:rsidRDefault="009D61CE" w:rsidP="009D61CE">
                            <w:pPr>
                              <w:pStyle w:val="-"/>
                            </w:pPr>
                            <w:r>
                              <w:t>n&gt;w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61116" id="Блок-схема: решение 456" o:spid="_x0000_s1223" type="#_x0000_t110" style="position:absolute;margin-left:284.2pt;margin-top:357.8pt;width:85.2pt;height:57.05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" fillcolor="white [3212]" strokecolor="black [3213]" strokeweight="1pt">
                <v:textbox>
                  <w:txbxContent>
                    <w:p w14:paraId="6497D3E7" w14:textId="77777777" w:rsidR="009D61CE" w:rsidRPr="00D60931" w:rsidRDefault="009D61CE" w:rsidP="009D61CE">
                      <w:pPr>
                        <w:pStyle w:val="-"/>
                      </w:pPr>
                      <w:r>
                        <w:t>n&gt;w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E7A956D" wp14:editId="5FC32D5E">
                <wp:simplePos x="0" y="0"/>
                <wp:positionH relativeFrom="column">
                  <wp:posOffset>4147185</wp:posOffset>
                </wp:positionH>
                <wp:positionV relativeFrom="paragraph">
                  <wp:posOffset>3464559</wp:posOffset>
                </wp:positionV>
                <wp:extent cx="0" cy="1082675"/>
                <wp:effectExtent l="76200" t="0" r="57150" b="60325"/>
                <wp:wrapNone/>
                <wp:docPr id="457" name="Прямая со стрелко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26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EB6C9" id="Прямая со стрелкой 457" o:spid="_x0000_s1026" type="#_x0000_t32" style="position:absolute;margin-left:326.55pt;margin-top:272.8pt;width:0;height:85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DB066E2" wp14:editId="5367CFFB">
                <wp:simplePos x="0" y="0"/>
                <wp:positionH relativeFrom="column">
                  <wp:posOffset>3065145</wp:posOffset>
                </wp:positionH>
                <wp:positionV relativeFrom="paragraph">
                  <wp:posOffset>2745105</wp:posOffset>
                </wp:positionV>
                <wp:extent cx="0" cy="358140"/>
                <wp:effectExtent l="76200" t="0" r="76200" b="60960"/>
                <wp:wrapNone/>
                <wp:docPr id="458" name="Прямая со стрелко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399BF" id="Прямая со стрелкой 458" o:spid="_x0000_s1026" type="#_x0000_t32" style="position:absolute;margin-left:241.35pt;margin-top:216.15pt;width:0;height:28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0A2AEE4" wp14:editId="0C1C5173">
                <wp:simplePos x="0" y="0"/>
                <wp:positionH relativeFrom="column">
                  <wp:posOffset>2886075</wp:posOffset>
                </wp:positionH>
                <wp:positionV relativeFrom="paragraph">
                  <wp:posOffset>3103245</wp:posOffset>
                </wp:positionV>
                <wp:extent cx="360680" cy="0"/>
                <wp:effectExtent l="38100" t="76200" r="0" b="95250"/>
                <wp:wrapNone/>
                <wp:docPr id="459" name="Прямая со стрелкой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3E95F" id="Прямая со стрелкой 459" o:spid="_x0000_s1026" type="#_x0000_t32" style="position:absolute;margin-left:227.25pt;margin-top:244.35pt;width:28.4pt;height:0;flip:x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56D5C7B" wp14:editId="3F819AE6">
                <wp:simplePos x="0" y="0"/>
                <wp:positionH relativeFrom="column">
                  <wp:posOffset>2341245</wp:posOffset>
                </wp:positionH>
                <wp:positionV relativeFrom="paragraph">
                  <wp:posOffset>3381375</wp:posOffset>
                </wp:positionV>
                <wp:extent cx="0" cy="160020"/>
                <wp:effectExtent l="76200" t="0" r="57150" b="49530"/>
                <wp:wrapNone/>
                <wp:docPr id="460" name="Прямая со стрелкой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58082" id="Прямая со стрелкой 460" o:spid="_x0000_s1026" type="#_x0000_t32" style="position:absolute;margin-left:184.35pt;margin-top:266.25pt;width:0;height:12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A203694" wp14:editId="70DAC17A">
                <wp:simplePos x="0" y="0"/>
                <wp:positionH relativeFrom="column">
                  <wp:posOffset>1442720</wp:posOffset>
                </wp:positionH>
                <wp:positionV relativeFrom="paragraph">
                  <wp:posOffset>3825875</wp:posOffset>
                </wp:positionV>
                <wp:extent cx="360680" cy="1270"/>
                <wp:effectExtent l="38100" t="76200" r="0" b="93980"/>
                <wp:wrapNone/>
                <wp:docPr id="461" name="Прямая со стрелкой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680" cy="12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8366A" id="Прямая со стрелкой 461" o:spid="_x0000_s1026" type="#_x0000_t32" style="position:absolute;margin-left:113.6pt;margin-top:301.25pt;width:28.4pt;height:.1pt;flip:x y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33D4CE0" wp14:editId="31BAE20D">
                <wp:simplePos x="0" y="0"/>
                <wp:positionH relativeFrom="column">
                  <wp:posOffset>177165</wp:posOffset>
                </wp:positionH>
                <wp:positionV relativeFrom="paragraph">
                  <wp:posOffset>4082415</wp:posOffset>
                </wp:positionV>
                <wp:extent cx="2164080" cy="0"/>
                <wp:effectExtent l="38100" t="76200" r="0" b="95250"/>
                <wp:wrapNone/>
                <wp:docPr id="462" name="Прямая со стрелкой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40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3A053" id="Прямая со стрелкой 462" o:spid="_x0000_s1026" type="#_x0000_t32" style="position:absolute;margin-left:13.95pt;margin-top:321.45pt;width:170.4pt;height:0;flip:x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97EDACC" wp14:editId="429CA84A">
                <wp:simplePos x="0" y="0"/>
                <wp:positionH relativeFrom="column">
                  <wp:posOffset>177165</wp:posOffset>
                </wp:positionH>
                <wp:positionV relativeFrom="paragraph">
                  <wp:posOffset>3825875</wp:posOffset>
                </wp:positionV>
                <wp:extent cx="190500" cy="0"/>
                <wp:effectExtent l="38100" t="76200" r="0" b="95250"/>
                <wp:wrapNone/>
                <wp:docPr id="463" name="Прямая со стрелкой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FACB3" id="Прямая со стрелкой 463" o:spid="_x0000_s1026" type="#_x0000_t32" style="position:absolute;margin-left:13.95pt;margin-top:301.25pt;width:15pt;height:0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EF0F31B" wp14:editId="4CAB0C94">
                <wp:simplePos x="0" y="0"/>
                <wp:positionH relativeFrom="column">
                  <wp:posOffset>177165</wp:posOffset>
                </wp:positionH>
                <wp:positionV relativeFrom="paragraph">
                  <wp:posOffset>2474595</wp:posOffset>
                </wp:positionV>
                <wp:extent cx="2164080" cy="0"/>
                <wp:effectExtent l="38100" t="76200" r="0" b="95250"/>
                <wp:wrapNone/>
                <wp:docPr id="464" name="Прямая со стрелкой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40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2E1EA" id="Прямая со стрелкой 464" o:spid="_x0000_s1026" type="#_x0000_t32" style="position:absolute;margin-left:13.95pt;margin-top:194.85pt;width:170.4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90E6554" wp14:editId="18522002">
                <wp:simplePos x="0" y="0"/>
                <wp:positionH relativeFrom="column">
                  <wp:posOffset>177165</wp:posOffset>
                </wp:positionH>
                <wp:positionV relativeFrom="paragraph">
                  <wp:posOffset>2204085</wp:posOffset>
                </wp:positionV>
                <wp:extent cx="182880" cy="0"/>
                <wp:effectExtent l="0" t="0" r="0" b="0"/>
                <wp:wrapNone/>
                <wp:docPr id="465" name="Прямая со стрелкой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918DC" id="Прямая со стрелкой 465" o:spid="_x0000_s1026" type="#_x0000_t32" style="position:absolute;margin-left:13.95pt;margin-top:173.55pt;width:14.4pt;height:0;flip:x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1A2B40F" wp14:editId="79E27A4A">
                <wp:simplePos x="0" y="0"/>
                <wp:positionH relativeFrom="column">
                  <wp:posOffset>1803111</wp:posOffset>
                </wp:positionH>
                <wp:positionV relativeFrom="paragraph">
                  <wp:posOffset>3543357</wp:posOffset>
                </wp:positionV>
                <wp:extent cx="1082040" cy="541020"/>
                <wp:effectExtent l="19050" t="19050" r="41910" b="30480"/>
                <wp:wrapNone/>
                <wp:docPr id="466" name="Блок-схема: решение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9AB0F" w14:textId="77777777" w:rsidR="009D61CE" w:rsidRPr="00D60931" w:rsidRDefault="009D61CE" w:rsidP="009D61CE">
                            <w:pPr>
                              <w:pStyle w:val="-"/>
                            </w:pPr>
                            <w:r>
                              <w:t>n&gt;w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2B40F" id="Блок-схема: решение 466" o:spid="_x0000_s1224" type="#_x0000_t110" style="position:absolute;margin-left:142pt;margin-top:279pt;width:85.2pt;height:42.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" fillcolor="white [3212]" strokecolor="black [3213]" strokeweight="1pt">
                <v:textbox>
                  <w:txbxContent>
                    <w:p w14:paraId="05F9AB0F" w14:textId="77777777" w:rsidR="009D61CE" w:rsidRPr="00D60931" w:rsidRDefault="009D61CE" w:rsidP="009D61CE">
                      <w:pPr>
                        <w:pStyle w:val="-"/>
                      </w:pPr>
                      <w:r>
                        <w:t>n&gt;w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07A56BB" wp14:editId="705E027F">
                <wp:simplePos x="0" y="0"/>
                <wp:positionH relativeFrom="column">
                  <wp:posOffset>1801841</wp:posOffset>
                </wp:positionH>
                <wp:positionV relativeFrom="paragraph">
                  <wp:posOffset>2837815</wp:posOffset>
                </wp:positionV>
                <wp:extent cx="1082040" cy="541020"/>
                <wp:effectExtent l="19050" t="19050" r="41910" b="30480"/>
                <wp:wrapNone/>
                <wp:docPr id="314" name="Блок-схема: решени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233F8" w14:textId="77777777" w:rsidR="009D61CE" w:rsidRPr="00D60931" w:rsidRDefault="009D61CE" w:rsidP="009D61CE">
                            <w:pPr>
                              <w:pStyle w:val="-"/>
                            </w:pPr>
                            <w:r>
                              <w:t>n&lt;w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56BB" id="Блок-схема: решение 314" o:spid="_x0000_s1225" type="#_x0000_t110" style="position:absolute;margin-left:141.9pt;margin-top:223.45pt;width:85.2pt;height:42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" fillcolor="white [3212]" strokecolor="black [3213]" strokeweight="1pt">
                <v:textbox>
                  <w:txbxContent>
                    <w:p w14:paraId="3F5233F8" w14:textId="77777777" w:rsidR="009D61CE" w:rsidRPr="00D60931" w:rsidRDefault="009D61CE" w:rsidP="009D61CE">
                      <w:pPr>
                        <w:pStyle w:val="-"/>
                      </w:pPr>
                      <w:r>
                        <w:t>n&lt;w</w:t>
                      </w:r>
                    </w:p>
                  </w:txbxContent>
                </v:textbox>
              </v:shape>
            </w:pict>
          </mc:Fallback>
        </mc:AlternateContent>
      </w:r>
      <w:r w:rsidRPr="00D609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192B5AD" wp14:editId="545096AC">
                <wp:simplePos x="0" y="0"/>
                <wp:positionH relativeFrom="column">
                  <wp:posOffset>365760</wp:posOffset>
                </wp:positionH>
                <wp:positionV relativeFrom="paragraph">
                  <wp:posOffset>3642995</wp:posOffset>
                </wp:positionV>
                <wp:extent cx="1080770" cy="360680"/>
                <wp:effectExtent l="0" t="0" r="24130" b="20320"/>
                <wp:wrapNone/>
                <wp:docPr id="467" name="Блок-схема: процесс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3606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41242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s.erase(w,n-w);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2B5AD" id="Блок-схема: процесс 467" o:spid="_x0000_s1226" type="#_x0000_t109" style="position:absolute;margin-left:28.8pt;margin-top:286.85pt;width:85.1pt;height:28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" fillcolor="white [3212]" strokecolor="black [3213]" strokeweight="1pt">
                <v:textbox>
                  <w:txbxContent>
                    <w:p w14:paraId="5E941242" w14:textId="77777777" w:rsidR="009D61CE" w:rsidRPr="00D929BF" w:rsidRDefault="009D61CE" w:rsidP="009D61CE">
                      <w:pPr>
                        <w:pStyle w:val="-"/>
                      </w:pPr>
                      <w:r>
                        <w:t>s.erase(w,n-w);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2B122BF" wp14:editId="508EC031">
                <wp:simplePos x="0" y="0"/>
                <wp:positionH relativeFrom="column">
                  <wp:posOffset>1443355</wp:posOffset>
                </wp:positionH>
                <wp:positionV relativeFrom="paragraph">
                  <wp:posOffset>2739390</wp:posOffset>
                </wp:positionV>
                <wp:extent cx="1621790" cy="3175"/>
                <wp:effectExtent l="0" t="0" r="35560" b="34925"/>
                <wp:wrapNone/>
                <wp:docPr id="468" name="Прямая со стрелкой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790" cy="31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6DB7B" id="Прямая со стрелкой 468" o:spid="_x0000_s1026" type="#_x0000_t32" style="position:absolute;margin-left:113.65pt;margin-top:215.7pt;width:127.7pt;height:.25pt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F700A98" wp14:editId="5853272F">
                <wp:simplePos x="0" y="0"/>
                <wp:positionH relativeFrom="column">
                  <wp:posOffset>1442720</wp:posOffset>
                </wp:positionH>
                <wp:positionV relativeFrom="paragraph">
                  <wp:posOffset>3101975</wp:posOffset>
                </wp:positionV>
                <wp:extent cx="356235" cy="0"/>
                <wp:effectExtent l="38100" t="76200" r="0" b="95250"/>
                <wp:wrapNone/>
                <wp:docPr id="469" name="Прямая со стрелкой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23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7C334" id="Прямая со стрелкой 469" o:spid="_x0000_s1026" type="#_x0000_t32" style="position:absolute;margin-left:113.6pt;margin-top:244.25pt;width:28.05pt;height:0;flip:x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913183C" wp14:editId="3C956753">
                <wp:simplePos x="0" y="0"/>
                <wp:positionH relativeFrom="column">
                  <wp:posOffset>356779</wp:posOffset>
                </wp:positionH>
                <wp:positionV relativeFrom="paragraph">
                  <wp:posOffset>2746194</wp:posOffset>
                </wp:positionV>
                <wp:extent cx="1082040" cy="538661"/>
                <wp:effectExtent l="0" t="0" r="22860" b="13970"/>
                <wp:wrapNone/>
                <wp:docPr id="470" name="Блок-схема: процесс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38661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FD6DB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s=s+filler;</w:t>
                            </w:r>
                          </w:p>
                          <w:p w14:paraId="1E4283ED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3183C" id="Блок-схема: процесс 470" o:spid="_x0000_s1227" type="#_x0000_t109" style="position:absolute;margin-left:28.1pt;margin-top:216.25pt;width:85.2pt;height:42.4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" fillcolor="white [3212]" strokecolor="black [3213]" strokeweight="1pt">
                <v:textbox>
                  <w:txbxContent>
                    <w:p w14:paraId="58DFD6DB" w14:textId="77777777" w:rsidR="009D61CE" w:rsidRDefault="009D61CE" w:rsidP="009D61CE">
                      <w:pPr>
                        <w:pStyle w:val="-"/>
                      </w:pPr>
                      <w:r>
                        <w:t>s=s+filler;</w:t>
                      </w:r>
                    </w:p>
                    <w:p w14:paraId="1E4283ED" w14:textId="77777777" w:rsidR="009D61CE" w:rsidRPr="00D929BF" w:rsidRDefault="009D61CE" w:rsidP="009D61CE">
                      <w:pPr>
                        <w:pStyle w:val="-"/>
                      </w:pPr>
                      <w:r>
                        <w:t>n++;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AA9B777" wp14:editId="6BF021AD">
                <wp:simplePos x="0" y="0"/>
                <wp:positionH relativeFrom="column">
                  <wp:posOffset>4150451</wp:posOffset>
                </wp:positionH>
                <wp:positionV relativeFrom="paragraph">
                  <wp:posOffset>1840956</wp:posOffset>
                </wp:positionV>
                <wp:extent cx="0" cy="902516"/>
                <wp:effectExtent l="76200" t="0" r="57150" b="50165"/>
                <wp:wrapNone/>
                <wp:docPr id="313" name="Прямая со стрелкой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251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89DE" id="Прямая со стрелкой 313" o:spid="_x0000_s1026" type="#_x0000_t32" style="position:absolute;margin-left:326.8pt;margin-top:144.95pt;width:0;height:71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648D4B1" wp14:editId="63148B67">
                <wp:simplePos x="0" y="0"/>
                <wp:positionH relativeFrom="column">
                  <wp:posOffset>3247390</wp:posOffset>
                </wp:positionH>
                <wp:positionV relativeFrom="paragraph">
                  <wp:posOffset>2744470</wp:posOffset>
                </wp:positionV>
                <wp:extent cx="1802130" cy="723314"/>
                <wp:effectExtent l="19050" t="19050" r="45720" b="38735"/>
                <wp:wrapNone/>
                <wp:docPr id="471" name="Блок-схема: решение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23314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20941" w14:textId="77777777" w:rsidR="009D61CE" w:rsidRPr="00C82564" w:rsidRDefault="009D61CE" w:rsidP="009D61CE">
                            <w:pPr>
                              <w:pStyle w:val="-"/>
                            </w:pPr>
                            <w:r>
                              <w:t>a==left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8D4B1" id="Блок-схема: решение 471" o:spid="_x0000_s1228" type="#_x0000_t110" style="position:absolute;margin-left:255.7pt;margin-top:216.1pt;width:141.9pt;height:56.9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" fillcolor="white [3212]" strokecolor="black [3213]" strokeweight="1pt">
                <v:textbox>
                  <w:txbxContent>
                    <w:p w14:paraId="3E420941" w14:textId="77777777" w:rsidR="009D61CE" w:rsidRPr="00C82564" w:rsidRDefault="009D61CE" w:rsidP="009D61CE">
                      <w:pPr>
                        <w:pStyle w:val="-"/>
                      </w:pPr>
                      <w:r>
                        <w:t>a==left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634C70F" wp14:editId="51C55FB8">
                <wp:simplePos x="0" y="0"/>
                <wp:positionH relativeFrom="column">
                  <wp:posOffset>1446188</wp:posOffset>
                </wp:positionH>
                <wp:positionV relativeFrom="paragraph">
                  <wp:posOffset>2202815</wp:posOffset>
                </wp:positionV>
                <wp:extent cx="353304" cy="0"/>
                <wp:effectExtent l="38100" t="76200" r="0" b="95250"/>
                <wp:wrapNone/>
                <wp:docPr id="472" name="Прямая со стрелкой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30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05D3A" id="Прямая со стрелкой 472" o:spid="_x0000_s1026" type="#_x0000_t32" style="position:absolute;margin-left:113.85pt;margin-top:173.45pt;width:27.8pt;height:0;flip:x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BF5E472" wp14:editId="4349B1A5">
                <wp:simplePos x="0" y="0"/>
                <wp:positionH relativeFrom="column">
                  <wp:posOffset>2344420</wp:posOffset>
                </wp:positionH>
                <wp:positionV relativeFrom="paragraph">
                  <wp:posOffset>1751281</wp:posOffset>
                </wp:positionV>
                <wp:extent cx="0" cy="179949"/>
                <wp:effectExtent l="76200" t="0" r="57150" b="48895"/>
                <wp:wrapNone/>
                <wp:docPr id="473" name="Прямая со стрелко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4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1938C" id="Прямая со стрелкой 473" o:spid="_x0000_s1026" type="#_x0000_t32" style="position:absolute;margin-left:184.6pt;margin-top:137.9pt;width:0;height:14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D30E4AC" wp14:editId="57C1A39A">
                <wp:simplePos x="0" y="0"/>
                <wp:positionH relativeFrom="column">
                  <wp:posOffset>361803</wp:posOffset>
                </wp:positionH>
                <wp:positionV relativeFrom="paragraph">
                  <wp:posOffset>2022475</wp:posOffset>
                </wp:positionV>
                <wp:extent cx="1080917" cy="360680"/>
                <wp:effectExtent l="0" t="0" r="24130" b="20320"/>
                <wp:wrapNone/>
                <wp:docPr id="474" name="Блок-схема: процесс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917" cy="3606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11578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s.erase(0,n-w);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0E4AC" id="Блок-схема: процесс 474" o:spid="_x0000_s1229" type="#_x0000_t109" style="position:absolute;margin-left:28.5pt;margin-top:159.25pt;width:85.1pt;height:28.4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" fillcolor="white [3212]" strokecolor="black [3213]" strokeweight="1pt">
                <v:textbox>
                  <w:txbxContent>
                    <w:p w14:paraId="27211578" w14:textId="77777777" w:rsidR="009D61CE" w:rsidRPr="00D929BF" w:rsidRDefault="009D61CE" w:rsidP="009D61CE">
                      <w:pPr>
                        <w:pStyle w:val="-"/>
                      </w:pPr>
                      <w:r>
                        <w:t>s.erase(0,n-w);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AAE345F" wp14:editId="481BE9CB">
                <wp:simplePos x="0" y="0"/>
                <wp:positionH relativeFrom="column">
                  <wp:posOffset>1798955</wp:posOffset>
                </wp:positionH>
                <wp:positionV relativeFrom="paragraph">
                  <wp:posOffset>1934015</wp:posOffset>
                </wp:positionV>
                <wp:extent cx="1082040" cy="541020"/>
                <wp:effectExtent l="19050" t="19050" r="41910" b="30480"/>
                <wp:wrapNone/>
                <wp:docPr id="305" name="Блок-схема: решени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E3A16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n&gt;w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E345F" id="Блок-схема: решение 305" o:spid="_x0000_s1230" type="#_x0000_t110" style="position:absolute;margin-left:141.65pt;margin-top:152.3pt;width:85.2pt;height:42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" fillcolor="white [3212]" strokecolor="black [3213]" strokeweight="1pt">
                <v:textbox>
                  <w:txbxContent>
                    <w:p w14:paraId="55EE3A16" w14:textId="77777777" w:rsidR="009D61CE" w:rsidRPr="00D929BF" w:rsidRDefault="009D61CE" w:rsidP="009D61CE">
                      <w:pPr>
                        <w:pStyle w:val="-"/>
                      </w:pPr>
                      <w:r>
                        <w:t>n&gt;w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1E4DCF2" wp14:editId="73FD25B3">
                <wp:simplePos x="0" y="0"/>
                <wp:positionH relativeFrom="column">
                  <wp:posOffset>3063973</wp:posOffset>
                </wp:positionH>
                <wp:positionV relativeFrom="paragraph">
                  <wp:posOffset>1120775</wp:posOffset>
                </wp:positionV>
                <wp:extent cx="4005" cy="360680"/>
                <wp:effectExtent l="57150" t="0" r="72390" b="58420"/>
                <wp:wrapNone/>
                <wp:docPr id="475" name="Прямая со стрелкой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5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1D6D8" id="Прямая со стрелкой 475" o:spid="_x0000_s1026" type="#_x0000_t32" style="position:absolute;margin-left:241.25pt;margin-top:88.25pt;width:.3pt;height:28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19C328C" wp14:editId="704BFBB3">
                <wp:simplePos x="0" y="0"/>
                <wp:positionH relativeFrom="column">
                  <wp:posOffset>1443842</wp:posOffset>
                </wp:positionH>
                <wp:positionV relativeFrom="paragraph">
                  <wp:posOffset>1120775</wp:posOffset>
                </wp:positionV>
                <wp:extent cx="1621937" cy="3224"/>
                <wp:effectExtent l="0" t="0" r="35560" b="34925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937" cy="322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7B0B9" id="Прямая со стрелкой 476" o:spid="_x0000_s1026" type="#_x0000_t32" style="position:absolute;margin-left:113.7pt;margin-top:88.25pt;width:127.7pt;height:.25pt;flip:y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E03EFE0" wp14:editId="681622F0">
                <wp:simplePos x="0" y="0"/>
                <wp:positionH relativeFrom="column">
                  <wp:posOffset>1442720</wp:posOffset>
                </wp:positionH>
                <wp:positionV relativeFrom="paragraph">
                  <wp:posOffset>1484288</wp:posOffset>
                </wp:positionV>
                <wp:extent cx="356626" cy="0"/>
                <wp:effectExtent l="38100" t="76200" r="0" b="95250"/>
                <wp:wrapNone/>
                <wp:docPr id="477" name="Прямая со стрелкой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62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FD27A" id="Прямая со стрелкой 477" o:spid="_x0000_s1026" type="#_x0000_t32" style="position:absolute;margin-left:113.6pt;margin-top:116.85pt;width:28.1pt;height:0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44744BA" wp14:editId="2D2470DC">
                <wp:simplePos x="0" y="0"/>
                <wp:positionH relativeFrom="column">
                  <wp:posOffset>2881386</wp:posOffset>
                </wp:positionH>
                <wp:positionV relativeFrom="paragraph">
                  <wp:posOffset>1481455</wp:posOffset>
                </wp:positionV>
                <wp:extent cx="364734" cy="0"/>
                <wp:effectExtent l="38100" t="76200" r="0" b="95250"/>
                <wp:wrapNone/>
                <wp:docPr id="478" name="Прямая со стрелкой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73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4E670" id="Прямая со стрелкой 478" o:spid="_x0000_s1026" type="#_x0000_t32" style="position:absolute;margin-left:226.9pt;margin-top:116.65pt;width:28.7pt;height:0;flip:x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A0A60DD" wp14:editId="2B33004A">
                <wp:simplePos x="0" y="0"/>
                <wp:positionH relativeFrom="column">
                  <wp:posOffset>4147820</wp:posOffset>
                </wp:positionH>
                <wp:positionV relativeFrom="paragraph">
                  <wp:posOffset>760095</wp:posOffset>
                </wp:positionV>
                <wp:extent cx="0" cy="360680"/>
                <wp:effectExtent l="76200" t="0" r="76200" b="58420"/>
                <wp:wrapNone/>
                <wp:docPr id="479" name="Прямая со стрелкой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5230B" id="Прямая со стрелкой 479" o:spid="_x0000_s1026" type="#_x0000_t32" style="position:absolute;margin-left:326.6pt;margin-top:59.85pt;width:0;height:28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E9ECFFA" wp14:editId="0D9D9366">
                <wp:simplePos x="0" y="0"/>
                <wp:positionH relativeFrom="column">
                  <wp:posOffset>3065292</wp:posOffset>
                </wp:positionH>
                <wp:positionV relativeFrom="paragraph">
                  <wp:posOffset>399903</wp:posOffset>
                </wp:positionV>
                <wp:extent cx="361168" cy="0"/>
                <wp:effectExtent l="0" t="76200" r="20320" b="95250"/>
                <wp:wrapNone/>
                <wp:docPr id="480" name="Прямая со стрелкой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168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63DD1" id="Прямая со стрелкой 480" o:spid="_x0000_s1026" type="#_x0000_t32" style="position:absolute;margin-left:241.35pt;margin-top:31.5pt;width:28.45pt;height:0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12C60E8" wp14:editId="4E8E8E9B">
                <wp:simplePos x="0" y="0"/>
                <wp:positionH relativeFrom="column">
                  <wp:posOffset>1082040</wp:posOffset>
                </wp:positionH>
                <wp:positionV relativeFrom="paragraph">
                  <wp:posOffset>399415</wp:posOffset>
                </wp:positionV>
                <wp:extent cx="360680" cy="0"/>
                <wp:effectExtent l="0" t="76200" r="20320" b="95250"/>
                <wp:wrapNone/>
                <wp:docPr id="481" name="Прямая со стрелкой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17797" id="Прямая со стрелкой 481" o:spid="_x0000_s1026" type="#_x0000_t32" style="position:absolute;margin-left:85.2pt;margin-top:31.45pt;width:28.4pt;height:0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E01A08E" wp14:editId="2F795608">
                <wp:simplePos x="0" y="0"/>
                <wp:positionH relativeFrom="column">
                  <wp:posOffset>361803</wp:posOffset>
                </wp:positionH>
                <wp:positionV relativeFrom="paragraph">
                  <wp:posOffset>1120776</wp:posOffset>
                </wp:positionV>
                <wp:extent cx="1082040" cy="538040"/>
                <wp:effectExtent l="0" t="0" r="22860" b="14605"/>
                <wp:wrapNone/>
                <wp:docPr id="482" name="Блок-схема: процесс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380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F24E8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s=filler+s;</w:t>
                            </w:r>
                          </w:p>
                          <w:p w14:paraId="3E07DBEE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1A08E" id="Блок-схема: процесс 482" o:spid="_x0000_s1231" type="#_x0000_t109" style="position:absolute;margin-left:28.5pt;margin-top:88.25pt;width:85.2pt;height:42.3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" fillcolor="white [3212]" strokecolor="black [3213]" strokeweight="1pt">
                <v:textbox>
                  <w:txbxContent>
                    <w:p w14:paraId="760F24E8" w14:textId="77777777" w:rsidR="009D61CE" w:rsidRDefault="009D61CE" w:rsidP="009D61CE">
                      <w:pPr>
                        <w:pStyle w:val="-"/>
                      </w:pPr>
                      <w:r>
                        <w:t>s=filler+s;</w:t>
                      </w:r>
                    </w:p>
                    <w:p w14:paraId="3E07DBEE" w14:textId="77777777" w:rsidR="009D61CE" w:rsidRPr="00D929BF" w:rsidRDefault="009D61CE" w:rsidP="009D61CE">
                      <w:pPr>
                        <w:pStyle w:val="-"/>
                      </w:pPr>
                      <w:r>
                        <w:t>n++;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CE640B4" wp14:editId="084D2464">
                <wp:simplePos x="0" y="0"/>
                <wp:positionH relativeFrom="column">
                  <wp:posOffset>1801739</wp:posOffset>
                </wp:positionH>
                <wp:positionV relativeFrom="paragraph">
                  <wp:posOffset>1208845</wp:posOffset>
                </wp:positionV>
                <wp:extent cx="1082040" cy="541020"/>
                <wp:effectExtent l="19050" t="19050" r="41910" b="30480"/>
                <wp:wrapNone/>
                <wp:docPr id="295" name="Блок-схема: решение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EF914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n&lt;w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640B4" id="Блок-схема: решение 295" o:spid="_x0000_s1232" type="#_x0000_t110" style="position:absolute;margin-left:141.85pt;margin-top:95.2pt;width:85.2pt;height:42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" fillcolor="white [3212]" strokecolor="black [3213]" strokeweight="1pt">
                <v:textbox>
                  <w:txbxContent>
                    <w:p w14:paraId="15FEF914" w14:textId="77777777" w:rsidR="009D61CE" w:rsidRPr="00D929BF" w:rsidRDefault="009D61CE" w:rsidP="009D61CE">
                      <w:pPr>
                        <w:pStyle w:val="-"/>
                      </w:pPr>
                      <w:r>
                        <w:t>n&lt;w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279D27E" wp14:editId="668CEE28">
                <wp:simplePos x="0" y="0"/>
                <wp:positionH relativeFrom="column">
                  <wp:posOffset>3247146</wp:posOffset>
                </wp:positionH>
                <wp:positionV relativeFrom="paragraph">
                  <wp:posOffset>1122338</wp:posOffset>
                </wp:positionV>
                <wp:extent cx="1802130" cy="719797"/>
                <wp:effectExtent l="19050" t="19050" r="45720" b="42545"/>
                <wp:wrapNone/>
                <wp:docPr id="483" name="Блок-схема: решение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19797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8F31D" w14:textId="77777777" w:rsidR="009D61CE" w:rsidRPr="00C82564" w:rsidRDefault="009D61CE" w:rsidP="009D61CE">
                            <w:pPr>
                              <w:pStyle w:val="-"/>
                            </w:pPr>
                            <w:r>
                              <w:t>a==right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9D27E" id="Блок-схема: решение 483" o:spid="_x0000_s1233" type="#_x0000_t110" style="position:absolute;margin-left:255.7pt;margin-top:88.35pt;width:141.9pt;height:56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" fillcolor="white [3212]" strokecolor="black [3213]" strokeweight="1pt">
                <v:textbox>
                  <w:txbxContent>
                    <w:p w14:paraId="0E88F31D" w14:textId="77777777" w:rsidR="009D61CE" w:rsidRPr="00C82564" w:rsidRDefault="009D61CE" w:rsidP="009D61CE">
                      <w:pPr>
                        <w:pStyle w:val="-"/>
                      </w:pPr>
                      <w:r>
                        <w:t>a==right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7997230" wp14:editId="64BE665D">
                <wp:simplePos x="0" y="0"/>
                <wp:positionH relativeFrom="column">
                  <wp:posOffset>3427388</wp:posOffset>
                </wp:positionH>
                <wp:positionV relativeFrom="paragraph">
                  <wp:posOffset>36488</wp:posOffset>
                </wp:positionV>
                <wp:extent cx="1441792" cy="721360"/>
                <wp:effectExtent l="0" t="0" r="25400" b="21590"/>
                <wp:wrapNone/>
                <wp:docPr id="484" name="Блок-схема: процесс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792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E761C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size_t n = s.size();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97230" id="Блок-схема: процесс 484" o:spid="_x0000_s1234" type="#_x0000_t109" style="position:absolute;margin-left:269.85pt;margin-top:2.85pt;width:113.55pt;height:56.8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" fillcolor="white [3212]" strokecolor="black [3213]" strokeweight="1pt">
                <v:textbox>
                  <w:txbxContent>
                    <w:p w14:paraId="490E761C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size_t n = s.size();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769F033" wp14:editId="3630BC61">
                <wp:simplePos x="0" y="0"/>
                <wp:positionH relativeFrom="column">
                  <wp:posOffset>1440326</wp:posOffset>
                </wp:positionH>
                <wp:positionV relativeFrom="paragraph">
                  <wp:posOffset>36488</wp:posOffset>
                </wp:positionV>
                <wp:extent cx="1625453" cy="721360"/>
                <wp:effectExtent l="0" t="0" r="13335" b="21590"/>
                <wp:wrapNone/>
                <wp:docPr id="485" name="Блок-схема: внутренняя память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453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82271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std::string s, size_t w, StrAlign:: a, char filler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69F033" id="Блок-схема: внутренняя память 485" o:spid="_x0000_s1235" type="#_x0000_t113" style="position:absolute;margin-left:113.4pt;margin-top:2.85pt;width:128pt;height:56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" fillcolor="white [3212]" strokecolor="black [3213]" strokeweight="1pt">
                <v:textbox>
                  <w:txbxContent>
                    <w:p w14:paraId="09182271" w14:textId="77777777" w:rsidR="009D61CE" w:rsidRPr="00EB7B75" w:rsidRDefault="009D61CE" w:rsidP="009D61CE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std::string s, size_t w, StrAlign:: a, char filler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6B7A5CA" wp14:editId="4E5FF3F9">
                <wp:simplePos x="0" y="0"/>
                <wp:positionH relativeFrom="column">
                  <wp:posOffset>180340</wp:posOffset>
                </wp:positionH>
                <wp:positionV relativeFrom="paragraph">
                  <wp:posOffset>219075</wp:posOffset>
                </wp:positionV>
                <wp:extent cx="901700" cy="360680"/>
                <wp:effectExtent l="0" t="0" r="12700" b="20320"/>
                <wp:wrapNone/>
                <wp:docPr id="486" name="Блок-схема: знак завершения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6068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B1A45" w14:textId="77777777" w:rsidR="009D61CE" w:rsidRPr="00C82564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7A5CA" id="Блок-схема: знак завершения 486" o:spid="_x0000_s1236" type="#_x0000_t116" style="position:absolute;margin-left:14.2pt;margin-top:17.25pt;width:71pt;height:28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" fillcolor="white [3212]" strokecolor="black [3213]" strokeweight="1pt">
                <v:textbox>
                  <w:txbxContent>
                    <w:p w14:paraId="2DDB1A45" w14:textId="77777777" w:rsidR="009D61CE" w:rsidRPr="00C82564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lang w:val="en-US"/>
        </w:rPr>
        <w:br w:type="page"/>
      </w:r>
    </w:p>
    <w:p w14:paraId="1728586C" w14:textId="4E5E6229" w:rsidR="000319B5" w:rsidRPr="008C3059" w:rsidRDefault="000319B5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8C3059">
        <w:rPr>
          <w:lang w:val="en-US"/>
        </w:rPr>
        <w:t xml:space="preserve"> </w:t>
      </w:r>
      <w:r>
        <w:rPr>
          <w:lang w:val="en-US"/>
        </w:rPr>
        <w:t>Phonebook::export</w:t>
      </w:r>
      <w:r w:rsidRPr="008C3059">
        <w:rPr>
          <w:lang w:val="en-US"/>
        </w:rPr>
        <w:t>:</w:t>
      </w:r>
    </w:p>
    <w:p w14:paraId="35E0B66B" w14:textId="6D2DAF78" w:rsidR="001606F7" w:rsidRPr="000D2D50" w:rsidRDefault="008C3059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95E5BE1" wp14:editId="60708767">
                <wp:simplePos x="0" y="0"/>
                <wp:positionH relativeFrom="column">
                  <wp:posOffset>2886166</wp:posOffset>
                </wp:positionH>
                <wp:positionV relativeFrom="paragraph">
                  <wp:posOffset>3104606</wp:posOffset>
                </wp:positionV>
                <wp:extent cx="543120" cy="362732"/>
                <wp:effectExtent l="0" t="0" r="0" b="0"/>
                <wp:wrapNone/>
                <wp:docPr id="554" name="Надпись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13459" w14:textId="77777777" w:rsidR="008C3059" w:rsidRPr="00367F0F" w:rsidRDefault="008C3059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5BE1" id="Надпись 554" o:spid="_x0000_s1237" type="#_x0000_t202" style="position:absolute;margin-left:227.25pt;margin-top:244.45pt;width:42.75pt;height:28.5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" filled="f" stroked="f" strokeweight=".5pt">
                <v:textbox>
                  <w:txbxContent>
                    <w:p w14:paraId="49C13459" w14:textId="77777777" w:rsidR="008C3059" w:rsidRPr="00367F0F" w:rsidRDefault="008C3059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44642D4" wp14:editId="02CBAC3C">
                <wp:simplePos x="0" y="0"/>
                <wp:positionH relativeFrom="column">
                  <wp:posOffset>3424374</wp:posOffset>
                </wp:positionH>
                <wp:positionV relativeFrom="paragraph">
                  <wp:posOffset>1843405</wp:posOffset>
                </wp:positionV>
                <wp:extent cx="361950" cy="358140"/>
                <wp:effectExtent l="0" t="0" r="0" b="3810"/>
                <wp:wrapNone/>
                <wp:docPr id="553" name="Надпись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319BA" w14:textId="77777777" w:rsidR="008C3059" w:rsidRDefault="008C3059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642D4" id="Надпись 553" o:spid="_x0000_s1238" type="#_x0000_t202" style="position:absolute;margin-left:269.65pt;margin-top:145.15pt;width:28.5pt;height:28.2pt;z-index:25222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URuGw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" filled="f" stroked="f" strokeweight=".5pt">
                <v:textbox>
                  <w:txbxContent>
                    <w:p w14:paraId="63B319BA" w14:textId="77777777" w:rsidR="008C3059" w:rsidRDefault="008C3059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0797D68" wp14:editId="08D16AB6">
                <wp:simplePos x="0" y="0"/>
                <wp:positionH relativeFrom="column">
                  <wp:posOffset>2139816</wp:posOffset>
                </wp:positionH>
                <wp:positionV relativeFrom="paragraph">
                  <wp:posOffset>2541370</wp:posOffset>
                </wp:positionV>
                <wp:extent cx="45719" cy="45719"/>
                <wp:effectExtent l="0" t="0" r="12065" b="12065"/>
                <wp:wrapNone/>
                <wp:docPr id="511" name="Блок-схема: узел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55FD7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511" o:spid="_x0000_s1026" type="#_x0000_t120" style="position:absolute;margin-left:168.5pt;margin-top:200.1pt;width:3.6pt;height:3.6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" fillcolor="white [3212]" strokecolor="black [3213]" strokeweight="1pt">
                <v:stroke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FE23E02" wp14:editId="2935DDCA">
                <wp:simplePos x="0" y="0"/>
                <wp:positionH relativeFrom="column">
                  <wp:posOffset>3427388</wp:posOffset>
                </wp:positionH>
                <wp:positionV relativeFrom="paragraph">
                  <wp:posOffset>3107055</wp:posOffset>
                </wp:positionV>
                <wp:extent cx="0" cy="177800"/>
                <wp:effectExtent l="76200" t="0" r="57150" b="50800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7CEA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0" o:spid="_x0000_s1026" type="#_x0000_t32" style="position:absolute;margin-left:269.85pt;margin-top:244.65pt;width:0;height:1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CAFEC32" wp14:editId="60C47BC0">
                <wp:simplePos x="0" y="0"/>
                <wp:positionH relativeFrom="column">
                  <wp:posOffset>2164080</wp:posOffset>
                </wp:positionH>
                <wp:positionV relativeFrom="paragraph">
                  <wp:posOffset>575749</wp:posOffset>
                </wp:positionV>
                <wp:extent cx="147" cy="1987745"/>
                <wp:effectExtent l="76200" t="0" r="57150" b="50800"/>
                <wp:wrapNone/>
                <wp:docPr id="509" name="Прямая со стрелкой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" cy="19877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A6D73" id="Прямая со стрелкой 509" o:spid="_x0000_s1026" type="#_x0000_t32" style="position:absolute;margin-left:170.4pt;margin-top:45.35pt;width:0;height:156.5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A5D5937" wp14:editId="3EB83BB8">
                <wp:simplePos x="0" y="0"/>
                <wp:positionH relativeFrom="column">
                  <wp:posOffset>2164080</wp:posOffset>
                </wp:positionH>
                <wp:positionV relativeFrom="paragraph">
                  <wp:posOffset>575750</wp:posOffset>
                </wp:positionV>
                <wp:extent cx="178923" cy="0"/>
                <wp:effectExtent l="0" t="0" r="0" b="0"/>
                <wp:wrapNone/>
                <wp:docPr id="508" name="Прямая со стрелкой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923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1DBC0" id="Прямая со стрелкой 508" o:spid="_x0000_s1026" type="#_x0000_t32" style="position:absolute;margin-left:170.4pt;margin-top:45.35pt;width:14.1pt;height:0;flip:x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" strokecolor="black [3200]" strokeweight="1.5pt">
                <v:stroke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A2DD929" wp14:editId="75040C69">
                <wp:simplePos x="0" y="0"/>
                <wp:positionH relativeFrom="column">
                  <wp:posOffset>2885440</wp:posOffset>
                </wp:positionH>
                <wp:positionV relativeFrom="paragraph">
                  <wp:posOffset>940435</wp:posOffset>
                </wp:positionV>
                <wp:extent cx="0" cy="180438"/>
                <wp:effectExtent l="76200" t="38100" r="57150" b="10160"/>
                <wp:wrapNone/>
                <wp:docPr id="507" name="Прямая со стрелкой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43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3D109" id="Прямая со стрелкой 507" o:spid="_x0000_s1026" type="#_x0000_t32" style="position:absolute;margin-left:227.2pt;margin-top:74.05pt;width:0;height:14.2pt;flip:y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64C9AAA" wp14:editId="02647F14">
                <wp:simplePos x="0" y="0"/>
                <wp:positionH relativeFrom="column">
                  <wp:posOffset>3426460</wp:posOffset>
                </wp:positionH>
                <wp:positionV relativeFrom="paragraph">
                  <wp:posOffset>1842135</wp:posOffset>
                </wp:positionV>
                <wp:extent cx="0" cy="180340"/>
                <wp:effectExtent l="76200" t="38100" r="57150" b="10160"/>
                <wp:wrapNone/>
                <wp:docPr id="506" name="Прямая со стрелкой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8F2C1" id="Прямая со стрелкой 506" o:spid="_x0000_s1026" type="#_x0000_t32" style="position:absolute;margin-left:269.8pt;margin-top:145.05pt;width:0;height:14.2pt;flip:y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900AADB" wp14:editId="0B1E8892">
                <wp:simplePos x="0" y="0"/>
                <wp:positionH relativeFrom="column">
                  <wp:posOffset>1803253</wp:posOffset>
                </wp:positionH>
                <wp:positionV relativeFrom="paragraph">
                  <wp:posOffset>2563495</wp:posOffset>
                </wp:positionV>
                <wp:extent cx="539750" cy="0"/>
                <wp:effectExtent l="0" t="76200" r="12700" b="95250"/>
                <wp:wrapNone/>
                <wp:docPr id="505" name="Прямая со стрелкой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31E0D" id="Прямая со стрелкой 505" o:spid="_x0000_s1026" type="#_x0000_t32" style="position:absolute;margin-left:142pt;margin-top:201.85pt;width:42.5pt;height:0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4E5432B" wp14:editId="150E584F">
                <wp:simplePos x="0" y="0"/>
                <wp:positionH relativeFrom="column">
                  <wp:posOffset>721360</wp:posOffset>
                </wp:positionH>
                <wp:positionV relativeFrom="paragraph">
                  <wp:posOffset>2202473</wp:posOffset>
                </wp:positionV>
                <wp:extent cx="0" cy="180682"/>
                <wp:effectExtent l="76200" t="0" r="57150" b="48260"/>
                <wp:wrapNone/>
                <wp:docPr id="504" name="Прямая со стрелкой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68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ACF527" id="Прямая со стрелкой 504" o:spid="_x0000_s1026" type="#_x0000_t32" style="position:absolute;margin-left:56.8pt;margin-top:173.4pt;width:0;height:14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20E5D60" wp14:editId="1B9046DE">
                <wp:simplePos x="0" y="0"/>
                <wp:positionH relativeFrom="column">
                  <wp:posOffset>1082773</wp:posOffset>
                </wp:positionH>
                <wp:positionV relativeFrom="paragraph">
                  <wp:posOffset>1304339</wp:posOffset>
                </wp:positionV>
                <wp:extent cx="0" cy="179949"/>
                <wp:effectExtent l="76200" t="0" r="57150" b="48895"/>
                <wp:wrapNone/>
                <wp:docPr id="503" name="Прямая со стрелко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4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259F7" id="Прямая со стрелкой 503" o:spid="_x0000_s1026" type="#_x0000_t32" style="position:absolute;margin-left:85.25pt;margin-top:102.7pt;width:0;height:14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B5C5777" wp14:editId="68672CF9">
                <wp:simplePos x="0" y="0"/>
                <wp:positionH relativeFrom="column">
                  <wp:posOffset>1082040</wp:posOffset>
                </wp:positionH>
                <wp:positionV relativeFrom="paragraph">
                  <wp:posOffset>577508</wp:posOffset>
                </wp:positionV>
                <wp:extent cx="0" cy="182587"/>
                <wp:effectExtent l="76200" t="0" r="57150" b="65405"/>
                <wp:wrapNone/>
                <wp:docPr id="502" name="Прямая со стрелкой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5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CF45B" id="Прямая со стрелкой 502" o:spid="_x0000_s1026" type="#_x0000_t32" style="position:absolute;margin-left:85.2pt;margin-top:45.45pt;width:0;height:14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0FB4707" wp14:editId="1B99D05C">
                <wp:simplePos x="0" y="0"/>
                <wp:positionH relativeFrom="column">
                  <wp:posOffset>2704612</wp:posOffset>
                </wp:positionH>
                <wp:positionV relativeFrom="paragraph">
                  <wp:posOffset>3284562</wp:posOffset>
                </wp:positionV>
                <wp:extent cx="1441597" cy="541020"/>
                <wp:effectExtent l="0" t="0" r="25400" b="11430"/>
                <wp:wrapNone/>
                <wp:docPr id="501" name="Блок-схема: знак завершения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FB4FF" w14:textId="70F309B9" w:rsidR="00CF4F8B" w:rsidRPr="00CF4F8B" w:rsidRDefault="00CF4F8B" w:rsidP="00CF4F8B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B4707" id="Блок-схема: знак завершения 501" o:spid="_x0000_s1239" type="#_x0000_t116" style="position:absolute;margin-left:212.95pt;margin-top:258.65pt;width:113.5pt;height:42.6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" fillcolor="white [3212]" strokecolor="black [3213]" strokeweight="1pt">
                <v:textbox>
                  <w:txbxContent>
                    <w:p w14:paraId="2E9FB4FF" w14:textId="70F309B9" w:rsidR="00CF4F8B" w:rsidRPr="00CF4F8B" w:rsidRDefault="00CF4F8B" w:rsidP="00CF4F8B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53F8D45" wp14:editId="7F5FD9FE">
                <wp:simplePos x="0" y="0"/>
                <wp:positionH relativeFrom="column">
                  <wp:posOffset>2342563</wp:posOffset>
                </wp:positionH>
                <wp:positionV relativeFrom="paragraph">
                  <wp:posOffset>399415</wp:posOffset>
                </wp:positionV>
                <wp:extent cx="901700" cy="541020"/>
                <wp:effectExtent l="0" t="0" r="12700" b="11430"/>
                <wp:wrapNone/>
                <wp:docPr id="499" name="Блок-схема: процесс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541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2628E" w14:textId="0B0A0D91" w:rsidR="00CF4F8B" w:rsidRPr="00CF4F8B" w:rsidRDefault="00CF4F8B" w:rsidP="00CF4F8B">
                            <w:pPr>
                              <w:pStyle w:val="-"/>
                            </w:pPr>
                            <w: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F8D45" id="Блок-схема: процесс 499" o:spid="_x0000_s1240" type="#_x0000_t109" style="position:absolute;margin-left:184.45pt;margin-top:31.45pt;width:71pt;height:42.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" fillcolor="white [3212]" strokecolor="black [3213]" strokeweight="1pt">
                <v:textbox>
                  <w:txbxContent>
                    <w:p w14:paraId="6722628E" w14:textId="0B0A0D91" w:rsidR="00CF4F8B" w:rsidRPr="00CF4F8B" w:rsidRDefault="00CF4F8B" w:rsidP="00CF4F8B">
                      <w:pPr>
                        <w:pStyle w:val="-"/>
                      </w:pPr>
                      <w: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574DC27E" wp14:editId="15A7E209">
                <wp:simplePos x="0" y="0"/>
                <wp:positionH relativeFrom="column">
                  <wp:posOffset>2342515</wp:posOffset>
                </wp:positionH>
                <wp:positionV relativeFrom="paragraph">
                  <wp:posOffset>1120677</wp:posOffset>
                </wp:positionV>
                <wp:extent cx="2163445" cy="721458"/>
                <wp:effectExtent l="0" t="0" r="27305" b="21590"/>
                <wp:wrapNone/>
                <wp:docPr id="498" name="Блок-схема: документ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1458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3E367" w14:textId="2A22882A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out&lt;&lt;phbook[i].getName()</w:t>
                            </w:r>
                            <w:r w:rsidR="00CF4F8B">
                              <w:t>;</w:t>
                            </w:r>
                            <w:r w:rsidR="00CF4F8B">
                              <w:br/>
                              <w:t>out</w:t>
                            </w:r>
                            <w:r>
                              <w:t>&lt;&lt;phbook.getNumber()</w:t>
                            </w:r>
                            <w:r w:rsidR="00CF4F8B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C27E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498" o:spid="_x0000_s1241" type="#_x0000_t114" style="position:absolute;margin-left:184.45pt;margin-top:88.25pt;width:170.35pt;height:56.8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" fillcolor="white [3212]" strokecolor="black [3213]" strokeweight="1pt">
                <v:textbox>
                  <w:txbxContent>
                    <w:p w14:paraId="7EF3E367" w14:textId="2A22882A" w:rsidR="000319B5" w:rsidRPr="000319B5" w:rsidRDefault="000319B5" w:rsidP="000319B5">
                      <w:pPr>
                        <w:pStyle w:val="-"/>
                      </w:pPr>
                      <w:r>
                        <w:t>out&lt;&lt;phbook[i].getName()</w:t>
                      </w:r>
                      <w:r w:rsidR="00CF4F8B">
                        <w:t>;</w:t>
                      </w:r>
                      <w:r w:rsidR="00CF4F8B">
                        <w:br/>
                        <w:t>out</w:t>
                      </w:r>
                      <w:r>
                        <w:t>&lt;&lt;phbook.getNumber()</w:t>
                      </w:r>
                      <w:r w:rsidR="00CF4F8B"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824EC0C" wp14:editId="32630FBE">
                <wp:simplePos x="0" y="0"/>
                <wp:positionH relativeFrom="column">
                  <wp:posOffset>2344371</wp:posOffset>
                </wp:positionH>
                <wp:positionV relativeFrom="paragraph">
                  <wp:posOffset>2021938</wp:posOffset>
                </wp:positionV>
                <wp:extent cx="2164031" cy="1082040"/>
                <wp:effectExtent l="19050" t="19050" r="46355" b="41910"/>
                <wp:wrapNone/>
                <wp:docPr id="497" name="Блок-схема: решени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31" cy="108204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BEFB7" w14:textId="29D06C3D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i&lt;phbook.size()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4EC0C" id="Блок-схема: решение 497" o:spid="_x0000_s1242" type="#_x0000_t110" style="position:absolute;margin-left:184.6pt;margin-top:159.2pt;width:170.4pt;height:85.2pt;z-index:2521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" fillcolor="white [3212]" strokecolor="black [3213]" strokeweight="1pt">
                <v:textbox>
                  <w:txbxContent>
                    <w:p w14:paraId="7F1BEFB7" w14:textId="29D06C3D" w:rsidR="000319B5" w:rsidRPr="000319B5" w:rsidRDefault="000319B5" w:rsidP="000319B5">
                      <w:pPr>
                        <w:pStyle w:val="-"/>
                      </w:pPr>
                      <w:r>
                        <w:t>i&lt;phbook.size()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1E52565" wp14:editId="0ED6CB7C">
                <wp:simplePos x="0" y="0"/>
                <wp:positionH relativeFrom="column">
                  <wp:posOffset>361803</wp:posOffset>
                </wp:positionH>
                <wp:positionV relativeFrom="paragraph">
                  <wp:posOffset>2383155</wp:posOffset>
                </wp:positionV>
                <wp:extent cx="1441450" cy="541020"/>
                <wp:effectExtent l="0" t="0" r="25400" b="11430"/>
                <wp:wrapNone/>
                <wp:docPr id="496" name="Прямоугольник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32EC9" w14:textId="4F0C58D1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size_t i=0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52565" id="Прямоугольник 496" o:spid="_x0000_s1243" style="position:absolute;margin-left:28.5pt;margin-top:187.65pt;width:113.5pt;height:42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" fillcolor="white [3212]" strokecolor="black [3213]" strokeweight="1pt">
                <v:textbox>
                  <w:txbxContent>
                    <w:p w14:paraId="65732EC9" w14:textId="4F0C58D1" w:rsidR="000319B5" w:rsidRPr="000319B5" w:rsidRDefault="000319B5" w:rsidP="000319B5">
                      <w:pPr>
                        <w:pStyle w:val="-"/>
                      </w:pPr>
                      <w:r>
                        <w:t>size_t i=0</w:t>
                      </w:r>
                    </w:p>
                  </w:txbxContent>
                </v:textbox>
              </v:rect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3A5E865" wp14:editId="29FF069C">
                <wp:simplePos x="0" y="0"/>
                <wp:positionH relativeFrom="column">
                  <wp:posOffset>361803</wp:posOffset>
                </wp:positionH>
                <wp:positionV relativeFrom="paragraph">
                  <wp:posOffset>1484288</wp:posOffset>
                </wp:positionV>
                <wp:extent cx="1441597" cy="718527"/>
                <wp:effectExtent l="0" t="0" r="25400" b="24765"/>
                <wp:wrapNone/>
                <wp:docPr id="6" name="Блок-схема: докумен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718527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71A0B" w14:textId="1FD42A5A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out&lt;&lt;”Name, Phone 1 – value”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865" id="Блок-схема: документ 6" o:spid="_x0000_s1244" type="#_x0000_t114" style="position:absolute;margin-left:28.5pt;margin-top:116.85pt;width:113.5pt;height:56.6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" fillcolor="white [3212]" strokecolor="black [3213]" strokeweight="1pt">
                <v:textbox>
                  <w:txbxContent>
                    <w:p w14:paraId="23671A0B" w14:textId="1FD42A5A" w:rsidR="000319B5" w:rsidRPr="000319B5" w:rsidRDefault="000319B5" w:rsidP="000319B5">
                      <w:pPr>
                        <w:pStyle w:val="-"/>
                      </w:pPr>
                      <w:r>
                        <w:t>out&lt;&lt;”Name, Phone 1 – value”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6D5D87F" wp14:editId="3C9B8020">
                <wp:simplePos x="0" y="0"/>
                <wp:positionH relativeFrom="column">
                  <wp:posOffset>361802</wp:posOffset>
                </wp:positionH>
                <wp:positionV relativeFrom="paragraph">
                  <wp:posOffset>763319</wp:posOffset>
                </wp:positionV>
                <wp:extent cx="1441597" cy="541020"/>
                <wp:effectExtent l="0" t="0" r="25400" b="11430"/>
                <wp:wrapNone/>
                <wp:docPr id="3" name="Блок-схема: внутренняя памят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5410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99A11" w14:textId="50DD11C9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получить std::ostream out;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5D87F" id="Блок-схема: внутренняя память 3" o:spid="_x0000_s1245" type="#_x0000_t113" style="position:absolute;margin-left:28.5pt;margin-top:60.1pt;width:113.5pt;height:42.6pt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" fillcolor="white [3212]" strokecolor="black [3213]" strokeweight="1pt">
                <v:textbox>
                  <w:txbxContent>
                    <w:p w14:paraId="12399A11" w14:textId="50DD11C9" w:rsidR="000319B5" w:rsidRPr="000319B5" w:rsidRDefault="000319B5" w:rsidP="000319B5">
                      <w:pPr>
                        <w:pStyle w:val="-"/>
                      </w:pPr>
                      <w:r>
                        <w:t>получить std::ostream out;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A5AA985" wp14:editId="05F2545F">
                <wp:simplePos x="0" y="0"/>
                <wp:positionH relativeFrom="column">
                  <wp:posOffset>361802</wp:posOffset>
                </wp:positionH>
                <wp:positionV relativeFrom="paragraph">
                  <wp:posOffset>36488</wp:posOffset>
                </wp:positionV>
                <wp:extent cx="1441597" cy="541020"/>
                <wp:effectExtent l="0" t="0" r="25400" b="11430"/>
                <wp:wrapNone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6EB86" w14:textId="0F6A4CD0" w:rsidR="000319B5" w:rsidRDefault="000319B5" w:rsidP="000319B5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5AA985" id="Блок-схема: знак завершения 1" o:spid="_x0000_s1246" type="#_x0000_t116" style="position:absolute;margin-left:28.5pt;margin-top:2.85pt;width:113.5pt;height:42.6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" fillcolor="white [3212]" strokecolor="black [3213]" strokeweight="1pt">
                <v:textbox>
                  <w:txbxContent>
                    <w:p w14:paraId="2666EB86" w14:textId="0F6A4CD0" w:rsidR="000319B5" w:rsidRDefault="000319B5" w:rsidP="000319B5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0319B5" w:rsidRPr="000D2D50">
        <w:rPr>
          <w:lang w:val="en-US"/>
        </w:rPr>
        <w:br w:type="page"/>
      </w:r>
      <w:r w:rsidR="001606F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1F0C6848" wp14:editId="556FC3CE">
                <wp:simplePos x="0" y="0"/>
                <wp:positionH relativeFrom="column">
                  <wp:posOffset>1440815</wp:posOffset>
                </wp:positionH>
                <wp:positionV relativeFrom="paragraph">
                  <wp:posOffset>3602990</wp:posOffset>
                </wp:positionV>
                <wp:extent cx="0" cy="184150"/>
                <wp:effectExtent l="76200" t="0" r="57150" b="63500"/>
                <wp:wrapNone/>
                <wp:docPr id="513" name="Прямая со стрелкой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FBEDB" id="Прямая со стрелкой 513" o:spid="_x0000_s1026" type="#_x0000_t32" style="position:absolute;margin-left:113.45pt;margin-top:283.7pt;width:0;height:14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4B734AA" wp14:editId="48B50AFF">
                <wp:simplePos x="0" y="0"/>
                <wp:positionH relativeFrom="column">
                  <wp:posOffset>1440815</wp:posOffset>
                </wp:positionH>
                <wp:positionV relativeFrom="paragraph">
                  <wp:posOffset>2700020</wp:posOffset>
                </wp:positionV>
                <wp:extent cx="0" cy="180340"/>
                <wp:effectExtent l="76200" t="0" r="57150" b="48260"/>
                <wp:wrapNone/>
                <wp:docPr id="512" name="Прямая со стрелкой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6C11A" id="Прямая со стрелкой 512" o:spid="_x0000_s1026" type="#_x0000_t32" style="position:absolute;margin-left:113.45pt;margin-top:212.6pt;width:0;height:14.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EFA3CC3" wp14:editId="5C8D79E5">
                <wp:simplePos x="0" y="0"/>
                <wp:positionH relativeFrom="column">
                  <wp:posOffset>1440815</wp:posOffset>
                </wp:positionH>
                <wp:positionV relativeFrom="paragraph">
                  <wp:posOffset>1802130</wp:posOffset>
                </wp:positionV>
                <wp:extent cx="0" cy="181610"/>
                <wp:effectExtent l="76200" t="0" r="57150" b="66040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6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EF940" id="Прямая со стрелкой 386" o:spid="_x0000_s1026" type="#_x0000_t32" style="position:absolute;margin-left:113.45pt;margin-top:141.9pt;width:0;height:14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408EFB9" wp14:editId="5A07BA4C">
                <wp:simplePos x="0" y="0"/>
                <wp:positionH relativeFrom="column">
                  <wp:posOffset>1442720</wp:posOffset>
                </wp:positionH>
                <wp:positionV relativeFrom="paragraph">
                  <wp:posOffset>1078230</wp:posOffset>
                </wp:positionV>
                <wp:extent cx="0" cy="184150"/>
                <wp:effectExtent l="76200" t="0" r="57150" b="63500"/>
                <wp:wrapNone/>
                <wp:docPr id="380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37613" id="Прямая со стрелкой 380" o:spid="_x0000_s1026" type="#_x0000_t32" style="position:absolute;margin-left:113.6pt;margin-top:84.9pt;width:0;height:14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BF4AB87" wp14:editId="5D7630A1">
                <wp:simplePos x="0" y="0"/>
                <wp:positionH relativeFrom="column">
                  <wp:posOffset>541655</wp:posOffset>
                </wp:positionH>
                <wp:positionV relativeFrom="paragraph">
                  <wp:posOffset>2880360</wp:posOffset>
                </wp:positionV>
                <wp:extent cx="1802766" cy="722630"/>
                <wp:effectExtent l="0" t="0" r="26035" b="20320"/>
                <wp:wrapNone/>
                <wp:docPr id="223" name="Блок-схема: процесс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66" cy="7226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651E2" w14:textId="2F2016D0" w:rsidR="001606F7" w:rsidRDefault="00CF4F8B" w:rsidP="001606F7">
                            <w:pPr>
                              <w:pStyle w:val="-"/>
                            </w:pPr>
                            <w:r>
                              <w:t>std::ofstream fout</w:t>
                            </w:r>
                            <w:r w:rsidR="001606F7">
                              <w:t>(filename);</w:t>
                            </w:r>
                          </w:p>
                          <w:p w14:paraId="7D18056C" w14:textId="2069EBB2" w:rsidR="001606F7" w:rsidRDefault="001606F7" w:rsidP="001606F7">
                            <w:pPr>
                              <w:pStyle w:val="-"/>
                            </w:pPr>
                            <w:r>
                              <w:t>pb.export(fout);</w:t>
                            </w:r>
                          </w:p>
                          <w:p w14:paraId="1A83C18A" w14:textId="30118540" w:rsidR="001606F7" w:rsidRPr="00CF4F8B" w:rsidRDefault="001606F7" w:rsidP="001606F7">
                            <w:pPr>
                              <w:pStyle w:val="-"/>
                            </w:pPr>
                            <w:r>
                              <w:t>fout.close()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4AB87" id="Блок-схема: процесс 223" o:spid="_x0000_s1247" type="#_x0000_t109" style="position:absolute;margin-left:42.65pt;margin-top:226.8pt;width:141.95pt;height:56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" fillcolor="white [3212]" strokecolor="black [3213]" strokeweight="1pt">
                <v:textbox>
                  <w:txbxContent>
                    <w:p w14:paraId="742651E2" w14:textId="2F2016D0" w:rsidR="001606F7" w:rsidRDefault="00CF4F8B" w:rsidP="001606F7">
                      <w:pPr>
                        <w:pStyle w:val="-"/>
                      </w:pPr>
                      <w:r>
                        <w:t>std::ofstream fout</w:t>
                      </w:r>
                      <w:r w:rsidR="001606F7">
                        <w:t>(filename);</w:t>
                      </w:r>
                    </w:p>
                    <w:p w14:paraId="7D18056C" w14:textId="2069EBB2" w:rsidR="001606F7" w:rsidRDefault="001606F7" w:rsidP="001606F7">
                      <w:pPr>
                        <w:pStyle w:val="-"/>
                      </w:pPr>
                      <w:r>
                        <w:t>pb.export(fout);</w:t>
                      </w:r>
                    </w:p>
                    <w:p w14:paraId="1A83C18A" w14:textId="30118540" w:rsidR="001606F7" w:rsidRPr="00CF4F8B" w:rsidRDefault="001606F7" w:rsidP="001606F7">
                      <w:pPr>
                        <w:pStyle w:val="-"/>
                      </w:pPr>
                      <w:r>
                        <w:t>fout.close()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8D291A0" wp14:editId="3B5ACDCA">
                <wp:simplePos x="0" y="0"/>
                <wp:positionH relativeFrom="column">
                  <wp:posOffset>901065</wp:posOffset>
                </wp:positionH>
                <wp:positionV relativeFrom="paragraph">
                  <wp:posOffset>3788410</wp:posOffset>
                </wp:positionV>
                <wp:extent cx="1082675" cy="539750"/>
                <wp:effectExtent l="0" t="0" r="22225" b="12700"/>
                <wp:wrapNone/>
                <wp:docPr id="365" name="Блок-схема: знак завершения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53975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C3889" w14:textId="48BE42A6" w:rsidR="001606F7" w:rsidRPr="001606F7" w:rsidRDefault="001606F7" w:rsidP="001606F7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 w:rsidRPr="001606F7">
                              <w:rPr>
                                <w:rStyle w:val="-0"/>
                              </w:rPr>
                              <w:t>кон</w:t>
                            </w:r>
                            <w:r>
                              <w:t>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291A0" id="Блок-схема: знак завершения 365" o:spid="_x0000_s1248" type="#_x0000_t116" style="position:absolute;margin-left:70.95pt;margin-top:298.3pt;width:85.25pt;height:42.5pt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" fillcolor="white [3212]" strokecolor="black [3213]" strokeweight="1pt">
                <v:textbox>
                  <w:txbxContent>
                    <w:p w14:paraId="53BC3889" w14:textId="48BE42A6" w:rsidR="001606F7" w:rsidRPr="001606F7" w:rsidRDefault="001606F7" w:rsidP="001606F7">
                      <w:pPr>
                        <w:pStyle w:val="-"/>
                        <w:rPr>
                          <w:lang w:val="ru-RU"/>
                        </w:rPr>
                      </w:pPr>
                      <w:r w:rsidRPr="001606F7">
                        <w:rPr>
                          <w:rStyle w:val="-0"/>
                        </w:rPr>
                        <w:t>кон</w:t>
                      </w:r>
                      <w:r>
                        <w:t>ец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D8FCAAD" wp14:editId="14FCFDB5">
                <wp:simplePos x="0" y="0"/>
                <wp:positionH relativeFrom="column">
                  <wp:posOffset>361315</wp:posOffset>
                </wp:positionH>
                <wp:positionV relativeFrom="paragraph">
                  <wp:posOffset>1981200</wp:posOffset>
                </wp:positionV>
                <wp:extent cx="2163445" cy="721360"/>
                <wp:effectExtent l="19050" t="0" r="46355" b="21590"/>
                <wp:wrapNone/>
                <wp:docPr id="217" name="Блок-схема: данные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1E81A" w14:textId="04842639" w:rsidR="00CF4F8B" w:rsidRPr="00CF4F8B" w:rsidRDefault="00CF4F8B" w:rsidP="00CF4F8B">
                            <w:pPr>
                              <w:pStyle w:val="-"/>
                            </w:pPr>
                            <w:r>
                              <w:t>ввод std::string 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FCAAD" id="Блок-схема: данные 217" o:spid="_x0000_s1249" type="#_x0000_t111" style="position:absolute;margin-left:28.45pt;margin-top:156pt;width:170.35pt;height:56.8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" fillcolor="white [3212]" strokecolor="black [3213]" strokeweight="1pt">
                <v:textbox>
                  <w:txbxContent>
                    <w:p w14:paraId="4051E81A" w14:textId="04842639" w:rsidR="00CF4F8B" w:rsidRPr="00CF4F8B" w:rsidRDefault="00CF4F8B" w:rsidP="00CF4F8B">
                      <w:pPr>
                        <w:pStyle w:val="-"/>
                      </w:pPr>
                      <w:r>
                        <w:t>ввод std::string filename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C261DAF" wp14:editId="0D29193B">
                <wp:simplePos x="0" y="0"/>
                <wp:positionH relativeFrom="column">
                  <wp:posOffset>544830</wp:posOffset>
                </wp:positionH>
                <wp:positionV relativeFrom="paragraph">
                  <wp:posOffset>1261110</wp:posOffset>
                </wp:positionV>
                <wp:extent cx="1799590" cy="541020"/>
                <wp:effectExtent l="0" t="0" r="10160" b="11430"/>
                <wp:wrapNone/>
                <wp:docPr id="225" name="Блок-схема: внутренняя память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5410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DD6DC" w14:textId="2519F912" w:rsidR="001606F7" w:rsidRPr="001606F7" w:rsidRDefault="001606F7" w:rsidP="001606F7">
                            <w:pPr>
                              <w:pStyle w:val="-"/>
                            </w:pPr>
                            <w:r>
                              <w:t>получить const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61DAF" id="Блок-схема: внутренняя память 225" o:spid="_x0000_s1250" type="#_x0000_t113" style="position:absolute;margin-left:42.9pt;margin-top:99.3pt;width:141.7pt;height:42.6pt;z-index:25217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" fillcolor="white [3212]" strokecolor="black [3213]" strokeweight="1pt">
                <v:textbox>
                  <w:txbxContent>
                    <w:p w14:paraId="0C4DD6DC" w14:textId="2519F912" w:rsidR="001606F7" w:rsidRPr="001606F7" w:rsidRDefault="001606F7" w:rsidP="001606F7">
                      <w:pPr>
                        <w:pStyle w:val="-"/>
                      </w:pPr>
                      <w:r>
                        <w:t>получить const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4896C28" wp14:editId="5EEAE406">
                <wp:simplePos x="0" y="0"/>
                <wp:positionH relativeFrom="column">
                  <wp:posOffset>901065</wp:posOffset>
                </wp:positionH>
                <wp:positionV relativeFrom="paragraph">
                  <wp:posOffset>537210</wp:posOffset>
                </wp:positionV>
                <wp:extent cx="1082675" cy="541020"/>
                <wp:effectExtent l="0" t="0" r="22225" b="11430"/>
                <wp:wrapNone/>
                <wp:docPr id="216" name="Блок-схема: знак заверше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F8919" w14:textId="2726E497" w:rsidR="00CF4F8B" w:rsidRDefault="00CF4F8B" w:rsidP="00CF4F8B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96C28" id="Блок-схема: знак завершения 216" o:spid="_x0000_s1251" type="#_x0000_t116" style="position:absolute;margin-left:70.95pt;margin-top:42.3pt;width:85.25pt;height:42.6pt;z-index:25217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" fillcolor="white [3212]" strokecolor="black [3213]" strokeweight="1pt">
                <v:textbox>
                  <w:txbxContent>
                    <w:p w14:paraId="2AFF8919" w14:textId="2726E497" w:rsidR="00CF4F8B" w:rsidRDefault="00CF4F8B" w:rsidP="00CF4F8B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CF4F8B">
        <w:t>Алгоритм</w:t>
      </w:r>
      <w:r w:rsidR="00CF4F8B" w:rsidRPr="000D2D50">
        <w:rPr>
          <w:lang w:val="en-US"/>
        </w:rPr>
        <w:t xml:space="preserve"> </w:t>
      </w:r>
      <w:r w:rsidR="00CF4F8B">
        <w:rPr>
          <w:lang w:val="en-US"/>
        </w:rPr>
        <w:t>export</w:t>
      </w:r>
      <w:r w:rsidR="00CF4F8B" w:rsidRPr="000D2D50">
        <w:rPr>
          <w:lang w:val="en-US"/>
        </w:rPr>
        <w:t>():</w:t>
      </w:r>
      <w:r w:rsidR="00CF4F8B" w:rsidRPr="000D2D50">
        <w:rPr>
          <w:lang w:val="en-US"/>
        </w:rPr>
        <w:br w:type="page"/>
      </w:r>
      <w:r w:rsidR="00FA174B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B16EF4" wp14:editId="09EEA99C">
                <wp:simplePos x="0" y="0"/>
                <wp:positionH relativeFrom="column">
                  <wp:posOffset>5375213</wp:posOffset>
                </wp:positionH>
                <wp:positionV relativeFrom="paragraph">
                  <wp:posOffset>6293280</wp:posOffset>
                </wp:positionV>
                <wp:extent cx="45719" cy="45719"/>
                <wp:effectExtent l="0" t="0" r="12065" b="12065"/>
                <wp:wrapNone/>
                <wp:docPr id="564" name="Блок-схема: узел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AFA27" id="Блок-схема: узел 564" o:spid="_x0000_s1026" type="#_x0000_t120" style="position:absolute;margin-left:423.25pt;margin-top:495.55pt;width:3.6pt;height:3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" fillcolor="white [3212]" strokecolor="black [3213]" strokeweight="1pt">
                <v:stroke joinstyle="miter"/>
              </v:shape>
            </w:pict>
          </mc:Fallback>
        </mc:AlternateContent>
      </w:r>
      <w:r w:rsidR="00FA17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247C6C8" wp14:editId="3057A2F0">
                <wp:simplePos x="0" y="0"/>
                <wp:positionH relativeFrom="column">
                  <wp:posOffset>4664075</wp:posOffset>
                </wp:positionH>
                <wp:positionV relativeFrom="paragraph">
                  <wp:posOffset>4489470</wp:posOffset>
                </wp:positionV>
                <wp:extent cx="45719" cy="45719"/>
                <wp:effectExtent l="0" t="0" r="12065" b="12065"/>
                <wp:wrapNone/>
                <wp:docPr id="563" name="Блок-схема: узел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3AB6F" id="Блок-схема: узел 563" o:spid="_x0000_s1026" type="#_x0000_t120" style="position:absolute;margin-left:367.25pt;margin-top:353.5pt;width:3.6pt;height:3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" fillcolor="white [3212]" strokecolor="black [3213]" strokeweight="1pt">
                <v:stroke joinstyle="miter"/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E94441F" wp14:editId="622C00E3">
                <wp:simplePos x="0" y="0"/>
                <wp:positionH relativeFrom="column">
                  <wp:posOffset>862965</wp:posOffset>
                </wp:positionH>
                <wp:positionV relativeFrom="paragraph">
                  <wp:posOffset>6672489</wp:posOffset>
                </wp:positionV>
                <wp:extent cx="543120" cy="362732"/>
                <wp:effectExtent l="0" t="0" r="0" b="0"/>
                <wp:wrapNone/>
                <wp:docPr id="562" name="Надпись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3D807" w14:textId="77777777" w:rsidR="008C3059" w:rsidRPr="00367F0F" w:rsidRDefault="008C3059" w:rsidP="008C305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441F" id="Надпись 562" o:spid="_x0000_s1252" type="#_x0000_t202" style="position:absolute;margin-left:67.95pt;margin-top:525.4pt;width:42.75pt;height:28.5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" filled="f" stroked="f" strokeweight=".5pt">
                <v:textbox>
                  <w:txbxContent>
                    <w:p w14:paraId="5EE3D807" w14:textId="77777777" w:rsidR="008C3059" w:rsidRPr="00367F0F" w:rsidRDefault="008C3059" w:rsidP="008C305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6CDF978" wp14:editId="29C3FD94">
                <wp:simplePos x="0" y="0"/>
                <wp:positionH relativeFrom="column">
                  <wp:posOffset>711835</wp:posOffset>
                </wp:positionH>
                <wp:positionV relativeFrom="paragraph">
                  <wp:posOffset>5767252</wp:posOffset>
                </wp:positionV>
                <wp:extent cx="543120" cy="362732"/>
                <wp:effectExtent l="0" t="0" r="0" b="0"/>
                <wp:wrapNone/>
                <wp:docPr id="561" name="Надпись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2595F" w14:textId="77777777" w:rsidR="008C3059" w:rsidRPr="00367F0F" w:rsidRDefault="008C3059" w:rsidP="008C305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DF978" id="Надпись 561" o:spid="_x0000_s1253" type="#_x0000_t202" style="position:absolute;margin-left:56.05pt;margin-top:454.1pt;width:42.75pt;height:28.5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" filled="f" stroked="f" strokeweight=".5pt">
                <v:textbox>
                  <w:txbxContent>
                    <w:p w14:paraId="35E2595F" w14:textId="77777777" w:rsidR="008C3059" w:rsidRPr="00367F0F" w:rsidRDefault="008C3059" w:rsidP="008C305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6945AE8" wp14:editId="523D17B8">
                <wp:simplePos x="0" y="0"/>
                <wp:positionH relativeFrom="column">
                  <wp:posOffset>722630</wp:posOffset>
                </wp:positionH>
                <wp:positionV relativeFrom="paragraph">
                  <wp:posOffset>4868636</wp:posOffset>
                </wp:positionV>
                <wp:extent cx="543120" cy="362732"/>
                <wp:effectExtent l="0" t="0" r="0" b="0"/>
                <wp:wrapNone/>
                <wp:docPr id="560" name="Надпись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40B43" w14:textId="77777777" w:rsidR="008C3059" w:rsidRPr="00367F0F" w:rsidRDefault="008C3059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AE8" id="Надпись 560" o:spid="_x0000_s1254" type="#_x0000_t202" style="position:absolute;margin-left:56.9pt;margin-top:383.35pt;width:42.75pt;height:28.5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" filled="f" stroked="f" strokeweight=".5pt">
                <v:textbox>
                  <w:txbxContent>
                    <w:p w14:paraId="2E040B43" w14:textId="77777777" w:rsidR="008C3059" w:rsidRPr="00367F0F" w:rsidRDefault="008C3059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0DA0F52" wp14:editId="4E4239E7">
                <wp:simplePos x="0" y="0"/>
                <wp:positionH relativeFrom="column">
                  <wp:posOffset>1262380</wp:posOffset>
                </wp:positionH>
                <wp:positionV relativeFrom="paragraph">
                  <wp:posOffset>6666230</wp:posOffset>
                </wp:positionV>
                <wp:extent cx="1078321" cy="549456"/>
                <wp:effectExtent l="0" t="0" r="64770" b="98425"/>
                <wp:wrapNone/>
                <wp:docPr id="559" name="Соединитель: уступ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321" cy="549456"/>
                        </a:xfrm>
                        <a:prstGeom prst="bentConnector3">
                          <a:avLst>
                            <a:gd name="adj1" fmla="val 99966"/>
                          </a:avLst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1A23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559" o:spid="_x0000_s1026" type="#_x0000_t34" style="position:absolute;margin-left:99.4pt;margin-top:524.9pt;width:84.9pt;height:43.25pt;flip:x y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" adj="21593" strokecolor="black [3200]" strokeweight="1.5pt">
                <v:stroke startarrow="block"/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E499478" wp14:editId="2C189992">
                <wp:simplePos x="0" y="0"/>
                <wp:positionH relativeFrom="column">
                  <wp:posOffset>1937113</wp:posOffset>
                </wp:positionH>
                <wp:positionV relativeFrom="paragraph">
                  <wp:posOffset>5981065</wp:posOffset>
                </wp:positionV>
                <wp:extent cx="361950" cy="358140"/>
                <wp:effectExtent l="0" t="0" r="0" b="3810"/>
                <wp:wrapNone/>
                <wp:docPr id="557" name="Надпись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264D7" w14:textId="77777777" w:rsidR="008C3059" w:rsidRDefault="008C3059" w:rsidP="008C305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99478" id="Надпись 557" o:spid="_x0000_s1255" type="#_x0000_t202" style="position:absolute;margin-left:152.55pt;margin-top:470.95pt;width:28.5pt;height:28.2pt;z-index:25222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u1N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" filled="f" stroked="f" strokeweight=".5pt">
                <v:textbox>
                  <w:txbxContent>
                    <w:p w14:paraId="4B1264D7" w14:textId="77777777" w:rsidR="008C3059" w:rsidRDefault="008C3059" w:rsidP="008C305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3BA32E" wp14:editId="40425061">
                <wp:simplePos x="0" y="0"/>
                <wp:positionH relativeFrom="column">
                  <wp:posOffset>1939108</wp:posOffset>
                </wp:positionH>
                <wp:positionV relativeFrom="paragraph">
                  <wp:posOffset>5049248</wp:posOffset>
                </wp:positionV>
                <wp:extent cx="361950" cy="358140"/>
                <wp:effectExtent l="0" t="0" r="0" b="3810"/>
                <wp:wrapNone/>
                <wp:docPr id="556" name="Надпись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AD7FC6" w14:textId="77777777" w:rsidR="008C3059" w:rsidRDefault="008C3059" w:rsidP="008C305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A32E" id="Надпись 556" o:spid="_x0000_s1256" type="#_x0000_t202" style="position:absolute;margin-left:152.7pt;margin-top:397.6pt;width:28.5pt;height:28.2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" filled="f" stroked="f" strokeweight=".5pt">
                <v:textbox>
                  <w:txbxContent>
                    <w:p w14:paraId="6BAD7FC6" w14:textId="77777777" w:rsidR="008C3059" w:rsidRDefault="008C3059" w:rsidP="008C305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CC012EA" wp14:editId="6BDAE900">
                <wp:simplePos x="0" y="0"/>
                <wp:positionH relativeFrom="column">
                  <wp:posOffset>1981563</wp:posOffset>
                </wp:positionH>
                <wp:positionV relativeFrom="paragraph">
                  <wp:posOffset>4149090</wp:posOffset>
                </wp:positionV>
                <wp:extent cx="361950" cy="358140"/>
                <wp:effectExtent l="0" t="0" r="0" b="3810"/>
                <wp:wrapNone/>
                <wp:docPr id="555" name="Надпись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AABD6" w14:textId="77777777" w:rsidR="008C3059" w:rsidRDefault="008C3059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012EA" id="Надпись 555" o:spid="_x0000_s1257" type="#_x0000_t202" style="position:absolute;margin-left:156.05pt;margin-top:326.7pt;width:28.5pt;height:28.2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" filled="f" stroked="f" strokeweight=".5pt">
                <v:textbox>
                  <w:txbxContent>
                    <w:p w14:paraId="594AABD6" w14:textId="77777777" w:rsidR="008C3059" w:rsidRDefault="008C3059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490BE1C" wp14:editId="692E7AAD">
                <wp:simplePos x="0" y="0"/>
                <wp:positionH relativeFrom="column">
                  <wp:posOffset>5048794</wp:posOffset>
                </wp:positionH>
                <wp:positionV relativeFrom="paragraph">
                  <wp:posOffset>6311991</wp:posOffset>
                </wp:positionV>
                <wp:extent cx="357959" cy="903605"/>
                <wp:effectExtent l="0" t="38100" r="80645" b="29845"/>
                <wp:wrapNone/>
                <wp:docPr id="552" name="Соединитель: уступ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959" cy="903605"/>
                        </a:xfrm>
                        <a:prstGeom prst="bentConnector3">
                          <a:avLst>
                            <a:gd name="adj1" fmla="val 100114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A6EC7" id="Соединитель: уступ 552" o:spid="_x0000_s1026" type="#_x0000_t34" style="position:absolute;margin-left:397.55pt;margin-top:497pt;width:28.2pt;height:71.15pt;flip:y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" adj="21625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5357832" wp14:editId="6F95E374">
                <wp:simplePos x="0" y="0"/>
                <wp:positionH relativeFrom="column">
                  <wp:posOffset>4688840</wp:posOffset>
                </wp:positionH>
                <wp:positionV relativeFrom="paragraph">
                  <wp:posOffset>4510496</wp:posOffset>
                </wp:positionV>
                <wp:extent cx="360317" cy="1801585"/>
                <wp:effectExtent l="38100" t="76200" r="382905" b="27305"/>
                <wp:wrapNone/>
                <wp:docPr id="551" name="Соединитель: уступ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317" cy="1801585"/>
                        </a:xfrm>
                        <a:prstGeom prst="bentConnector3">
                          <a:avLst>
                            <a:gd name="adj1" fmla="val -98074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82AFF" id="Соединитель: уступ 551" o:spid="_x0000_s1026" type="#_x0000_t34" style="position:absolute;margin-left:369.2pt;margin-top:355.15pt;width:28.35pt;height:141.85pt;flip:x y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" adj="-21184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75A31D5" wp14:editId="37B3E828">
                <wp:simplePos x="0" y="0"/>
                <wp:positionH relativeFrom="column">
                  <wp:posOffset>4686300</wp:posOffset>
                </wp:positionH>
                <wp:positionV relativeFrom="paragraph">
                  <wp:posOffset>4508500</wp:posOffset>
                </wp:positionV>
                <wp:extent cx="0" cy="541020"/>
                <wp:effectExtent l="76200" t="38100" r="57150" b="11430"/>
                <wp:wrapNone/>
                <wp:docPr id="550" name="Прямая со стрелкой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A635F" id="Прямая со стрелкой 550" o:spid="_x0000_s1026" type="#_x0000_t32" style="position:absolute;margin-left:369pt;margin-top:355pt;width:0;height:42.6pt;flip:y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46571EC" wp14:editId="2E28F19D">
                <wp:simplePos x="0" y="0"/>
                <wp:positionH relativeFrom="column">
                  <wp:posOffset>3426460</wp:posOffset>
                </wp:positionH>
                <wp:positionV relativeFrom="paragraph">
                  <wp:posOffset>5408567</wp:posOffset>
                </wp:positionV>
                <wp:extent cx="360680" cy="0"/>
                <wp:effectExtent l="0" t="76200" r="20320" b="95250"/>
                <wp:wrapNone/>
                <wp:docPr id="549" name="Прямая со стрелкой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B4A61" id="Прямая со стрелкой 549" o:spid="_x0000_s1026" type="#_x0000_t32" style="position:absolute;margin-left:269.8pt;margin-top:425.85pt;width:28.4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175B4C9D" wp14:editId="475FBAF5">
                <wp:simplePos x="0" y="0"/>
                <wp:positionH relativeFrom="column">
                  <wp:posOffset>3426097</wp:posOffset>
                </wp:positionH>
                <wp:positionV relativeFrom="paragraph">
                  <wp:posOffset>6312081</wp:posOffset>
                </wp:positionV>
                <wp:extent cx="359682" cy="0"/>
                <wp:effectExtent l="0" t="76200" r="21590" b="95250"/>
                <wp:wrapNone/>
                <wp:docPr id="548" name="Прямая со стрелкой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68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87849" id="Прямая со стрелкой 548" o:spid="_x0000_s1026" type="#_x0000_t32" style="position:absolute;margin-left:269.75pt;margin-top:497pt;width:28.3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A0D926" wp14:editId="0B5FF6ED">
                <wp:simplePos x="0" y="0"/>
                <wp:positionH relativeFrom="column">
                  <wp:posOffset>2158365</wp:posOffset>
                </wp:positionH>
                <wp:positionV relativeFrom="paragraph">
                  <wp:posOffset>5410200</wp:posOffset>
                </wp:positionV>
                <wp:extent cx="366395" cy="0"/>
                <wp:effectExtent l="0" t="76200" r="14605" b="95250"/>
                <wp:wrapNone/>
                <wp:docPr id="546" name="Прямая со стрелкой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39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FC942" id="Прямая со стрелкой 546" o:spid="_x0000_s1026" type="#_x0000_t32" style="position:absolute;margin-left:169.95pt;margin-top:426pt;width:28.85pt;height:0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148A94B9" wp14:editId="35EA56A8">
                <wp:simplePos x="0" y="0"/>
                <wp:positionH relativeFrom="column">
                  <wp:posOffset>2160361</wp:posOffset>
                </wp:positionH>
                <wp:positionV relativeFrom="paragraph">
                  <wp:posOffset>6311900</wp:posOffset>
                </wp:positionV>
                <wp:extent cx="364399" cy="0"/>
                <wp:effectExtent l="0" t="76200" r="17145" b="95250"/>
                <wp:wrapNone/>
                <wp:docPr id="545" name="Прямая со стрелкой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9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8F3F4" id="Прямая со стрелкой 545" o:spid="_x0000_s1026" type="#_x0000_t32" style="position:absolute;margin-left:170.1pt;margin-top:497pt;width:28.7pt;height:0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263AF9" wp14:editId="74D5596D">
                <wp:simplePos x="0" y="0"/>
                <wp:positionH relativeFrom="column">
                  <wp:posOffset>1254851</wp:posOffset>
                </wp:positionH>
                <wp:positionV relativeFrom="paragraph">
                  <wp:posOffset>5768159</wp:posOffset>
                </wp:positionV>
                <wp:extent cx="7529" cy="183061"/>
                <wp:effectExtent l="76200" t="0" r="69215" b="64770"/>
                <wp:wrapNone/>
                <wp:docPr id="543" name="Прямая со стрелкой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9" cy="18306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F56F1" id="Прямая со стрелкой 543" o:spid="_x0000_s1026" type="#_x0000_t32" style="position:absolute;margin-left:98.8pt;margin-top:454.2pt;width:.6pt;height:14.4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1CC99D8" wp14:editId="4F7F8880">
                <wp:simplePos x="0" y="0"/>
                <wp:positionH relativeFrom="column">
                  <wp:posOffset>4686300</wp:posOffset>
                </wp:positionH>
                <wp:positionV relativeFrom="paragraph">
                  <wp:posOffset>3075759</wp:posOffset>
                </wp:positionV>
                <wp:extent cx="0" cy="1434737"/>
                <wp:effectExtent l="76200" t="38100" r="57150" b="13335"/>
                <wp:wrapNone/>
                <wp:docPr id="542" name="Прямая со стрелкой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473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7929A" id="Прямая со стрелкой 542" o:spid="_x0000_s1026" type="#_x0000_t32" style="position:absolute;margin-left:369pt;margin-top:242.2pt;width:0;height:112.95pt;flip:y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C318060" wp14:editId="09972106">
                <wp:simplePos x="0" y="0"/>
                <wp:positionH relativeFrom="column">
                  <wp:posOffset>2160360</wp:posOffset>
                </wp:positionH>
                <wp:positionV relativeFrom="paragraph">
                  <wp:posOffset>4508500</wp:posOffset>
                </wp:positionV>
                <wp:extent cx="2528479" cy="0"/>
                <wp:effectExtent l="0" t="0" r="0" b="0"/>
                <wp:wrapNone/>
                <wp:docPr id="541" name="Прямая со стрелкой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847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683AB" id="Прямая со стрелкой 541" o:spid="_x0000_s1026" type="#_x0000_t32" style="position:absolute;margin-left:170.1pt;margin-top:355pt;width:199.1pt;height:0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ED148F4" wp14:editId="4EA08C45">
                <wp:simplePos x="0" y="0"/>
                <wp:positionH relativeFrom="column">
                  <wp:posOffset>1254851</wp:posOffset>
                </wp:positionH>
                <wp:positionV relativeFrom="paragraph">
                  <wp:posOffset>4862558</wp:posOffset>
                </wp:positionV>
                <wp:extent cx="0" cy="186962"/>
                <wp:effectExtent l="76200" t="0" r="57150" b="60960"/>
                <wp:wrapNone/>
                <wp:docPr id="540" name="Прямая со стрелкой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6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1C5E6" id="Прямая со стрелкой 540" o:spid="_x0000_s1026" type="#_x0000_t32" style="position:absolute;margin-left:98.8pt;margin-top:382.9pt;width:0;height:14.7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CFED9F" wp14:editId="6DB2407C">
                <wp:simplePos x="0" y="0"/>
                <wp:positionH relativeFrom="column">
                  <wp:posOffset>1260294</wp:posOffset>
                </wp:positionH>
                <wp:positionV relativeFrom="paragraph">
                  <wp:posOffset>3962944</wp:posOffset>
                </wp:positionV>
                <wp:extent cx="0" cy="184876"/>
                <wp:effectExtent l="76200" t="0" r="57150" b="62865"/>
                <wp:wrapNone/>
                <wp:docPr id="539" name="Прямая со стрелкой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87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B5FCB" id="Прямая со стрелкой 539" o:spid="_x0000_s1026" type="#_x0000_t32" style="position:absolute;margin-left:99.25pt;margin-top:312.05pt;width:0;height:14.5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00CD6EC" wp14:editId="308E8FBD">
                <wp:simplePos x="0" y="0"/>
                <wp:positionH relativeFrom="column">
                  <wp:posOffset>1257572</wp:posOffset>
                </wp:positionH>
                <wp:positionV relativeFrom="paragraph">
                  <wp:posOffset>3064873</wp:posOffset>
                </wp:positionV>
                <wp:extent cx="2722" cy="361587"/>
                <wp:effectExtent l="76200" t="0" r="73660" b="57785"/>
                <wp:wrapNone/>
                <wp:docPr id="538" name="Прямая со стрелкой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2" cy="3615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897C1" id="Прямая со стрелкой 538" o:spid="_x0000_s1026" type="#_x0000_t32" style="position:absolute;margin-left:99pt;margin-top:241.35pt;width:.2pt;height:28.45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F7496B7" wp14:editId="020E3960">
                <wp:simplePos x="0" y="0"/>
                <wp:positionH relativeFrom="column">
                  <wp:posOffset>1978751</wp:posOffset>
                </wp:positionH>
                <wp:positionV relativeFrom="paragraph">
                  <wp:posOffset>2346416</wp:posOffset>
                </wp:positionV>
                <wp:extent cx="0" cy="178344"/>
                <wp:effectExtent l="76200" t="0" r="57150" b="50800"/>
                <wp:wrapNone/>
                <wp:docPr id="537" name="Прямая со стрелкой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34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086E8" id="Прямая со стрелкой 537" o:spid="_x0000_s1026" type="#_x0000_t32" style="position:absolute;margin-left:155.8pt;margin-top:184.75pt;width:0;height:14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29E5215" wp14:editId="4708B470">
                <wp:simplePos x="0" y="0"/>
                <wp:positionH relativeFrom="column">
                  <wp:posOffset>1978751</wp:posOffset>
                </wp:positionH>
                <wp:positionV relativeFrom="paragraph">
                  <wp:posOffset>1623060</wp:posOffset>
                </wp:positionV>
                <wp:extent cx="0" cy="180340"/>
                <wp:effectExtent l="76200" t="0" r="57150" b="48260"/>
                <wp:wrapNone/>
                <wp:docPr id="536" name="Прямая со стрелкой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E651" id="Прямая со стрелкой 536" o:spid="_x0000_s1026" type="#_x0000_t32" style="position:absolute;margin-left:155.8pt;margin-top:127.8pt;width:0;height:14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2961EA59" wp14:editId="55C1E6EF">
                <wp:simplePos x="0" y="0"/>
                <wp:positionH relativeFrom="column">
                  <wp:posOffset>1978660</wp:posOffset>
                </wp:positionH>
                <wp:positionV relativeFrom="paragraph">
                  <wp:posOffset>904059</wp:posOffset>
                </wp:positionV>
                <wp:extent cx="0" cy="177981"/>
                <wp:effectExtent l="76200" t="0" r="57150" b="50800"/>
                <wp:wrapNone/>
                <wp:docPr id="535" name="Прямая со стрелкой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98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9C4C3" id="Прямая со стрелкой 535" o:spid="_x0000_s1026" type="#_x0000_t32" style="position:absolute;margin-left:155.8pt;margin-top:71.2pt;width:0;height:1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F9BF93F" wp14:editId="70FFF1F7">
                <wp:simplePos x="0" y="0"/>
                <wp:positionH relativeFrom="column">
                  <wp:posOffset>2343422</wp:posOffset>
                </wp:positionH>
                <wp:positionV relativeFrom="paragraph">
                  <wp:posOffset>6850924</wp:posOffset>
                </wp:positionV>
                <wp:extent cx="2706098" cy="722630"/>
                <wp:effectExtent l="0" t="0" r="18415" b="20320"/>
                <wp:wrapNone/>
                <wp:docPr id="534" name="Блок-схема: процесс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098" cy="7226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59E00" w14:textId="0EC9732F" w:rsidR="004303D9" w:rsidRPr="004303D9" w:rsidRDefault="004303D9" w:rsidP="008C3059">
                            <w:pPr>
                              <w:pStyle w:val="-"/>
                            </w:pPr>
                            <w:r>
                              <w:t>pb.phbook.erase</w:t>
                            </w:r>
                            <w:r w:rsidR="008C3059">
                              <w:t>(rp,1)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9BF93F" id="Блок-схема: процесс 534" o:spid="_x0000_s1258" type="#_x0000_t109" style="position:absolute;margin-left:184.5pt;margin-top:539.45pt;width:213.1pt;height:56.9pt;z-index:25219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" fillcolor="white [3212]" strokecolor="black [3213]" strokeweight="1pt">
                <v:textbox>
                  <w:txbxContent>
                    <w:p w14:paraId="57259E00" w14:textId="0EC9732F" w:rsidR="004303D9" w:rsidRPr="004303D9" w:rsidRDefault="004303D9" w:rsidP="008C3059">
                      <w:pPr>
                        <w:pStyle w:val="-"/>
                      </w:pPr>
                      <w:r>
                        <w:t>pb.phbook.erase</w:t>
                      </w:r>
                      <w:r w:rsidR="008C3059">
                        <w:t>(rp,1)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349C8B4" wp14:editId="6E2485D9">
                <wp:simplePos x="0" y="0"/>
                <wp:positionH relativeFrom="column">
                  <wp:posOffset>539750</wp:posOffset>
                </wp:positionH>
                <wp:positionV relativeFrom="paragraph">
                  <wp:posOffset>3423920</wp:posOffset>
                </wp:positionV>
                <wp:extent cx="1439545" cy="541020"/>
                <wp:effectExtent l="19050" t="0" r="46355" b="11430"/>
                <wp:wrapNone/>
                <wp:docPr id="519" name="Блок-схема: данные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5410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9CDBA" w14:textId="1A40AFDE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ввод size_t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9C8B4" id="Блок-схема: данные 519" o:spid="_x0000_s1259" type="#_x0000_t111" style="position:absolute;margin-left:42.5pt;margin-top:269.6pt;width:113.35pt;height:42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" fillcolor="white [3212]" strokecolor="black [3213]" strokeweight="1pt">
                <v:textbox>
                  <w:txbxContent>
                    <w:p w14:paraId="4AD9CDBA" w14:textId="1A40AFDE" w:rsidR="00BD48ED" w:rsidRPr="00BD48ED" w:rsidRDefault="00BD48ED" w:rsidP="00BD48ED">
                      <w:pPr>
                        <w:pStyle w:val="-"/>
                      </w:pPr>
                      <w:r>
                        <w:t>ввод size_t 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141EB5C9" wp14:editId="68A07139">
                <wp:simplePos x="0" y="0"/>
                <wp:positionH relativeFrom="column">
                  <wp:posOffset>361950</wp:posOffset>
                </wp:positionH>
                <wp:positionV relativeFrom="paragraph">
                  <wp:posOffset>4144645</wp:posOffset>
                </wp:positionV>
                <wp:extent cx="1800860" cy="719455"/>
                <wp:effectExtent l="19050" t="19050" r="46990" b="42545"/>
                <wp:wrapNone/>
                <wp:docPr id="520" name="Блок-схема: решение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71945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A8BEA" w14:textId="39C3202B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action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EB5C9" id="Блок-схема: решение 520" o:spid="_x0000_s1260" type="#_x0000_t110" style="position:absolute;margin-left:28.5pt;margin-top:326.35pt;width:141.8pt;height:56.65pt;z-index:25218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" fillcolor="white [3212]" strokecolor="black [3213]" strokeweight="1pt">
                <v:textbox>
                  <w:txbxContent>
                    <w:p w14:paraId="4A6A8BEA" w14:textId="39C3202B" w:rsidR="00BD48ED" w:rsidRPr="00BD48ED" w:rsidRDefault="00BD48ED" w:rsidP="00BD48ED">
                      <w:pPr>
                        <w:pStyle w:val="-"/>
                      </w:pPr>
                      <w:r>
                        <w:t>action ==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ACA5780" wp14:editId="2D531D86">
                <wp:simplePos x="0" y="0"/>
                <wp:positionH relativeFrom="column">
                  <wp:posOffset>360680</wp:posOffset>
                </wp:positionH>
                <wp:positionV relativeFrom="paragraph">
                  <wp:posOffset>5044440</wp:posOffset>
                </wp:positionV>
                <wp:extent cx="1800860" cy="721360"/>
                <wp:effectExtent l="19050" t="19050" r="46990" b="40640"/>
                <wp:wrapNone/>
                <wp:docPr id="525" name="Блок-схема: решение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5D484" w14:textId="27148158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action ==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A5780" id="Блок-схема: решение 525" o:spid="_x0000_s1261" type="#_x0000_t110" style="position:absolute;margin-left:28.4pt;margin-top:397.2pt;width:141.8pt;height:56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" fillcolor="white [3212]" strokecolor="black [3213]" strokeweight="1pt">
                <v:textbox>
                  <w:txbxContent>
                    <w:p w14:paraId="52C5D484" w14:textId="27148158" w:rsidR="00DD1EBD" w:rsidRPr="00DD1EBD" w:rsidRDefault="00DD1EBD" w:rsidP="00DD1EBD">
                      <w:pPr>
                        <w:pStyle w:val="-"/>
                      </w:pPr>
                      <w:r>
                        <w:t>action ==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C34B97B" wp14:editId="4E9460D1">
                <wp:simplePos x="0" y="0"/>
                <wp:positionH relativeFrom="column">
                  <wp:posOffset>2343150</wp:posOffset>
                </wp:positionH>
                <wp:positionV relativeFrom="paragraph">
                  <wp:posOffset>5048885</wp:posOffset>
                </wp:positionV>
                <wp:extent cx="1264285" cy="718820"/>
                <wp:effectExtent l="19050" t="0" r="31115" b="24130"/>
                <wp:wrapNone/>
                <wp:docPr id="526" name="Блок-схема: данные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7188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8AB8B" w14:textId="3E921E94" w:rsidR="00DD1EBD" w:rsidRPr="00DD1EBD" w:rsidRDefault="00DD1EBD" w:rsidP="00DD1EBD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ввод std::string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4B97B" id="Блок-схема: данные 526" o:spid="_x0000_s1262" type="#_x0000_t111" style="position:absolute;margin-left:184.5pt;margin-top:397.55pt;width:99.55pt;height:56.6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" fillcolor="white [3212]" strokecolor="black [3213]" strokeweight="1pt">
                <v:textbox>
                  <w:txbxContent>
                    <w:p w14:paraId="49D8AB8B" w14:textId="3E921E94" w:rsidR="00DD1EBD" w:rsidRPr="00DD1EBD" w:rsidRDefault="00DD1EBD" w:rsidP="00DD1EBD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ввод std::string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799E53A" wp14:editId="06A3A242">
                <wp:simplePos x="0" y="0"/>
                <wp:positionH relativeFrom="column">
                  <wp:posOffset>3783330</wp:posOffset>
                </wp:positionH>
                <wp:positionV relativeFrom="paragraph">
                  <wp:posOffset>5046980</wp:posOffset>
                </wp:positionV>
                <wp:extent cx="1263015" cy="718820"/>
                <wp:effectExtent l="0" t="0" r="13335" b="24130"/>
                <wp:wrapNone/>
                <wp:docPr id="527" name="Блок-схема: процесс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D56C2" w14:textId="0098EDF3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rp-&gt;setName(name)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9E53A" id="Блок-схема: процесс 527" o:spid="_x0000_s1263" type="#_x0000_t109" style="position:absolute;margin-left:297.9pt;margin-top:397.4pt;width:99.45pt;height:56.6pt;z-index:25219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" fillcolor="white [3212]" strokecolor="black [3213]" strokeweight="1pt">
                <v:textbox>
                  <w:txbxContent>
                    <w:p w14:paraId="736D56C2" w14:textId="0098EDF3" w:rsidR="00DD1EBD" w:rsidRPr="00DD1EBD" w:rsidRDefault="00DD1EBD" w:rsidP="00DD1EBD">
                      <w:pPr>
                        <w:pStyle w:val="-"/>
                      </w:pPr>
                      <w:r>
                        <w:t>rp-&gt;setName(name)</w:t>
                      </w:r>
                    </w:p>
                  </w:txbxContent>
                </v:textbox>
              </v:shape>
            </w:pict>
          </mc:Fallback>
        </mc:AlternateContent>
      </w:r>
      <w:r w:rsidRPr="00DD1EBD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42B33F1F" wp14:editId="7CCE0506">
                <wp:simplePos x="0" y="0"/>
                <wp:positionH relativeFrom="column">
                  <wp:posOffset>358775</wp:posOffset>
                </wp:positionH>
                <wp:positionV relativeFrom="paragraph">
                  <wp:posOffset>5948045</wp:posOffset>
                </wp:positionV>
                <wp:extent cx="1800860" cy="721360"/>
                <wp:effectExtent l="19050" t="19050" r="46990" b="40640"/>
                <wp:wrapNone/>
                <wp:docPr id="528" name="Блок-схема: решение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4C46B" w14:textId="76A1FF21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action ==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33F1F" id="Блок-схема: решение 528" o:spid="_x0000_s1264" type="#_x0000_t110" style="position:absolute;margin-left:28.25pt;margin-top:468.35pt;width:141.8pt;height:56.8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" fillcolor="white [3212]" strokecolor="black [3213]" strokeweight="1pt">
                <v:textbox>
                  <w:txbxContent>
                    <w:p w14:paraId="24F4C46B" w14:textId="76A1FF21" w:rsidR="00DD1EBD" w:rsidRPr="00DD1EBD" w:rsidRDefault="00DD1EBD" w:rsidP="00DD1EBD">
                      <w:pPr>
                        <w:pStyle w:val="-"/>
                      </w:pPr>
                      <w:r>
                        <w:t>action == 3</w:t>
                      </w:r>
                    </w:p>
                  </w:txbxContent>
                </v:textbox>
              </v:shape>
            </w:pict>
          </mc:Fallback>
        </mc:AlternateContent>
      </w:r>
      <w:r w:rsidRPr="00DD1EBD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C5D69F3" wp14:editId="6ED50281">
                <wp:simplePos x="0" y="0"/>
                <wp:positionH relativeFrom="column">
                  <wp:posOffset>2342515</wp:posOffset>
                </wp:positionH>
                <wp:positionV relativeFrom="paragraph">
                  <wp:posOffset>5948680</wp:posOffset>
                </wp:positionV>
                <wp:extent cx="1264285" cy="718820"/>
                <wp:effectExtent l="19050" t="0" r="31115" b="24130"/>
                <wp:wrapNone/>
                <wp:docPr id="529" name="Блок-схема: данные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7188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FD156" w14:textId="11C8EBDB" w:rsidR="00DD1EBD" w:rsidRPr="00DD1EBD" w:rsidRDefault="00DD1EBD" w:rsidP="00DD1EBD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ввод std::string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D69F3" id="Блок-схема: данные 529" o:spid="_x0000_s1265" type="#_x0000_t111" style="position:absolute;margin-left:184.45pt;margin-top:468.4pt;width:99.55pt;height:56.6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" fillcolor="white [3212]" strokecolor="black [3213]" strokeweight="1pt">
                <v:textbox>
                  <w:txbxContent>
                    <w:p w14:paraId="30AFD156" w14:textId="11C8EBDB" w:rsidR="00DD1EBD" w:rsidRPr="00DD1EBD" w:rsidRDefault="00DD1EBD" w:rsidP="00DD1EBD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ввод std::string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FCDA72C" wp14:editId="39DD0351">
                <wp:simplePos x="0" y="0"/>
                <wp:positionH relativeFrom="column">
                  <wp:posOffset>3785870</wp:posOffset>
                </wp:positionH>
                <wp:positionV relativeFrom="paragraph">
                  <wp:posOffset>5950585</wp:posOffset>
                </wp:positionV>
                <wp:extent cx="1258570" cy="718820"/>
                <wp:effectExtent l="0" t="0" r="17780" b="24130"/>
                <wp:wrapNone/>
                <wp:docPr id="531" name="Блок-схема: процесс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70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41FA9" w14:textId="6BE2C9CB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rp-&gt;setNumber( number)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DA72C" id="Блок-схема: процесс 531" o:spid="_x0000_s1266" type="#_x0000_t109" style="position:absolute;margin-left:298.1pt;margin-top:468.55pt;width:99.1pt;height:56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" fillcolor="white [3212]" strokecolor="black [3213]" strokeweight="1pt">
                <v:textbox>
                  <w:txbxContent>
                    <w:p w14:paraId="52F41FA9" w14:textId="6BE2C9CB" w:rsidR="00DD1EBD" w:rsidRPr="00DD1EBD" w:rsidRDefault="00DD1EBD" w:rsidP="00DD1EBD">
                      <w:pPr>
                        <w:pStyle w:val="-"/>
                      </w:pPr>
                      <w:r>
                        <w:t>rp-&gt;setNumber( number)</w:t>
                      </w:r>
                    </w:p>
                  </w:txbxContent>
                </v:textbox>
              </v:shape>
            </w:pict>
          </mc:Fallback>
        </mc:AlternateContent>
      </w:r>
      <w:r w:rsidR="004303D9" w:rsidRPr="004303D9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5B593FA9" wp14:editId="7A8025E5">
                <wp:simplePos x="0" y="0"/>
                <wp:positionH relativeFrom="column">
                  <wp:posOffset>7783195</wp:posOffset>
                </wp:positionH>
                <wp:positionV relativeFrom="paragraph">
                  <wp:posOffset>6524625</wp:posOffset>
                </wp:positionV>
                <wp:extent cx="1258570" cy="718820"/>
                <wp:effectExtent l="0" t="0" r="17780" b="24130"/>
                <wp:wrapNone/>
                <wp:docPr id="533" name="Блок-схема: процесс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70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298D4" w14:textId="77777777" w:rsidR="004303D9" w:rsidRPr="00DD1EBD" w:rsidRDefault="004303D9" w:rsidP="004303D9">
                            <w:pPr>
                              <w:pStyle w:val="-"/>
                            </w:pPr>
                            <w:r>
                              <w:t>rp-&gt;setNumber( number)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93FA9" id="Блок-схема: процесс 533" o:spid="_x0000_s1267" type="#_x0000_t109" style="position:absolute;margin-left:612.85pt;margin-top:513.75pt;width:99.1pt;height:56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" fillcolor="white [3212]" strokecolor="black [3213]" strokeweight="1pt">
                <v:textbox>
                  <w:txbxContent>
                    <w:p w14:paraId="650298D4" w14:textId="77777777" w:rsidR="004303D9" w:rsidRPr="00DD1EBD" w:rsidRDefault="004303D9" w:rsidP="004303D9">
                      <w:pPr>
                        <w:pStyle w:val="-"/>
                      </w:pPr>
                      <w:r>
                        <w:t>rp-&gt;setNumber( number)</w:t>
                      </w:r>
                    </w:p>
                  </w:txbxContent>
                </v:textbox>
              </v:shape>
            </w:pict>
          </mc:Fallback>
        </mc:AlternateContent>
      </w:r>
      <w:r w:rsidR="00DD1EBD" w:rsidRPr="00DD1EBD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7CB80EEA" wp14:editId="529CD7A2">
                <wp:simplePos x="0" y="0"/>
                <wp:positionH relativeFrom="column">
                  <wp:posOffset>7774305</wp:posOffset>
                </wp:positionH>
                <wp:positionV relativeFrom="paragraph">
                  <wp:posOffset>5622925</wp:posOffset>
                </wp:positionV>
                <wp:extent cx="1263015" cy="718820"/>
                <wp:effectExtent l="0" t="0" r="13335" b="24130"/>
                <wp:wrapNone/>
                <wp:docPr id="530" name="Блок-схема: процесс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F21F7" w14:textId="77777777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rp-&gt;setName(name)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80EEA" id="Блок-схема: процесс 530" o:spid="_x0000_s1268" type="#_x0000_t109" style="position:absolute;margin-left:612.15pt;margin-top:442.75pt;width:99.45pt;height:56.6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" fillcolor="white [3212]" strokecolor="black [3213]" strokeweight="1pt">
                <v:textbox>
                  <w:txbxContent>
                    <w:p w14:paraId="3B0F21F7" w14:textId="77777777" w:rsidR="00DD1EBD" w:rsidRPr="00DD1EBD" w:rsidRDefault="00DD1EBD" w:rsidP="00DD1EBD">
                      <w:pPr>
                        <w:pStyle w:val="-"/>
                      </w:pPr>
                      <w:r>
                        <w:t>rp-&gt;setName(name)</w:t>
                      </w:r>
                    </w:p>
                  </w:txbxContent>
                </v:textbox>
              </v:shape>
            </w:pict>
          </mc:Fallback>
        </mc:AlternateContent>
      </w:r>
      <w:r w:rsidR="00DD1EBD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CE64C75" wp14:editId="66095277">
                <wp:simplePos x="0" y="0"/>
                <wp:positionH relativeFrom="column">
                  <wp:posOffset>4147729</wp:posOffset>
                </wp:positionH>
                <wp:positionV relativeFrom="paragraph">
                  <wp:posOffset>2534194</wp:posOffset>
                </wp:positionV>
                <wp:extent cx="1262289" cy="541020"/>
                <wp:effectExtent l="0" t="0" r="14605" b="11430"/>
                <wp:wrapNone/>
                <wp:docPr id="524" name="Блок-схема: знак завершения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289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33A0B" w14:textId="38885C17" w:rsidR="00DD1EBD" w:rsidRPr="00DD1EBD" w:rsidRDefault="00DD1EBD" w:rsidP="00DD1EBD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E64C75" id="Блок-схема: знак завершения 524" o:spid="_x0000_s1269" type="#_x0000_t116" style="position:absolute;margin-left:326.6pt;margin-top:199.55pt;width:99.4pt;height:42.6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" fillcolor="white [3212]" strokecolor="black [3213]" strokeweight="1pt">
                <v:textbox>
                  <w:txbxContent>
                    <w:p w14:paraId="37C33A0B" w14:textId="38885C17" w:rsidR="00DD1EBD" w:rsidRPr="00DD1EBD" w:rsidRDefault="00DD1EBD" w:rsidP="00DD1EBD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7CED088" wp14:editId="70FE4BCE">
                <wp:simplePos x="0" y="0"/>
                <wp:positionH relativeFrom="column">
                  <wp:posOffset>1260294</wp:posOffset>
                </wp:positionH>
                <wp:positionV relativeFrom="paragraph">
                  <wp:posOffset>1803400</wp:posOffset>
                </wp:positionV>
                <wp:extent cx="1444806" cy="541020"/>
                <wp:effectExtent l="19050" t="0" r="41275" b="11430"/>
                <wp:wrapNone/>
                <wp:docPr id="518" name="Блок-схема: данны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06" cy="5410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4A301" w14:textId="4EB8A8BE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ввод std::string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ED088" id="Блок-схема: данные 518" o:spid="_x0000_s1270" type="#_x0000_t111" style="position:absolute;margin-left:99.25pt;margin-top:142pt;width:113.75pt;height:42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" fillcolor="white [3212]" strokecolor="black [3213]" strokeweight="1pt">
                <v:textbox>
                  <w:txbxContent>
                    <w:p w14:paraId="5354A301" w14:textId="4EB8A8BE" w:rsidR="00BD48ED" w:rsidRPr="00BD48ED" w:rsidRDefault="00BD48ED" w:rsidP="00BD48ED">
                      <w:pPr>
                        <w:pStyle w:val="-"/>
                      </w:pPr>
                      <w:r>
                        <w:t>ввод std::string name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7CDE0E9" wp14:editId="4CFC41A3">
                <wp:simplePos x="0" y="0"/>
                <wp:positionH relativeFrom="column">
                  <wp:posOffset>362494</wp:posOffset>
                </wp:positionH>
                <wp:positionV relativeFrom="paragraph">
                  <wp:posOffset>2522855</wp:posOffset>
                </wp:positionV>
                <wp:extent cx="3064238" cy="541020"/>
                <wp:effectExtent l="0" t="0" r="22225" b="11430"/>
                <wp:wrapNone/>
                <wp:docPr id="517" name="Блок-схема: процесс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238" cy="541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4399" w14:textId="470A558E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auto rp=pb.findRecord(PhoneRecord(name,”0”,false))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DE0E9" id="Блок-схема: процесс 517" o:spid="_x0000_s1271" type="#_x0000_t109" style="position:absolute;margin-left:28.55pt;margin-top:198.65pt;width:241.3pt;height:42.6pt;z-index:2521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" fillcolor="white [3212]" strokecolor="black [3213]" strokeweight="1pt">
                <v:textbox>
                  <w:txbxContent>
                    <w:p w14:paraId="74E84399" w14:textId="470A558E" w:rsidR="00BD48ED" w:rsidRPr="00BD48ED" w:rsidRDefault="00BD48ED" w:rsidP="00BD48ED">
                      <w:pPr>
                        <w:pStyle w:val="-"/>
                      </w:pPr>
                      <w:r>
                        <w:t>auto rp=pb.findRecord(PhoneRecord(name,”0”,false))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618604B" wp14:editId="4805942A">
                <wp:simplePos x="0" y="0"/>
                <wp:positionH relativeFrom="column">
                  <wp:posOffset>1258752</wp:posOffset>
                </wp:positionH>
                <wp:positionV relativeFrom="paragraph">
                  <wp:posOffset>362494</wp:posOffset>
                </wp:positionV>
                <wp:extent cx="1442085" cy="541020"/>
                <wp:effectExtent l="0" t="0" r="24765" b="11430"/>
                <wp:wrapNone/>
                <wp:docPr id="515" name="Блок-схема: знак завершения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9DC81" w14:textId="5174CE9C" w:rsidR="001606F7" w:rsidRDefault="001606F7" w:rsidP="001606F7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8604B" id="Блок-схема: знак завершения 515" o:spid="_x0000_s1272" type="#_x0000_t116" style="position:absolute;margin-left:99.1pt;margin-top:28.55pt;width:113.55pt;height:42.6pt;z-index:25218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" fillcolor="white [3212]" strokecolor="black [3213]" strokeweight="1pt">
                <v:textbox>
                  <w:txbxContent>
                    <w:p w14:paraId="7169DC81" w14:textId="5174CE9C" w:rsidR="001606F7" w:rsidRDefault="001606F7" w:rsidP="001606F7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D860840" wp14:editId="5EC3B3C8">
                <wp:simplePos x="0" y="0"/>
                <wp:positionH relativeFrom="column">
                  <wp:posOffset>1260838</wp:posOffset>
                </wp:positionH>
                <wp:positionV relativeFrom="paragraph">
                  <wp:posOffset>1083310</wp:posOffset>
                </wp:positionV>
                <wp:extent cx="1442085" cy="541020"/>
                <wp:effectExtent l="0" t="0" r="24765" b="11430"/>
                <wp:wrapNone/>
                <wp:docPr id="516" name="Блок-схема: внутренняя память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5410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189CA" w14:textId="776A1000" w:rsidR="001606F7" w:rsidRPr="001606F7" w:rsidRDefault="001606F7" w:rsidP="00BD48ED">
                            <w:pPr>
                              <w:pStyle w:val="-"/>
                            </w:pPr>
                            <w:r>
                              <w:t xml:space="preserve">получить const </w:t>
                            </w:r>
                            <w:r w:rsidR="00BD48ED">
                              <w:t>Pho</w:t>
                            </w:r>
                            <w:r>
                              <w:t>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60840" id="Блок-схема: внутренняя память 516" o:spid="_x0000_s1273" type="#_x0000_t113" style="position:absolute;margin-left:99.3pt;margin-top:85.3pt;width:113.55pt;height:42.6pt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" fillcolor="white [3212]" strokecolor="black [3213]" strokeweight="1pt">
                <v:textbox>
                  <w:txbxContent>
                    <w:p w14:paraId="30C189CA" w14:textId="776A1000" w:rsidR="001606F7" w:rsidRPr="001606F7" w:rsidRDefault="001606F7" w:rsidP="00BD48ED">
                      <w:pPr>
                        <w:pStyle w:val="-"/>
                      </w:pPr>
                      <w:r>
                        <w:t xml:space="preserve">получить const </w:t>
                      </w:r>
                      <w:r w:rsidR="00BD48ED">
                        <w:t>Pho</w:t>
                      </w:r>
                      <w:r>
                        <w:t>nebook&amp; pb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t>Алгоритм</w:t>
      </w:r>
      <w:r w:rsidR="001606F7" w:rsidRPr="000D2D50">
        <w:rPr>
          <w:lang w:val="en-US"/>
        </w:rPr>
        <w:t xml:space="preserve"> </w:t>
      </w:r>
      <w:r w:rsidR="001606F7">
        <w:rPr>
          <w:lang w:val="en-US"/>
        </w:rPr>
        <w:t>recordFind</w:t>
      </w:r>
      <w:r w:rsidR="001606F7" w:rsidRPr="000D2D50">
        <w:rPr>
          <w:lang w:val="en-US"/>
        </w:rPr>
        <w:t>:</w:t>
      </w:r>
      <w:r w:rsidR="001606F7" w:rsidRPr="000D2D50">
        <w:rPr>
          <w:lang w:val="en-US"/>
        </w:rPr>
        <w:br w:type="page"/>
      </w:r>
    </w:p>
    <w:p w14:paraId="6034EBB4" w14:textId="77777777" w:rsidR="00CF4F8B" w:rsidRPr="000D2D50" w:rsidRDefault="00CF4F8B">
      <w:pPr>
        <w:spacing w:line="259" w:lineRule="auto"/>
        <w:ind w:firstLine="0"/>
        <w:contextualSpacing w:val="0"/>
        <w:jc w:val="left"/>
        <w:rPr>
          <w:lang w:val="en-US"/>
        </w:rPr>
      </w:pPr>
    </w:p>
    <w:p w14:paraId="7FA9B95D" w14:textId="77777777" w:rsidR="00493117" w:rsidRDefault="00C67A60" w:rsidP="00493117">
      <w:pPr>
        <w:pStyle w:val="1"/>
      </w:pPr>
      <w:bookmarkStart w:id="6" w:name="_Toc86833444"/>
      <w:r>
        <w:t>Выбор и обоснование типов переменных</w:t>
      </w:r>
      <w:bookmarkEnd w:id="6"/>
    </w:p>
    <w:p w14:paraId="03E7EA45" w14:textId="77777777" w:rsidR="006B48E1" w:rsidRDefault="00760EDA">
      <w:pPr>
        <w:spacing w:line="259" w:lineRule="auto"/>
        <w:jc w:val="left"/>
      </w:pPr>
      <w:r>
        <w:t xml:space="preserve">Для представления телефонной книги используется пользовательский класс </w:t>
      </w:r>
      <w:r>
        <w:rPr>
          <w:lang w:val="en-US"/>
        </w:rPr>
        <w:t>Phonebook</w:t>
      </w:r>
      <w:r>
        <w:t xml:space="preserve">. Каждый объект этого класса содержит </w:t>
      </w:r>
      <w:r>
        <w:rPr>
          <w:lang w:val="en-US"/>
        </w:rPr>
        <w:t>std</w:t>
      </w:r>
      <w:r w:rsidRPr="006B48E1">
        <w:t>::</w:t>
      </w:r>
      <w:r>
        <w:rPr>
          <w:lang w:val="en-US"/>
        </w:rPr>
        <w:t>vector</w:t>
      </w:r>
      <w:r w:rsidRPr="006B48E1">
        <w:t>&lt;</w:t>
      </w:r>
      <w:r>
        <w:rPr>
          <w:lang w:val="en-US"/>
        </w:rPr>
        <w:t>PhoneRecord</w:t>
      </w:r>
      <w:r w:rsidR="006B48E1" w:rsidRPr="006B48E1">
        <w:t>&gt;</w:t>
      </w:r>
      <w:r w:rsidR="006B48E1">
        <w:t xml:space="preserve">, шаблонный класс </w:t>
      </w:r>
      <w:r w:rsidR="006B48E1">
        <w:rPr>
          <w:lang w:val="en-US"/>
        </w:rPr>
        <w:t>std</w:t>
      </w:r>
      <w:r w:rsidR="006B48E1" w:rsidRPr="006B48E1">
        <w:t>::</w:t>
      </w:r>
      <w:r w:rsidR="006B48E1">
        <w:rPr>
          <w:lang w:val="en-US"/>
        </w:rPr>
        <w:t>vector</w:t>
      </w:r>
      <w:r w:rsidR="006B48E1">
        <w:t xml:space="preserve"> используется в целях обеспечения произвольного доступа к элементам телефонной книги (для двоичного поиска) и обеспечения автоматического выделения и освобождения памяти.</w:t>
      </w:r>
    </w:p>
    <w:p w14:paraId="057AA202" w14:textId="74D527AE" w:rsidR="00493117" w:rsidRPr="00F71E1C" w:rsidRDefault="006B48E1" w:rsidP="00F71E1C">
      <w:pPr>
        <w:spacing w:line="259" w:lineRule="auto"/>
        <w:jc w:val="left"/>
        <w:rPr>
          <w:rFonts w:eastAsiaTheme="minorEastAsia"/>
        </w:rPr>
      </w:pPr>
      <w:r>
        <w:t xml:space="preserve">Для представления записи телефонной книги используется пользовательский класс </w:t>
      </w:r>
      <w:r>
        <w:rPr>
          <w:lang w:val="en-US"/>
        </w:rPr>
        <w:t>PhoneRecord</w:t>
      </w:r>
      <w:r>
        <w:t xml:space="preserve">. Каждый объект содержит поле типа </w:t>
      </w:r>
      <w:r>
        <w:rPr>
          <w:lang w:val="en-US"/>
        </w:rPr>
        <w:t>std</w:t>
      </w:r>
      <w:r w:rsidRPr="006B48E1">
        <w:t>::</w:t>
      </w:r>
      <w:r>
        <w:rPr>
          <w:lang w:val="en-US"/>
        </w:rPr>
        <w:t>string</w:t>
      </w:r>
      <w:r>
        <w:t>, в котором записано имя контакта (</w:t>
      </w:r>
      <w:r w:rsidR="00F71E1C">
        <w:t xml:space="preserve">для поддержки кириллицы </w:t>
      </w:r>
      <w:r>
        <w:t>используется кодовая страница 1251)</w:t>
      </w:r>
      <w:r w:rsidR="00F71E1C">
        <w:t xml:space="preserve">, анонимную струтуру из двух полей </w:t>
      </w:r>
      <w:r w:rsidR="00F71E1C">
        <w:rPr>
          <w:lang w:val="en-US"/>
        </w:rPr>
        <w:t>uint</w:t>
      </w:r>
      <w:r w:rsidR="00F71E1C" w:rsidRPr="00F71E1C">
        <w:t>64_</w:t>
      </w:r>
      <w:r w:rsidR="00F71E1C">
        <w:rPr>
          <w:lang w:val="en-US"/>
        </w:rPr>
        <w:t>t</w:t>
      </w:r>
      <w:r w:rsidR="00F71E1C" w:rsidRPr="00F71E1C">
        <w:t xml:space="preserve"> </w:t>
      </w:r>
      <w:r w:rsidR="00F71E1C">
        <w:rPr>
          <w:lang w:val="en-US"/>
        </w:rPr>
        <w:t>num</w:t>
      </w:r>
      <w:r w:rsidR="00F71E1C" w:rsidRPr="00F71E1C">
        <w:t xml:space="preserve"> :50 </w:t>
      </w:r>
      <w:r w:rsidR="00F71E1C">
        <w:t>–</w:t>
      </w:r>
      <w:r w:rsidR="00F71E1C" w:rsidRPr="00F71E1C">
        <w:t xml:space="preserve"> </w:t>
      </w:r>
      <w:r w:rsidR="00F71E1C">
        <w:t xml:space="preserve">числовое представление номера (50 бит хватит для представления 15-значного числа, поскольку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50</m:t>
            </m:r>
          </m:sup>
        </m:sSup>
        <m:r>
          <w:rPr>
            <w:rFonts w:ascii="Cambria Math" w:hAnsi="Cambria Math"/>
          </w:rPr>
          <m:t>=1 125 899 906 842 624</m:t>
        </m:r>
      </m:oMath>
      <w:r w:rsidR="00F71E1C" w:rsidRPr="00F71E1C">
        <w:rPr>
          <w:rFonts w:eastAsiaTheme="minorEastAsia"/>
        </w:rPr>
        <w:t xml:space="preserve">) </w:t>
      </w:r>
      <w:r w:rsidR="00F71E1C">
        <w:rPr>
          <w:rFonts w:eastAsiaTheme="minorEastAsia"/>
        </w:rPr>
        <w:t xml:space="preserve">и </w:t>
      </w:r>
      <w:r w:rsidR="00F71E1C">
        <w:rPr>
          <w:rFonts w:eastAsiaTheme="minorEastAsia"/>
          <w:lang w:val="en-US"/>
        </w:rPr>
        <w:t>uint</w:t>
      </w:r>
      <w:r w:rsidR="00F71E1C" w:rsidRPr="00F71E1C">
        <w:rPr>
          <w:rFonts w:eastAsiaTheme="minorEastAsia"/>
        </w:rPr>
        <w:t>64_</w:t>
      </w:r>
      <w:r w:rsidR="00F71E1C">
        <w:rPr>
          <w:rFonts w:eastAsiaTheme="minorEastAsia"/>
          <w:lang w:val="en-US"/>
        </w:rPr>
        <w:t>t</w:t>
      </w:r>
      <w:r w:rsidR="00F71E1C" w:rsidRPr="00F71E1C">
        <w:rPr>
          <w:rFonts w:eastAsiaTheme="minorEastAsia"/>
        </w:rPr>
        <w:t xml:space="preserve"> </w:t>
      </w:r>
      <w:r w:rsidR="00F71E1C">
        <w:rPr>
          <w:rFonts w:eastAsiaTheme="minorEastAsia"/>
          <w:lang w:val="en-US"/>
        </w:rPr>
        <w:t>plus</w:t>
      </w:r>
      <w:r w:rsidR="00F71E1C" w:rsidRPr="00F71E1C">
        <w:rPr>
          <w:rFonts w:eastAsiaTheme="minorEastAsia"/>
        </w:rPr>
        <w:t xml:space="preserve"> :1 </w:t>
      </w:r>
      <w:r w:rsidR="00F71E1C">
        <w:rPr>
          <w:rFonts w:eastAsiaTheme="minorEastAsia"/>
        </w:rPr>
        <w:t>–</w:t>
      </w:r>
      <w:r w:rsidR="00F71E1C" w:rsidRPr="00F71E1C">
        <w:rPr>
          <w:rFonts w:eastAsiaTheme="minorEastAsia"/>
        </w:rPr>
        <w:t xml:space="preserve"> </w:t>
      </w:r>
      <w:r w:rsidR="00F71E1C">
        <w:rPr>
          <w:rFonts w:eastAsiaTheme="minorEastAsia"/>
        </w:rPr>
        <w:t>индикатор того, содержит ли номер символ</w:t>
      </w:r>
      <w:r w:rsidR="00F71E1C" w:rsidRPr="00F71E1C">
        <w:rPr>
          <w:rFonts w:eastAsiaTheme="minorEastAsia"/>
        </w:rPr>
        <w:t xml:space="preserve"> “+”</w:t>
      </w:r>
      <w:r w:rsidR="00F71E1C">
        <w:rPr>
          <w:rFonts w:eastAsiaTheme="minorEastAsia"/>
        </w:rPr>
        <w:t xml:space="preserve"> в </w:t>
      </w:r>
      <w:commentRangeStart w:id="7"/>
      <w:r w:rsidR="00F71E1C">
        <w:rPr>
          <w:rFonts w:eastAsiaTheme="minorEastAsia"/>
        </w:rPr>
        <w:t>начале</w:t>
      </w:r>
      <w:commentRangeEnd w:id="7"/>
      <w:r w:rsidR="001E5FA7">
        <w:rPr>
          <w:rStyle w:val="af"/>
        </w:rPr>
        <w:commentReference w:id="7"/>
      </w:r>
      <w:r w:rsidR="00F71E1C">
        <w:rPr>
          <w:rFonts w:eastAsiaTheme="minorEastAsia"/>
        </w:rPr>
        <w:t>.</w:t>
      </w:r>
      <w:r w:rsidR="00493117">
        <w:br w:type="page"/>
      </w:r>
    </w:p>
    <w:p w14:paraId="4CA5CF0A" w14:textId="77777777" w:rsidR="00D27944" w:rsidRDefault="00C67A60" w:rsidP="00D27944">
      <w:pPr>
        <w:pStyle w:val="1"/>
      </w:pPr>
      <w:bookmarkStart w:id="8" w:name="_Toc86833445"/>
      <w:r>
        <w:lastRenderedPageBreak/>
        <w:t>Вводимые и выводимые параметры и их типы</w:t>
      </w:r>
      <w:bookmarkEnd w:id="8"/>
    </w:p>
    <w:p w14:paraId="63749581" w14:textId="77777777" w:rsidR="00C42CD4" w:rsidRDefault="008956A9">
      <w:pPr>
        <w:spacing w:line="259" w:lineRule="auto"/>
        <w:jc w:val="left"/>
      </w:pPr>
      <w:r>
        <w:t>Программа получает строки</w:t>
      </w:r>
      <w:r w:rsidRPr="008956A9">
        <w:t xml:space="preserve"> </w:t>
      </w:r>
      <w:r>
        <w:rPr>
          <w:lang w:val="en-US"/>
        </w:rPr>
        <w:t>std</w:t>
      </w:r>
      <w:r w:rsidRPr="008956A9">
        <w:t>::</w:t>
      </w:r>
      <w:r>
        <w:rPr>
          <w:lang w:val="en-US"/>
        </w:rPr>
        <w:t>string</w:t>
      </w:r>
      <w:r>
        <w:t xml:space="preserve">, содержащие число – номер действия, которое выбрал пользователь, в случае ввода с клавиатуры или из файла – </w:t>
      </w:r>
      <w:r>
        <w:rPr>
          <w:lang w:val="en-US"/>
        </w:rPr>
        <w:t>std</w:t>
      </w:r>
      <w:r w:rsidRPr="008956A9">
        <w:t>::</w:t>
      </w:r>
      <w:r>
        <w:rPr>
          <w:lang w:val="en-US"/>
        </w:rPr>
        <w:t>string</w:t>
      </w:r>
      <w:r>
        <w:t xml:space="preserve"> (кодовая страница 1251)</w:t>
      </w:r>
      <w:r w:rsidRPr="008956A9">
        <w:t xml:space="preserve"> </w:t>
      </w:r>
      <w:r>
        <w:t xml:space="preserve">содержащие имена и номера контактов. Для выбора файла, ввод его имени осуществляется в строку </w:t>
      </w:r>
      <w:r>
        <w:rPr>
          <w:lang w:val="en-US"/>
        </w:rPr>
        <w:t>std</w:t>
      </w:r>
      <w:r w:rsidRPr="008956A9">
        <w:t>::</w:t>
      </w:r>
      <w:r>
        <w:rPr>
          <w:lang w:val="en-US"/>
        </w:rPr>
        <w:t>string</w:t>
      </w:r>
      <w:r w:rsidRPr="008956A9">
        <w:t>.</w:t>
      </w:r>
      <w:r>
        <w:t xml:space="preserve"> Во время импорта контактов из файла программа получает строки</w:t>
      </w:r>
      <w:r w:rsidRPr="008956A9">
        <w:t xml:space="preserve"> </w:t>
      </w:r>
      <w:r>
        <w:rPr>
          <w:lang w:val="en-US"/>
        </w:rPr>
        <w:t>std</w:t>
      </w:r>
      <w:r w:rsidRPr="008956A9">
        <w:t>::</w:t>
      </w:r>
      <w:r>
        <w:rPr>
          <w:lang w:val="en-US"/>
        </w:rPr>
        <w:t>string</w:t>
      </w:r>
      <w:r w:rsidRPr="008956A9">
        <w:t xml:space="preserve"> </w:t>
      </w:r>
      <w:r>
        <w:t xml:space="preserve">(кодировка </w:t>
      </w:r>
      <w:r>
        <w:rPr>
          <w:lang w:val="en-US"/>
        </w:rPr>
        <w:t>utf</w:t>
      </w:r>
      <w:r w:rsidRPr="008956A9">
        <w:t>-8)</w:t>
      </w:r>
      <w:r>
        <w:t>, содержащие данные полей контактов телефонной книги.</w:t>
      </w:r>
    </w:p>
    <w:p w14:paraId="17F5A1FF" w14:textId="26A0D70A" w:rsidR="00D27944" w:rsidRDefault="00C42CD4">
      <w:pPr>
        <w:spacing w:line="259" w:lineRule="auto"/>
        <w:jc w:val="left"/>
      </w:pPr>
      <w:r>
        <w:t xml:space="preserve">Для вывода телефонной книги используется тот же тип </w:t>
      </w:r>
      <w:r>
        <w:rPr>
          <w:lang w:val="en-US"/>
        </w:rPr>
        <w:t>std</w:t>
      </w:r>
      <w:r w:rsidRPr="00C42CD4">
        <w:t>::</w:t>
      </w:r>
      <w:r>
        <w:rPr>
          <w:lang w:val="en-US"/>
        </w:rPr>
        <w:t>string</w:t>
      </w:r>
      <w:r>
        <w:t xml:space="preserve"> (кодовая страница 1251 для вывода в файл и на экран и </w:t>
      </w:r>
      <w:r>
        <w:rPr>
          <w:lang w:val="en-US"/>
        </w:rPr>
        <w:t>utf</w:t>
      </w:r>
      <w:r w:rsidRPr="00C42CD4">
        <w:t>-8</w:t>
      </w:r>
      <w:r>
        <w:t xml:space="preserve"> для экспорта), все сообщения выводимые пользователю являются константными си-строками (</w:t>
      </w:r>
      <w:r>
        <w:rPr>
          <w:lang w:val="en-US"/>
        </w:rPr>
        <w:t>const</w:t>
      </w:r>
      <w:r w:rsidRPr="00C42CD4">
        <w:t xml:space="preserve"> </w:t>
      </w:r>
      <w:r>
        <w:rPr>
          <w:lang w:val="en-US"/>
        </w:rPr>
        <w:t>char</w:t>
      </w:r>
      <w:r w:rsidRPr="00C42CD4">
        <w:t>*)</w:t>
      </w:r>
      <w:r w:rsidR="008730FD">
        <w:t>.</w:t>
      </w:r>
      <w:r w:rsidR="00D27944">
        <w:br w:type="page"/>
      </w:r>
    </w:p>
    <w:p w14:paraId="45547067" w14:textId="77777777" w:rsidR="00D27944" w:rsidRDefault="00C67A60" w:rsidP="00D27944">
      <w:pPr>
        <w:pStyle w:val="1"/>
      </w:pPr>
      <w:bookmarkStart w:id="9" w:name="_Toc86833446"/>
      <w:r>
        <w:lastRenderedPageBreak/>
        <w:t xml:space="preserve">Структура </w:t>
      </w:r>
      <w:commentRangeStart w:id="10"/>
      <w:r>
        <w:t>проекта</w:t>
      </w:r>
      <w:bookmarkEnd w:id="9"/>
      <w:commentRangeEnd w:id="10"/>
      <w:r w:rsidR="00E852A5">
        <w:rPr>
          <w:rStyle w:val="af"/>
          <w:rFonts w:eastAsiaTheme="minorHAnsi" w:cstheme="minorBidi"/>
          <w:b w:val="0"/>
          <w:caps w:val="0"/>
        </w:rPr>
        <w:commentReference w:id="10"/>
      </w:r>
    </w:p>
    <w:p w14:paraId="6FD043DC" w14:textId="77777777" w:rsidR="008F12E1" w:rsidRDefault="008F12E1">
      <w:pPr>
        <w:spacing w:line="259" w:lineRule="auto"/>
        <w:jc w:val="left"/>
      </w:pPr>
      <w:r>
        <w:t>Данные проекта содержатся в двух директориях.</w:t>
      </w:r>
    </w:p>
    <w:p w14:paraId="2F28F501" w14:textId="15892B2E" w:rsidR="003A3AD8" w:rsidRPr="003A3AD8" w:rsidRDefault="003A3AD8" w:rsidP="003A3AD8">
      <w:pPr>
        <w:spacing w:line="259" w:lineRule="auto"/>
        <w:jc w:val="left"/>
        <w:rPr>
          <w:lang w:val="en-US"/>
        </w:rPr>
      </w:pPr>
      <w:r>
        <w:t>Содержимое</w:t>
      </w:r>
      <w:r w:rsidRPr="003A3AD8">
        <w:rPr>
          <w:lang w:val="en-US"/>
        </w:rPr>
        <w:t xml:space="preserve"> </w:t>
      </w:r>
      <w:r>
        <w:t>папки</w:t>
      </w:r>
      <w:r w:rsidRPr="003A3AD8">
        <w:rPr>
          <w:lang w:val="en-US"/>
        </w:rPr>
        <w:t xml:space="preserve"> import-export</w:t>
      </w:r>
    </w:p>
    <w:p w14:paraId="514BF523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</w:p>
    <w:p w14:paraId="0935C3BF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08.12.2021  15:00             7 492 import-export.vcxproj</w:t>
      </w:r>
    </w:p>
    <w:p w14:paraId="6EA32E35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08.12.2021  15:00             1 570 import-export.vcxproj.filters</w:t>
      </w:r>
    </w:p>
    <w:p w14:paraId="05308D76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01.12.2021  13:26               168 import-export.vcxproj.user</w:t>
      </w:r>
    </w:p>
    <w:p w14:paraId="32AF920E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08.12.2021  23:22            10 063 main.cpp</w:t>
      </w:r>
    </w:p>
    <w:p w14:paraId="6F6D51B7" w14:textId="77777777" w:rsidR="003A3AD8" w:rsidRPr="005F50BA" w:rsidRDefault="003A3AD8" w:rsidP="003A3AD8">
      <w:pPr>
        <w:spacing w:line="259" w:lineRule="auto"/>
        <w:jc w:val="left"/>
        <w:rPr>
          <w:lang w:val="en-US"/>
        </w:rPr>
      </w:pPr>
    </w:p>
    <w:p w14:paraId="34294946" w14:textId="4747DC45" w:rsidR="005D1708" w:rsidRPr="005F50BA" w:rsidRDefault="005D1708" w:rsidP="005D1708">
      <w:pPr>
        <w:spacing w:line="259" w:lineRule="auto"/>
        <w:jc w:val="left"/>
        <w:rPr>
          <w:lang w:val="en-US"/>
        </w:rPr>
      </w:pPr>
      <w:r>
        <w:t>Содержимое</w:t>
      </w:r>
      <w:r w:rsidRPr="005F50BA">
        <w:rPr>
          <w:lang w:val="en-US"/>
        </w:rPr>
        <w:t xml:space="preserve"> </w:t>
      </w:r>
      <w:r>
        <w:t>папки</w:t>
      </w:r>
      <w:r w:rsidRPr="005F50BA">
        <w:rPr>
          <w:lang w:val="en-US"/>
        </w:rPr>
        <w:t xml:space="preserve"> libs</w:t>
      </w:r>
    </w:p>
    <w:p w14:paraId="5E6EFE9B" w14:textId="77777777" w:rsidR="005D1708" w:rsidRPr="005F50BA" w:rsidRDefault="005D1708" w:rsidP="005D1708">
      <w:pPr>
        <w:spacing w:line="259" w:lineRule="auto"/>
        <w:jc w:val="left"/>
        <w:rPr>
          <w:lang w:val="en-US"/>
        </w:rPr>
      </w:pPr>
      <w:r w:rsidRPr="005F50BA">
        <w:rPr>
          <w:lang w:val="en-US"/>
        </w:rPr>
        <w:t>09.12.2021  00:53            14</w:t>
      </w:r>
      <w:r w:rsidRPr="005D1708">
        <w:rPr>
          <w:lang w:val="en-US"/>
        </w:rPr>
        <w:t> </w:t>
      </w:r>
      <w:r w:rsidRPr="005F50BA">
        <w:rPr>
          <w:lang w:val="en-US"/>
        </w:rPr>
        <w:t xml:space="preserve">502 </w:t>
      </w:r>
      <w:r w:rsidRPr="005D1708">
        <w:rPr>
          <w:lang w:val="en-US"/>
        </w:rPr>
        <w:t>PhoneNumerCPP</w:t>
      </w:r>
      <w:r w:rsidRPr="005F50BA">
        <w:rPr>
          <w:lang w:val="en-US"/>
        </w:rPr>
        <w:t>.</w:t>
      </w:r>
      <w:r w:rsidRPr="005D1708">
        <w:rPr>
          <w:lang w:val="en-US"/>
        </w:rPr>
        <w:t>cpp</w:t>
      </w:r>
    </w:p>
    <w:p w14:paraId="632A5AAC" w14:textId="77777777" w:rsidR="005D1708" w:rsidRPr="005F50BA" w:rsidRDefault="005D1708" w:rsidP="005D1708">
      <w:pPr>
        <w:spacing w:line="259" w:lineRule="auto"/>
        <w:jc w:val="left"/>
        <w:rPr>
          <w:lang w:val="en-US"/>
        </w:rPr>
      </w:pPr>
      <w:r w:rsidRPr="005F50BA">
        <w:rPr>
          <w:lang w:val="en-US"/>
        </w:rPr>
        <w:t>09.12.2021  01:24            11 603 PhoneNumerCPP.h</w:t>
      </w:r>
    </w:p>
    <w:p w14:paraId="6AE56B92" w14:textId="77777777" w:rsidR="005D1708" w:rsidRPr="005F50BA" w:rsidRDefault="005D1708" w:rsidP="005D1708">
      <w:pPr>
        <w:spacing w:line="259" w:lineRule="auto"/>
        <w:jc w:val="left"/>
        <w:rPr>
          <w:lang w:val="en-US"/>
        </w:rPr>
      </w:pPr>
      <w:r w:rsidRPr="005F50BA">
        <w:rPr>
          <w:lang w:val="en-US"/>
        </w:rPr>
        <w:t>08.12.2021  21:30             2 855 utf-8Converting.cpp</w:t>
      </w:r>
    </w:p>
    <w:p w14:paraId="7EF83615" w14:textId="7E5CC03D" w:rsidR="00AA14D6" w:rsidRPr="005F50BA" w:rsidRDefault="005D1708" w:rsidP="005D1708">
      <w:pPr>
        <w:spacing w:line="259" w:lineRule="auto"/>
        <w:jc w:val="left"/>
        <w:rPr>
          <w:lang w:val="en-US"/>
        </w:rPr>
      </w:pPr>
      <w:r w:rsidRPr="005F50BA">
        <w:rPr>
          <w:lang w:val="en-US"/>
        </w:rPr>
        <w:t>08.12.2021  14:54             2 017 utf-8Converting.h</w:t>
      </w:r>
      <w:r w:rsidR="00AA14D6" w:rsidRPr="005F50BA">
        <w:rPr>
          <w:lang w:val="en-US"/>
        </w:rPr>
        <w:br w:type="page"/>
      </w:r>
    </w:p>
    <w:p w14:paraId="133FC050" w14:textId="77777777" w:rsidR="00AA14D6" w:rsidRPr="005F50BA" w:rsidRDefault="00AA14D6" w:rsidP="00AA14D6">
      <w:pPr>
        <w:pStyle w:val="1"/>
        <w:rPr>
          <w:lang w:val="en-US"/>
        </w:rPr>
      </w:pPr>
      <w:bookmarkStart w:id="11" w:name="_Toc86833447"/>
      <w:r>
        <w:lastRenderedPageBreak/>
        <w:t>Текст</w:t>
      </w:r>
      <w:r w:rsidRPr="005F50BA">
        <w:rPr>
          <w:lang w:val="en-US"/>
        </w:rPr>
        <w:t xml:space="preserve"> </w:t>
      </w:r>
      <w:r>
        <w:t>программы</w:t>
      </w:r>
      <w:bookmarkEnd w:id="11"/>
    </w:p>
    <w:p w14:paraId="3553260C" w14:textId="7CEF4C8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//main.cpp</w:t>
      </w:r>
    </w:p>
    <w:p w14:paraId="0357DF44" w14:textId="77777777" w:rsidR="005F50BA" w:rsidRPr="005F50BA" w:rsidRDefault="005F50BA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E77984" w14:textId="4B69DB2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"../libs/PhoneNumerCPP.h"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working with phonebook</w:t>
      </w:r>
    </w:p>
    <w:p w14:paraId="382DB105" w14:textId="2741675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working with input/output streams</w:t>
      </w:r>
    </w:p>
    <w:p w14:paraId="4BECCE27" w14:textId="4965D0F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and console i/o streams</w:t>
      </w:r>
    </w:p>
    <w:p w14:paraId="56AD96FE" w14:textId="4DAB0E3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working with file streams</w:t>
      </w:r>
    </w:p>
    <w:p w14:paraId="5C866C88" w14:textId="364D42F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&lt;process.h&gt;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'system' functions</w:t>
      </w:r>
    </w:p>
    <w:p w14:paraId="2BFE8A94" w14:textId="4D0E3E7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&lt;consoleapi2.h&gt;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console codepages settings</w:t>
      </w:r>
    </w:p>
    <w:p w14:paraId="5F171C3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A1682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F249C2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870F56" w14:textId="6FA189E1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pb;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Phonebook object</w:t>
      </w:r>
    </w:p>
    <w:p w14:paraId="7A640C30" w14:textId="07D74C1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console input codepage</w:t>
      </w:r>
    </w:p>
    <w:p w14:paraId="6B34853F" w14:textId="68E138A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concole output codepage</w:t>
      </w:r>
    </w:p>
    <w:p w14:paraId="58E8ACCF" w14:textId="0F56BC5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mainloop (always)</w:t>
      </w:r>
    </w:p>
    <w:p w14:paraId="713A62D4" w14:textId="5E3AE65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start_case: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"go to the start"</w:t>
      </w:r>
    </w:p>
    <w:p w14:paraId="67EE52D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choosing</w:t>
      </w:r>
    </w:p>
    <w:p w14:paraId="3CED6E8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input stream object</w:t>
      </w:r>
    </w:p>
    <w:p w14:paraId="7BB5279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output stream object</w:t>
      </w:r>
    </w:p>
    <w:p w14:paraId="6FBDFA0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string for input</w:t>
      </w:r>
    </w:p>
    <w:p w14:paraId="662D640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2AAF7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(choose_list(8, </w:t>
      </w:r>
      <w:r>
        <w:rPr>
          <w:rFonts w:ascii="Consolas" w:hAnsi="Consolas" w:cs="Consolas"/>
          <w:color w:val="A31515"/>
          <w:sz w:val="19"/>
          <w:szCs w:val="19"/>
        </w:rPr>
        <w:t>"Ввести с клавиатуры\0Ввести из файла\0"</w:t>
      </w:r>
    </w:p>
    <w:p w14:paraId="4245CACE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"Импортировать (Google csv)\0Вывести на экран\0"</w:t>
      </w:r>
    </w:p>
    <w:p w14:paraId="0A820B18" w14:textId="5A1A5F96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"Вывести в файл\0Экспортировать (Google csv)\0Найти номер\0Выйти"</w:t>
      </w:r>
      <w:r>
        <w:rPr>
          <w:rFonts w:ascii="Consolas" w:hAnsi="Consolas" w:cs="Consolas"/>
          <w:color w:val="000000"/>
          <w:sz w:val="19"/>
          <w:szCs w:val="19"/>
        </w:rPr>
        <w:t>)) {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choose action</w:t>
      </w:r>
    </w:p>
    <w:p w14:paraId="39F04B6C" w14:textId="4C7179D6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console input</w:t>
      </w:r>
    </w:p>
    <w:p w14:paraId="528A2E7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A3BBB7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</w:p>
    <w:p w14:paraId="4F7C7653" w14:textId="77777777" w:rsid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"Для окончания ввода в качестве номера телефона укажите \"0\""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5BA5F7" w14:textId="77777777" w:rsidR="000F3B51" w:rsidRPr="005F50BA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0EB8B430" w14:textId="4B55BDB5" w:rsidR="005223F6" w:rsidRPr="005F50BA" w:rsidRDefault="005223F6" w:rsidP="000F3B51">
      <w:pPr>
        <w:autoSpaceDE w:val="0"/>
        <w:autoSpaceDN w:val="0"/>
        <w:adjustRightInd w:val="0"/>
        <w:spacing w:after="0" w:line="240" w:lineRule="auto"/>
        <w:ind w:left="566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5EE556A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pb.input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phonebook</w:t>
      </w:r>
    </w:p>
    <w:p w14:paraId="1F39130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(</w:t>
      </w:r>
    </w:p>
    <w:p w14:paraId="6B9B409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E09CD4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std::cin, std::cout,</w:t>
      </w:r>
    </w:p>
    <w:p w14:paraId="1914F05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\n&gt;&gt;&gt;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3550163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"Введите номер\n&gt;&gt;&gt;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F230D40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закончить ввод?"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EC04BB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2262BF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14:paraId="7D714CE9" w14:textId="799A0B4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7EA090F5" w14:textId="75D51078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action</w:t>
      </w:r>
    </w:p>
    <w:p w14:paraId="70E6133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7B394F" w14:textId="09E5BE6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input</w:t>
      </w:r>
    </w:p>
    <w:p w14:paraId="235264F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F731D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683FD919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747885AC" w14:textId="30AF219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4EACFF69" w14:textId="49A9824A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file name</w:t>
      </w:r>
    </w:p>
    <w:p w14:paraId="5DCF3696" w14:textId="06F82D3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fin.open(answer);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16DF15B" w14:textId="79EAA89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</w:t>
      </w:r>
    </w:p>
    <w:p w14:paraId="21D11A3C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108121A8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DE8321B" w14:textId="606E0034" w:rsid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//message and prompt for choosing</w:t>
      </w:r>
    </w:p>
    <w:p w14:paraId="770AAFBE" w14:textId="77777777" w:rsidR="000F3B51" w:rsidRDefault="000F3B51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br w:type="page"/>
      </w:r>
    </w:p>
    <w:p w14:paraId="4CC5EEFB" w14:textId="77777777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72C7E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(choose_list(3,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7CD2D32F" w14:textId="73515AD6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3EFCA431" w14:textId="31E6838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just continue</w:t>
      </w:r>
    </w:p>
    <w:p w14:paraId="7D33B7D9" w14:textId="2DE47EF0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44210E0C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start_case;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4324B2E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F0523C" w14:textId="6AEF321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2B8FAD7A" w14:textId="7561905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</w:t>
      </w:r>
    </w:p>
    <w:p w14:paraId="41FEE78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05077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FBA5B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1165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pb.inputFromFile(fin);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phonebook from file</w:t>
      </w:r>
    </w:p>
    <w:p w14:paraId="21934F5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fin.close();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2B58865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7E2786F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724C4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E56529" w14:textId="09C1C0B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import</w:t>
      </w:r>
    </w:p>
    <w:p w14:paraId="5F66AB2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C138DD" w14:textId="690A7901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0FAF1828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4B3E6DE7" w14:textId="51D0FD5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350B252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file name</w:t>
      </w:r>
    </w:p>
    <w:p w14:paraId="079E00E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fin.open(answer);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5394367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</w:t>
      </w:r>
    </w:p>
    <w:p w14:paraId="77FA49B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41B38CC9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7EA2308" w14:textId="5994EF77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 and prompt for choosing action</w:t>
      </w:r>
    </w:p>
    <w:p w14:paraId="4C4EBD00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(choose_list(3,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03B593B4" w14:textId="202CCBB8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67F006A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just continue (loop)</w:t>
      </w:r>
    </w:p>
    <w:p w14:paraId="7E3D1414" w14:textId="71901D5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08383F6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start_case;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70E5EB5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81A7DE" w14:textId="40C3A2F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6C11CBE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01C78DF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D45A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86994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B2EF5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94BF7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pb.importPhonebook(fin);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import phonebook</w:t>
      </w:r>
    </w:p>
    <w:p w14:paraId="2580F592" w14:textId="2C4F0B3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fin.close();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the file</w:t>
      </w:r>
    </w:p>
    <w:p w14:paraId="5F59994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Импорт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0B59742A" w14:textId="0A411BF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01CA140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6FF151" w14:textId="3CB96C3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console output</w:t>
      </w:r>
    </w:p>
    <w:p w14:paraId="21898BE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EB869D" w14:textId="77777777" w:rsidR="000F3B51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Распечатка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телефонной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книги</w:t>
      </w:r>
      <w:r w:rsidRPr="000D2D50">
        <w:rPr>
          <w:rFonts w:ascii="Consolas" w:hAnsi="Consolas" w:cs="Consolas"/>
          <w:color w:val="A31515"/>
          <w:sz w:val="19"/>
          <w:szCs w:val="19"/>
        </w:rPr>
        <w:t>:"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34C97889" w14:textId="307A8275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//message</w:t>
      </w:r>
    </w:p>
    <w:p w14:paraId="3021E22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pb.print(0, std::cout,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phonebook console output</w:t>
      </w:r>
    </w:p>
    <w:p w14:paraId="1EEDEFD3" w14:textId="092351A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29163C9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1EEC2E" w14:textId="328AF17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output</w:t>
      </w:r>
    </w:p>
    <w:p w14:paraId="1E57889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1ECCB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7BA0382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4C965E45" w14:textId="43621C4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3FAB68E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file name</w:t>
      </w:r>
    </w:p>
    <w:p w14:paraId="2DE3B4E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fout.open(answer);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the file</w:t>
      </w:r>
    </w:p>
    <w:p w14:paraId="13A056C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 the file</w:t>
      </w:r>
    </w:p>
    <w:p w14:paraId="092E5ECD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41DD09EE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2F782AA" w14:textId="25E4494E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3540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 and prompt for choosing</w:t>
      </w:r>
    </w:p>
    <w:p w14:paraId="7C5C8354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(choose_list(3,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042729FA" w14:textId="57D2CC1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6D82040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just continue (loop)</w:t>
      </w:r>
    </w:p>
    <w:p w14:paraId="2FE27BAE" w14:textId="4CEBBBD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1EAF9FF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start_case;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5297E9A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EC2E66" w14:textId="0A92C14A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07BCBA6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6E47AF7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4902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BBDDB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4DD3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1761D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pb.print(0, fout,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output</w:t>
      </w:r>
    </w:p>
    <w:p w14:paraId="6112682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fout.close();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the file</w:t>
      </w:r>
    </w:p>
    <w:p w14:paraId="1A32663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1A88928B" w14:textId="3B0DE99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046A9F5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6E781D" w14:textId="4D7288D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export</w:t>
      </w:r>
    </w:p>
    <w:p w14:paraId="6E029EE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97618E" w14:textId="3DF8067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4B8669D0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7E9639AF" w14:textId="6F1D71E0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642FE8B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file name</w:t>
      </w:r>
    </w:p>
    <w:p w14:paraId="1CFF449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fout.open(answer);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the file</w:t>
      </w:r>
    </w:p>
    <w:p w14:paraId="07F730B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(!fout.is_open())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 the file</w:t>
      </w:r>
    </w:p>
    <w:p w14:paraId="3114D0D8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</w:t>
      </w:r>
    </w:p>
    <w:p w14:paraId="2B63E4DD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9CCBAF" w14:textId="57A68C5E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 and prompt for choosing</w:t>
      </w:r>
    </w:p>
    <w:p w14:paraId="483EAA8D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(choose_list(3,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721C2FC" w14:textId="324FCFA6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5541F64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continue (loop)</w:t>
      </w:r>
    </w:p>
    <w:p w14:paraId="5E917BCC" w14:textId="3ADDD338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0E472CEF" w14:textId="6AFCE2D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start_case;</w:t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5B938EE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DE626D" w14:textId="0297F1C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5C72CB0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3AE2FCA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03158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5D3F0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487DE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122EBB" w14:textId="33AC971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pb.exportPhonebook(fout);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export phonebook</w:t>
      </w:r>
    </w:p>
    <w:p w14:paraId="7697776C" w14:textId="7F2DBF85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fout.close();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the file</w:t>
      </w:r>
    </w:p>
    <w:p w14:paraId="7BB528EC" w14:textId="77777777" w:rsidR="000F3B51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Экспорт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2BCD72FB" w14:textId="191953EB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action message</w:t>
      </w:r>
    </w:p>
    <w:p w14:paraId="03C0CDB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acion</w:t>
      </w:r>
    </w:p>
    <w:p w14:paraId="169FD63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E9F0CC" w14:textId="6FEFDBA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7: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find</w:t>
      </w:r>
    </w:p>
    <w:p w14:paraId="05C77C6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FC616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(pb.isEmpty())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phonebook is empty</w:t>
      </w:r>
    </w:p>
    <w:p w14:paraId="10595B1C" w14:textId="77777777" w:rsidR="000F3B51" w:rsidRPr="005F50BA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Телефонная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книга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пуста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5F50BA">
        <w:rPr>
          <w:rFonts w:ascii="Consolas" w:hAnsi="Consolas" w:cs="Consolas"/>
          <w:color w:val="000000"/>
          <w:sz w:val="19"/>
          <w:szCs w:val="19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</w:rPr>
        <w:tab/>
      </w:r>
    </w:p>
    <w:p w14:paraId="7D3141B2" w14:textId="5FCB2BBA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//message</w:t>
      </w:r>
    </w:p>
    <w:p w14:paraId="65B239FB" w14:textId="277E606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016736D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1604B4" w14:textId="77777777" w:rsidR="000F3B51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"&gt;&gt;&gt; "</w:t>
      </w:r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6FAEA13A" w14:textId="364444F4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//prompt for input</w:t>
      </w:r>
    </w:p>
    <w:p w14:paraId="196C1BD8" w14:textId="6572B16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contact name</w:t>
      </w:r>
    </w:p>
    <w:p w14:paraId="6374F087" w14:textId="17282EF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to_find;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432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Phone record with the same name as got</w:t>
      </w:r>
    </w:p>
    <w:p w14:paraId="183C5AB0" w14:textId="7B9F4C6A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to_find.setName(answer);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this name</w:t>
      </w:r>
    </w:p>
    <w:p w14:paraId="1CC5A4DA" w14:textId="77777777" w:rsidR="00443249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p_record = pb.findRecord(to_find);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E6FDE23" w14:textId="29437AAA" w:rsidR="005223F6" w:rsidRPr="000F3B51" w:rsidRDefault="005223F6" w:rsidP="00443249">
      <w:pPr>
        <w:autoSpaceDE w:val="0"/>
        <w:autoSpaceDN w:val="0"/>
        <w:adjustRightInd w:val="0"/>
        <w:spacing w:after="0" w:line="240" w:lineRule="auto"/>
        <w:ind w:left="2124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place for iterator to the record</w:t>
      </w:r>
    </w:p>
    <w:p w14:paraId="04A9DA82" w14:textId="132438BB" w:rsidR="00443249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FA107AB" w14:textId="77777777" w:rsidR="00443249" w:rsidRDefault="00443249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3304F06" w14:textId="12F21C30" w:rsidR="005223F6" w:rsidRPr="000F3B51" w:rsidRDefault="00443249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23F6"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(pb.isTail(p_record)) {</w:t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23F6"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it's the .end() of phoneebok</w:t>
      </w:r>
    </w:p>
    <w:p w14:paraId="6F54499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97C003" w14:textId="3F325B1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it to the last element</w:t>
      </w:r>
    </w:p>
    <w:p w14:paraId="4BADE64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679AD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std::cout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output and prompt for action choosing</w:t>
      </w:r>
    </w:p>
    <w:p w14:paraId="0B6D638E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 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getName()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6ACFA29" w14:textId="23BFAD70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</w:t>
      </w:r>
    </w:p>
    <w:p w14:paraId="7505C39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getNumber()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</w:t>
      </w:r>
    </w:p>
    <w:p w14:paraId="792E8499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"Выберите действие:"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14:paraId="08A1D9B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(choose_list(4, </w:t>
      </w:r>
      <w:r>
        <w:rPr>
          <w:rFonts w:ascii="Consolas" w:hAnsi="Consolas" w:cs="Consolas"/>
          <w:color w:val="A31515"/>
          <w:sz w:val="19"/>
          <w:szCs w:val="19"/>
        </w:rPr>
        <w:t>"Продолжить\0Переименовать\0Изменить номер\0Удалить"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4293BBC" w14:textId="03A33CD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continue</w:t>
      </w:r>
    </w:p>
    <w:p w14:paraId="7CE56C5E" w14:textId="6F4DF59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continue</w:t>
      </w:r>
    </w:p>
    <w:p w14:paraId="087B4086" w14:textId="53FBE691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rename</w:t>
      </w:r>
    </w:p>
    <w:p w14:paraId="7B66F738" w14:textId="77777777" w:rsidR="005223F6" w:rsidRPr="0053663B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>{</w:t>
      </w:r>
    </w:p>
    <w:p w14:paraId="1E857960" w14:textId="77777777" w:rsidR="009C4CB6" w:rsidRPr="005F50BA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61B858" w14:textId="77777777" w:rsidR="009C4CB6" w:rsidRPr="005F50BA" w:rsidRDefault="005223F6" w:rsidP="009C4CB6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новое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</w:rPr>
        <w:t>"&gt;&gt;&gt; "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3827156E" w14:textId="018E1253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//prompt for input</w:t>
      </w:r>
    </w:p>
    <w:p w14:paraId="4E6E00FD" w14:textId="5B29EF1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new name</w:t>
      </w:r>
    </w:p>
    <w:p w14:paraId="6D28D68E" w14:textId="3BCFBA62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std::cout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prompt for confirmation</w:t>
      </w:r>
    </w:p>
    <w:p w14:paraId="52BBEDF6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сменить имя контакта с \""</w:t>
      </w:r>
    </w:p>
    <w:p w14:paraId="0EA4D14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getName()</w:t>
      </w:r>
    </w:p>
    <w:p w14:paraId="63FC911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"\"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"\"?"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B57F1F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(choose_list(2,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//if confirmed</w:t>
      </w:r>
    </w:p>
    <w:p w14:paraId="27EA177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setName(answer);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rename </w:t>
      </w:r>
    </w:p>
    <w:p w14:paraId="2289539B" w14:textId="09591CE1" w:rsidR="009C4CB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изменено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936448" w14:textId="50AC6100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424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637B0A8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F04816E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отменены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24EC35F" w14:textId="5BC5DC97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424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22A9B21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1ADA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10420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C1D644" w14:textId="1BD47DA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change the number</w:t>
      </w:r>
    </w:p>
    <w:p w14:paraId="5745D2BB" w14:textId="77777777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0D0B5E" w14:textId="2E79EBFE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="009C4CB6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новый номер контакта"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B23CA8" w14:textId="41E5E19D" w:rsidR="005223F6" w:rsidRPr="0053663B" w:rsidRDefault="005223F6" w:rsidP="009C4CB6">
      <w:pPr>
        <w:autoSpaceDE w:val="0"/>
        <w:autoSpaceDN w:val="0"/>
        <w:adjustRightInd w:val="0"/>
        <w:spacing w:after="0" w:line="240" w:lineRule="auto"/>
        <w:ind w:left="3540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5366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663B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CDC20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0C98C3C9" w14:textId="5DC46EE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getline(std::cin,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the number</w:t>
      </w:r>
    </w:p>
    <w:p w14:paraId="2E068F7D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to_find.setNumber(answer,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B9BAF90" w14:textId="53DF066E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filter and remember new number</w:t>
      </w:r>
    </w:p>
    <w:p w14:paraId="7EAB1454" w14:textId="13BDD63D" w:rsidR="005223F6" w:rsidRPr="0053663B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std::cout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8000"/>
          <w:sz w:val="19"/>
          <w:szCs w:val="19"/>
          <w:lang w:val="en-US"/>
        </w:rPr>
        <w:t>// confirmation</w:t>
      </w:r>
    </w:p>
    <w:p w14:paraId="0437E5BD" w14:textId="681FD90C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сменить номер контакта с \""</w:t>
      </w:r>
    </w:p>
    <w:p w14:paraId="6F7523A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getNumber()</w:t>
      </w:r>
    </w:p>
    <w:p w14:paraId="4940CE2E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"\"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to_find.getNumber()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"\"?"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BE5AD02" w14:textId="28D6888A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352B22E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(choose_list(2,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//if confirmed</w:t>
      </w:r>
    </w:p>
    <w:p w14:paraId="26B62805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setNumber(to_find.getNumber(),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E7F261" w14:textId="6CB63FB0" w:rsidR="005223F6" w:rsidRPr="0053663B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Pr="0053663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new</w:t>
      </w:r>
      <w:r w:rsidRPr="0053663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number</w:t>
      </w:r>
    </w:p>
    <w:p w14:paraId="26CDFB98" w14:textId="4739ABCB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 w:rsidR="009C4CB6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 контакта успешно изменен"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4A5EFD" w14:textId="3529FCA4" w:rsidR="005223F6" w:rsidRDefault="005223F6" w:rsidP="009C4CB6">
      <w:pPr>
        <w:autoSpaceDE w:val="0"/>
        <w:autoSpaceDN w:val="0"/>
        <w:adjustRightInd w:val="0"/>
        <w:spacing w:after="0" w:line="240" w:lineRule="auto"/>
        <w:ind w:left="424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message</w:t>
      </w:r>
    </w:p>
    <w:p w14:paraId="6B2ACB07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414A3A3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"Изменения отменены"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std::endl;</w:t>
      </w:r>
    </w:p>
    <w:p w14:paraId="63BBB172" w14:textId="05393C3E" w:rsidR="005223F6" w:rsidRPr="007A3A21" w:rsidRDefault="009C4CB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5223F6">
        <w:rPr>
          <w:rFonts w:ascii="Consolas" w:hAnsi="Consolas" w:cs="Consolas"/>
          <w:color w:val="000000"/>
          <w:sz w:val="19"/>
          <w:szCs w:val="19"/>
        </w:rPr>
        <w:tab/>
      </w:r>
      <w:r w:rsidR="005223F6" w:rsidRPr="007A3A2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="005223F6" w:rsidRPr="0053663B">
        <w:rPr>
          <w:rFonts w:ascii="Consolas" w:hAnsi="Consolas" w:cs="Consolas"/>
          <w:color w:val="008000"/>
          <w:sz w:val="19"/>
          <w:szCs w:val="19"/>
          <w:lang w:val="en-US"/>
        </w:rPr>
        <w:t>message</w:t>
      </w:r>
    </w:p>
    <w:p w14:paraId="32933D74" w14:textId="77777777" w:rsidR="005223F6" w:rsidRPr="007A3A2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A95937" w14:textId="77777777" w:rsidR="005223F6" w:rsidRPr="007A3A2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D07728" w14:textId="3FAB02C6" w:rsidR="009C4CB6" w:rsidRPr="007A3A2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963AE7" w14:textId="77777777" w:rsidR="009C4CB6" w:rsidRPr="007A3A21" w:rsidRDefault="009C4CB6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6F7E8CF" w14:textId="77777777" w:rsidR="005223F6" w:rsidRPr="007A3A2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78341D" w14:textId="4579FDE8" w:rsidR="005223F6" w:rsidRPr="007A3A2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delete</w:t>
      </w:r>
    </w:p>
    <w:p w14:paraId="52741CAB" w14:textId="28498F7C" w:rsidR="005223F6" w:rsidRPr="007A3A2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confirmation</w:t>
      </w:r>
    </w:p>
    <w:p w14:paraId="4B7CA7AF" w14:textId="61CA3F3A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A3A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7A3A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удалить контакт с именем \""</w:t>
      </w:r>
    </w:p>
    <w:p w14:paraId="0839BD1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p_record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getName()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"\"?"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2A16FC8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(choose_list(2,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//if confirmed</w:t>
      </w:r>
    </w:p>
    <w:p w14:paraId="4EE1DE1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pb.deleteRecord(p_record);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delete record</w:t>
      </w:r>
    </w:p>
    <w:p w14:paraId="6E3E7C9D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Контакт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4A112005" w14:textId="63B69351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0E06449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3FB2CA8" w14:textId="77777777" w:rsidR="009C4CB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отменено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218260D3" w14:textId="045E62A6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21C93DD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55597C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56CCB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F8DDE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4C03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2E5EF5" w14:textId="1963887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8: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48FDD59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F6D931" w14:textId="28E7B42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34F70B8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816AD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ECBA88" w14:textId="47133F0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wait any key pressed</w:t>
      </w:r>
    </w:p>
    <w:p w14:paraId="5BBCD9FB" w14:textId="48F82831" w:rsidR="005223F6" w:rsidRPr="009F5E4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5E46">
        <w:rPr>
          <w:rFonts w:ascii="Consolas" w:hAnsi="Consolas" w:cs="Consolas"/>
          <w:color w:val="008000"/>
          <w:sz w:val="19"/>
          <w:szCs w:val="19"/>
          <w:lang w:val="en-US"/>
        </w:rPr>
        <w:t>// clear console</w:t>
      </w:r>
    </w:p>
    <w:p w14:paraId="770365A5" w14:textId="77777777" w:rsidR="005223F6" w:rsidRPr="009F5E4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5F679F" w14:textId="14F0BF41" w:rsidR="005F50BA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E5E432" w14:textId="77777777" w:rsidR="005F50BA" w:rsidRDefault="005F50BA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478B3D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//PhoneNumberCPP.cpp</w:t>
      </w:r>
    </w:p>
    <w:p w14:paraId="7596FCD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DB7F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"PhoneNumerCPP.h"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lib header</w:t>
      </w:r>
    </w:p>
    <w:p w14:paraId="58384BA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BA872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0B6D1" w14:textId="783204A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  <w:t>Functions:</w:t>
      </w:r>
    </w:p>
    <w:p w14:paraId="6FD2583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inflate_string(std::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8F93E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2A791B" w14:textId="31E9476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's' length</w:t>
      </w:r>
    </w:p>
    <w:p w14:paraId="0674FFD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choose align</w:t>
      </w:r>
    </w:p>
    <w:p w14:paraId="5186A3D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547F0F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's' is longer 'w' chars</w:t>
      </w:r>
    </w:p>
    <w:p w14:paraId="23F4956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.erase(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it</w:t>
      </w:r>
    </w:p>
    <w:p w14:paraId="7914E13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1EA48" w14:textId="5D64C78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n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n++) 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's' is shorter 'w' chars</w:t>
      </w:r>
    </w:p>
    <w:p w14:paraId="17558F38" w14:textId="7E477E1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filler</w:t>
      </w:r>
    </w:p>
    <w:p w14:paraId="486420A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44665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1673F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6AACB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's' is longer </w:t>
      </w:r>
    </w:p>
    <w:p w14:paraId="7670728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.erase(0, 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it</w:t>
      </w:r>
    </w:p>
    <w:p w14:paraId="52E63F5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18E384" w14:textId="17BC9EA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n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n++)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's' is shorter</w:t>
      </w:r>
    </w:p>
    <w:p w14:paraId="63DD22E8" w14:textId="3A1F615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filler</w:t>
      </w:r>
    </w:p>
    <w:p w14:paraId="359103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51BA8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6C9AF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80CC3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middle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28454F" w14:textId="517B039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's' longer</w:t>
      </w:r>
    </w:p>
    <w:p w14:paraId="1DF7B8ED" w14:textId="7746160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.erase(0, (n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/ 2);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the head</w:t>
      </w:r>
    </w:p>
    <w:p w14:paraId="437E0BA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.erase(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(n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 + (n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% 2);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the tail</w:t>
      </w:r>
    </w:p>
    <w:p w14:paraId="5592D2C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F90D68B" w14:textId="77777777" w:rsid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inflate_string(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n) / 2 + n,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ADCBF9" w14:textId="768C94A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fillers to the right</w:t>
      </w:r>
    </w:p>
    <w:p w14:paraId="327716E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inflate_string(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n) / 2 +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n) % 2 +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to the left</w:t>
      </w:r>
    </w:p>
    <w:p w14:paraId="1DB76B8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4BC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1F591" w14:textId="6974D47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5F66B17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B2EA6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6AEB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did_user_accept(std::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question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"Are you sure?"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FA22D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165F1A" w14:textId="6E72D93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answer</w:t>
      </w:r>
    </w:p>
    <w:p w14:paraId="294B449C" w14:textId="416BCCD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4793D82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question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"(y/n)\n&gt;&gt;&gt;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0DD94FC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getline(std::cin, answer,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64D7454F" w14:textId="4703D3A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user agree</w:t>
      </w:r>
    </w:p>
    <w:p w14:paraId="318ADFBC" w14:textId="0C066C5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true</w:t>
      </w:r>
    </w:p>
    <w:p w14:paraId="37B608B0" w14:textId="6D78119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user disagree</w:t>
      </w:r>
    </w:p>
    <w:p w14:paraId="5D781629" w14:textId="239A462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false</w:t>
      </w:r>
    </w:p>
    <w:p w14:paraId="62F71502" w14:textId="477A3C3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 repeat</w:t>
      </w:r>
    </w:p>
    <w:p w14:paraId="3BEDE01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B9CD0F" w14:textId="51C8D628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22958" w14:textId="63D9CA5F" w:rsidR="005F50BA" w:rsidRPr="005F50BA" w:rsidRDefault="008C7114" w:rsidP="008C7114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5FC8CF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B8DBB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choose_list(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uint16_t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2ACB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39A8A6" w14:textId="26DBC01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2A07C7EB" w14:textId="5765E6C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s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pointer to the first char of the string</w:t>
      </w:r>
    </w:p>
    <w:p w14:paraId="078D4429" w14:textId="7671683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natural numbers from 1 to n</w:t>
      </w:r>
    </w:p>
    <w:p w14:paraId="590B8E8B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7C9ECD" w14:textId="45C6071C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output option with number</w:t>
      </w:r>
    </w:p>
    <w:p w14:paraId="34E50A5F" w14:textId="41E36E5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 += strlen(s) + 1;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pointer to the next option start</w:t>
      </w:r>
    </w:p>
    <w:p w14:paraId="51CBA79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E84357" w14:textId="03A8CE6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456C1608" w14:textId="598002E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for the answer</w:t>
      </w:r>
    </w:p>
    <w:p w14:paraId="5E95F7F0" w14:textId="02B5BDE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choice</w:t>
      </w:r>
    </w:p>
    <w:p w14:paraId="5840D928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uint16_t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answer_n = atoi(answer.c_str());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A559385" w14:textId="11432721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70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answer from string to the int</w:t>
      </w:r>
    </w:p>
    <w:p w14:paraId="00092D49" w14:textId="51C388E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(answer_n &gt;= 1 &amp;&amp; answer_n &lt;=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choice is correct</w:t>
      </w:r>
    </w:p>
    <w:p w14:paraId="7B1B066F" w14:textId="0EF5C73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clear console</w:t>
      </w:r>
    </w:p>
    <w:p w14:paraId="56D2C404" w14:textId="7250896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answer_n;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choice</w:t>
      </w:r>
    </w:p>
    <w:p w14:paraId="6EB6A01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28C65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4D906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9B6FF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24431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F48DD" w14:textId="69492B7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  <w:t>PhoneRecord methods:</w:t>
      </w:r>
    </w:p>
    <w:p w14:paraId="670B090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6E52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70FFAC" w14:textId="5F8DA3C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::PhoneRecord()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default constructor</w:t>
      </w:r>
    </w:p>
    <w:p w14:paraId="0D0D5DC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34B2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::PhoneRecord(std::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7B37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ABFBCC" w14:textId="57D0B19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setName(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name</w:t>
      </w:r>
    </w:p>
    <w:p w14:paraId="1DE7A3B8" w14:textId="7C3A568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setNumber(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number</w:t>
      </w:r>
    </w:p>
    <w:p w14:paraId="5A807ED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8E01E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EAC21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::filter(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24024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7700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is_it_first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16C0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result</w:t>
      </w:r>
    </w:p>
    <w:p w14:paraId="796AE85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source string size</w:t>
      </w:r>
    </w:p>
    <w:p w14:paraId="15604599" w14:textId="43DAB07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character in source</w:t>
      </w:r>
    </w:p>
    <w:p w14:paraId="295AB8F4" w14:textId="7EB416A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character</w:t>
      </w:r>
    </w:p>
    <w:p w14:paraId="0893E0CE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c and c &lt;=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or (is_it_first and c ==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8762F3A" w14:textId="5DD67D5A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1416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'c' is good (digit or '+' as the first)</w:t>
      </w:r>
    </w:p>
    <w:p w14:paraId="08FE7B99" w14:textId="79207E6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'c' to result string</w:t>
      </w:r>
    </w:p>
    <w:p w14:paraId="25D8408D" w14:textId="0956AF3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is_it_first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it's not first</w:t>
      </w:r>
    </w:p>
    <w:p w14:paraId="74311BE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07DC4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9AAA13" w14:textId="69E53E6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237B4E4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47BC0C" w14:textId="1A05F619" w:rsidR="005F50BA" w:rsidRPr="005F50BA" w:rsidRDefault="008C7114" w:rsidP="008C7114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2B9B4A2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::setNumber(std::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filterstr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783B4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877B85" w14:textId="41A9E03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filterstr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//if we need filter string</w:t>
      </w:r>
    </w:p>
    <w:p w14:paraId="629A7E0C" w14:textId="0770A34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filter string</w:t>
      </w:r>
    </w:p>
    <w:p w14:paraId="5BE27F4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3AB13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.size()) {</w:t>
      </w:r>
    </w:p>
    <w:p w14:paraId="35ADA209" w14:textId="5C7ABFF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number.plus =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plus if it's necessary</w:t>
      </w:r>
    </w:p>
    <w:p w14:paraId="612E144D" w14:textId="670F682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 set no plus</w:t>
      </w:r>
    </w:p>
    <w:p w14:paraId="3FCDB06E" w14:textId="07783E7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number.num = std::stoll(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number</w:t>
      </w:r>
    </w:p>
    <w:p w14:paraId="50F6395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103709E" w14:textId="706228D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0,0 };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fill number with 0</w:t>
      </w:r>
    </w:p>
    <w:p w14:paraId="4C0409F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FFBEF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4D1EC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A3BD5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::setName(std::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 set nickname</w:t>
      </w:r>
    </w:p>
    <w:p w14:paraId="7CA2CF9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0408F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::getNumber()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6ED9A00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DE4A99" w14:textId="10866DB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for result</w:t>
      </w:r>
    </w:p>
    <w:p w14:paraId="43E09FD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(number.plus) { 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plus add '+' to res</w:t>
      </w:r>
    </w:p>
    <w:p w14:paraId="53F17253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std::to_string(number.num);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B607676" w14:textId="73D8819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number to string and add it to res</w:t>
      </w:r>
    </w:p>
    <w:p w14:paraId="5EAD5CAA" w14:textId="074BE8E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</w:t>
      </w:r>
    </w:p>
    <w:p w14:paraId="3BC8D0C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FD64A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AA9F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::getName()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nickname;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//return nickname</w:t>
      </w:r>
    </w:p>
    <w:p w14:paraId="6127400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FF11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::input(std::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618B3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26F18F" w14:textId="06323AE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variables for name and number</w:t>
      </w:r>
    </w:p>
    <w:p w14:paraId="270DCB8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5744AB1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064770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29375A6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93FBDC" w14:textId="500ACC7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0731F20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21DC3F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6AF4A08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BEDF77" w14:textId="4951F60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setName(name);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name</w:t>
      </w:r>
    </w:p>
    <w:p w14:paraId="468FA74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setNumber(number);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number</w:t>
      </w:r>
    </w:p>
    <w:p w14:paraId="101140D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F116C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::print(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3C02A8C1" w14:textId="77777777" w:rsidR="005F50BA" w:rsidRPr="0053663B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10C84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inflate_string(nickname,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format name</w:t>
      </w:r>
    </w:p>
    <w:p w14:paraId="17DF709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inflate_string(getNumber(), 20,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format number</w:t>
      </w:r>
    </w:p>
    <w:p w14:paraId="71EFC1F9" w14:textId="1FCD36C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output</w:t>
      </w:r>
    </w:p>
    <w:p w14:paraId="15F15B3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459DF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C98A5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CBFE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There is definition of comparison operators below</w:t>
      </w:r>
    </w:p>
    <w:p w14:paraId="33EB302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comparison by nickname with standard std::string comparison operators</w:t>
      </w:r>
    </w:p>
    <w:p w14:paraId="60A402C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NOTA BENE: case-sensitive</w:t>
      </w:r>
    </w:p>
    <w:p w14:paraId="0F0BF46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.nickname; }</w:t>
      </w:r>
    </w:p>
    <w:p w14:paraId="58ACA26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.nickname; }</w:t>
      </w:r>
    </w:p>
    <w:p w14:paraId="71E055F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.nickname; }</w:t>
      </w:r>
    </w:p>
    <w:p w14:paraId="464DBB5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operator&lt;=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.nickname; }</w:t>
      </w:r>
    </w:p>
    <w:p w14:paraId="459BA9AF" w14:textId="1EBA921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operator&gt;=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&gt;=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.nickname; }</w:t>
      </w:r>
    </w:p>
    <w:p w14:paraId="7FC970C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int8_t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compair(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F8195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72F81A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al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.nickname.size(), bl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.nickname.size();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1F22940" w14:textId="768409A5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characters amount</w:t>
      </w:r>
    </w:p>
    <w:p w14:paraId="00403014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ai = 0, bi = 0; ai &lt; al &amp;&amp; bi &lt; bl; ai++, bi++)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2257111" w14:textId="4FA4CC58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char</w:t>
      </w:r>
    </w:p>
    <w:p w14:paraId="283BBA6D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 = tolower(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), bc = tolower(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6F5379" w14:textId="39811627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70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changing case if it needs</w:t>
      </w:r>
    </w:p>
    <w:p w14:paraId="586FAB0B" w14:textId="40B0E58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(ac &gt; bc)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current a char is more than current b char</w:t>
      </w:r>
    </w:p>
    <w:p w14:paraId="4F01B55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7A8C5818" w14:textId="39743CD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(ac &lt; bc)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current b char is more than current a char</w:t>
      </w:r>
    </w:p>
    <w:p w14:paraId="751C829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1CB781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CB912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8B795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 == bl)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equal strings</w:t>
      </w:r>
    </w:p>
    <w:p w14:paraId="6ABB4DC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 &lt; bl)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 is substr of b</w:t>
      </w:r>
    </w:p>
    <w:p w14:paraId="2EA3D4A3" w14:textId="471ECAF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b is substr of a</w:t>
      </w:r>
    </w:p>
    <w:p w14:paraId="5E21490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8420F3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6CE22" w14:textId="77777777" w:rsidR="005F50BA" w:rsidRPr="009F5E46" w:rsidRDefault="005F50BA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1B089" w14:textId="02A3651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 Phonebook methods:</w:t>
      </w:r>
    </w:p>
    <w:p w14:paraId="3D8E76B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6C7F7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::addRecord(std::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634BF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669BCD" w14:textId="45B1BA3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create record</w:t>
      </w:r>
    </w:p>
    <w:p w14:paraId="2622764E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findRecord(r);</w:t>
      </w:r>
    </w:p>
    <w:p w14:paraId="1D73C31E" w14:textId="1321439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//find place for record in the book</w:t>
      </w:r>
    </w:p>
    <w:p w14:paraId="7D111FD9" w14:textId="0DD9C97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phbook.emplace(i, 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adds new record to the vector of records</w:t>
      </w:r>
    </w:p>
    <w:p w14:paraId="14FFD2C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44E09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69270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::addRecord(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0BCC8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E8764B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findRecord(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6B32B38" w14:textId="7712D0FD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//find place for record in the book</w:t>
      </w:r>
    </w:p>
    <w:p w14:paraId="021FBE39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phbook.emplace(i,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8DCFB2" w14:textId="5B886DF4" w:rsidR="005F50BA" w:rsidRPr="005F50BA" w:rsidRDefault="008C7114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F50BA"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adds new record to the vector of records</w:t>
      </w:r>
    </w:p>
    <w:p w14:paraId="7565BD0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11757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3E11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::inputRecord(std::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6F3C8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719C4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input</w:t>
      </w:r>
    </w:p>
    <w:p w14:paraId="6584063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r.input();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14F0147A" w14:textId="1BEF22E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addRecord(r);</w:t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adding result</w:t>
      </w:r>
    </w:p>
    <w:p w14:paraId="594E364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85373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3B7E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::input(std::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terminator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exit_q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yes_0_no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410D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96A062" w14:textId="0B510E3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result</w:t>
      </w:r>
    </w:p>
    <w:p w14:paraId="3F93A3B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DFDAF8E" w14:textId="7E1A080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284493E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r.input(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 record</w:t>
      </w:r>
    </w:p>
    <w:p w14:paraId="419C49F1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(r.getNumber()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terminator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EB0365" w14:textId="28AAF596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it's end od the input ask user if he really wanto to exit</w:t>
      </w:r>
    </w:p>
    <w:p w14:paraId="1E2F6E3C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7EE2AE8" w14:textId="23CD8336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left="2124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to the vector</w:t>
      </w:r>
    </w:p>
    <w:p w14:paraId="06F0F1B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658B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exit_q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74EB4C01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(choose_list(2,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yes_0_no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== 2);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B355C43" w14:textId="1CA4AF71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continue if user don't want to exit</w:t>
      </w:r>
    </w:p>
    <w:p w14:paraId="392147A3" w14:textId="304F7BD0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435639" w14:textId="610F279E" w:rsidR="005F50BA" w:rsidRPr="005F50BA" w:rsidRDefault="00856E17" w:rsidP="00856E17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4CC6152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::inputFromFile(std::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254F7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660562" w14:textId="64F2735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buffer PhoneRecord</w:t>
      </w:r>
    </w:p>
    <w:p w14:paraId="24E95E3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.good())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there is no EOF</w:t>
      </w:r>
    </w:p>
    <w:p w14:paraId="27CF2C4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r.input(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std::cout,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 record</w:t>
      </w:r>
    </w:p>
    <w:p w14:paraId="51E1AB21" w14:textId="443FD22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to the phonebook</w:t>
      </w:r>
    </w:p>
    <w:p w14:paraId="596EF1F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44AC6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96BCF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::input(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amount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DB350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8D3DD4" w14:textId="1088AB4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input</w:t>
      </w:r>
    </w:p>
    <w:p w14:paraId="6B89DF8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amount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'amount' records</w:t>
      </w:r>
    </w:p>
    <w:p w14:paraId="2351455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r.input(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7FDEDC6B" w14:textId="7CAAFCF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to the vector</w:t>
      </w:r>
    </w:p>
    <w:p w14:paraId="23BAFAB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30420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61C55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C2F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::print(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8C15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8EF42F" w14:textId="46B71F3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zero</w:t>
      </w:r>
    </w:p>
    <w:p w14:paraId="153AA26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maxNameLength() + 3;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use max name leght</w:t>
      </w:r>
    </w:p>
    <w:p w14:paraId="05749EB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F9716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 #  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 name"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inflate_string(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"number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+ 16,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table header</w:t>
      </w:r>
    </w:p>
    <w:p w14:paraId="2D813D1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counter</w:t>
      </w:r>
    </w:p>
    <w:p w14:paraId="52124532" w14:textId="7A36581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phbook.cbegin(); i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phbook.cend(); 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record in records</w:t>
      </w:r>
    </w:p>
    <w:p w14:paraId="21F569D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inflate_string(std::to_string(++n), 4);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print # of element</w:t>
      </w:r>
    </w:p>
    <w:p w14:paraId="5EE9BB9C" w14:textId="11DDC6D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(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i).print(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print table row</w:t>
      </w:r>
    </w:p>
    <w:p w14:paraId="47CF487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1B82D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77B09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DC70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A1AC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325B6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::findRecord(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rec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EA263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ABECC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(!phbook.size())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phbook.begin();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DC9AA23" w14:textId="0421FC5A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phonebook is empty - push first</w:t>
      </w:r>
    </w:p>
    <w:p w14:paraId="28F34198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&gt;(-1ll), r = phbook.size();</w:t>
      </w:r>
    </w:p>
    <w:p w14:paraId="0C90A821" w14:textId="30D65122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l=0xFFF...F=-1 - left border, r - right border</w:t>
      </w:r>
    </w:p>
    <w:p w14:paraId="248EC24C" w14:textId="17FAC6A3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middle</w:t>
      </w:r>
    </w:p>
    <w:p w14:paraId="13C09BF4" w14:textId="0AA316D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- l &gt; 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element is not found</w:t>
      </w:r>
    </w:p>
    <w:p w14:paraId="5F2B97E9" w14:textId="35C0824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m = r + l;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66FAF4C" w14:textId="5437FEE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m /= 2;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middle index calculated</w:t>
      </w:r>
    </w:p>
    <w:p w14:paraId="25A4AE6F" w14:textId="22B969F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(compair(phbook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rec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!= -1)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searching placed before</w:t>
      </w:r>
    </w:p>
    <w:p w14:paraId="39C4982A" w14:textId="5754DC0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r = m;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move right border</w:t>
      </w:r>
    </w:p>
    <w:p w14:paraId="460E53CE" w14:textId="02692DE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</w:t>
      </w:r>
    </w:p>
    <w:p w14:paraId="2EB1E9CB" w14:textId="633D2F4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l = m;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move left border</w:t>
      </w:r>
    </w:p>
    <w:p w14:paraId="7A62D00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D4BBF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3B0D5A" w14:textId="42CD0B2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phbook.begin()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iterator to this element</w:t>
      </w:r>
    </w:p>
    <w:p w14:paraId="537C18C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CE5CAF" w14:textId="799506D4" w:rsidR="00856E17" w:rsidRDefault="00856E17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39C684B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::maxNameLength()</w:t>
      </w:r>
    </w:p>
    <w:p w14:paraId="0FDEEE0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5D3756" w14:textId="1553C14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mnl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current max, min string size is 0</w:t>
      </w:r>
    </w:p>
    <w:p w14:paraId="7120C710" w14:textId="0B4B850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 : phbook)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record in phbook</w:t>
      </w:r>
    </w:p>
    <w:p w14:paraId="1181B58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record.getName().size();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name length</w:t>
      </w:r>
    </w:p>
    <w:p w14:paraId="381D3071" w14:textId="35B1653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(mnl &lt; tmp)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current max is less then the record name length</w:t>
      </w:r>
    </w:p>
    <w:p w14:paraId="52D82E53" w14:textId="35A0EC4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mnl = tmp;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make the current max equal to the record name length</w:t>
      </w:r>
    </w:p>
    <w:p w14:paraId="4A7606B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ED394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BC4B77" w14:textId="5772EBD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mnl;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09A7DDD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F5364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000B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8F5F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 getCSVField(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sep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05A5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35DD1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for result</w:t>
      </w:r>
    </w:p>
    <w:p w14:paraId="4170C64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is_in_quotes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is there quote before</w:t>
      </w:r>
    </w:p>
    <w:p w14:paraId="1E746239" w14:textId="6ECE186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index of the first checking char</w:t>
      </w:r>
    </w:p>
    <w:p w14:paraId="71E8EDE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i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.size() &amp;&amp; (is_in_quotes ||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sep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 i++) {</w:t>
      </w:r>
    </w:p>
    <w:p w14:paraId="0FFBEF3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char in quotes or in the string or before 'sep' char</w:t>
      </w:r>
    </w:p>
    <w:p w14:paraId="4F15F111" w14:textId="14BEFA1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there is the quote here</w:t>
      </w:r>
    </w:p>
    <w:p w14:paraId="17CE075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is_in_quotes = !is_in_quotes;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switch the flag</w:t>
      </w:r>
    </w:p>
    <w:p w14:paraId="55FBAF14" w14:textId="6A05BBA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continue</w:t>
      </w:r>
    </w:p>
    <w:p w14:paraId="33786763" w14:textId="45605FA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//else</w:t>
      </w:r>
    </w:p>
    <w:p w14:paraId="2D2301A1" w14:textId="2DB5BDA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char to result string</w:t>
      </w:r>
    </w:p>
    <w:p w14:paraId="33024D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8185B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&gt;(result, i + 1);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A75B35A" w14:textId="30388236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pair of the csv field and index of the next one</w:t>
      </w:r>
    </w:p>
    <w:p w14:paraId="106E6D7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6B66E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73D2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::addCSVRecord(std::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&gt;&amp;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D1D29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89BBF5" w14:textId="4B14B02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buffer string</w:t>
      </w:r>
    </w:p>
    <w:p w14:paraId="15FC8790" w14:textId="42701DA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start_i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index of the current field start</w:t>
      </w:r>
    </w:p>
    <w:p w14:paraId="13E965D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 contact_values;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fields values vector</w:t>
      </w:r>
    </w:p>
    <w:p w14:paraId="7BF40034" w14:textId="580EDA7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buf,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contact fields to the buffer</w:t>
      </w:r>
    </w:p>
    <w:p w14:paraId="5AB8BFB4" w14:textId="67C9E29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(buf.size() &gt; start_i)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end of the line is not reached</w:t>
      </w:r>
    </w:p>
    <w:p w14:paraId="7C9F3D1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 tmp = getCSVField(buf, start_i);</w:t>
      </w:r>
    </w:p>
    <w:p w14:paraId="03F8BB3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field</w:t>
      </w:r>
    </w:p>
    <w:p w14:paraId="7832BE4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contact_values.push_back(tmp.first);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the field</w:t>
      </w:r>
    </w:p>
    <w:p w14:paraId="4DBAF526" w14:textId="65ED1B0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start_i = tmp.second;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next field start index</w:t>
      </w:r>
    </w:p>
    <w:p w14:paraId="185B8BB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CE92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(!contact_values.size())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exit if it is the empty line</w:t>
      </w:r>
    </w:p>
    <w:p w14:paraId="0959D4BE" w14:textId="35665C9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strings for name and number</w:t>
      </w:r>
    </w:p>
    <w:p w14:paraId="56432063" w14:textId="32FAA6A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.size(); i++) {</w:t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field</w:t>
      </w:r>
    </w:p>
    <w:p w14:paraId="683E6BFA" w14:textId="54D75AE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it's name field</w:t>
      </w:r>
    </w:p>
    <w:p w14:paraId="3DC132E2" w14:textId="64C7701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contact_values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copy to name string</w:t>
      </w:r>
    </w:p>
    <w:p w14:paraId="37C9D282" w14:textId="5224EFB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"Phone 1 - Value"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//if it's number field</w:t>
      </w:r>
    </w:p>
    <w:p w14:paraId="549D86DD" w14:textId="6E0CF78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contact_values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copy to the number string</w:t>
      </w:r>
    </w:p>
    <w:p w14:paraId="3A4BAA9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DD638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406D70" w14:textId="6067879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start index in the number string</w:t>
      </w:r>
    </w:p>
    <w:p w14:paraId="45B34664" w14:textId="377C0CF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UTFtoString(name);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name string according to 1251 codepage</w:t>
      </w:r>
    </w:p>
    <w:p w14:paraId="59BD0892" w14:textId="77777777" w:rsidR="00B941A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EC914BA" w14:textId="77777777" w:rsidR="00B941A7" w:rsidRDefault="00B941A7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9A048F7" w14:textId="43FEBDED" w:rsidR="005F50BA" w:rsidRPr="005F50BA" w:rsidRDefault="005F50BA" w:rsidP="00E27C0C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(number.find(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":::"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!=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::npos)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more than 1 number defined</w:t>
      </w:r>
    </w:p>
    <w:p w14:paraId="651BEF04" w14:textId="232CDF1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7BAD4AA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</w:t>
      </w:r>
    </w:p>
    <w:p w14:paraId="4215356B" w14:textId="2159DAE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number.find(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":::"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start);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look for the second number</w:t>
      </w:r>
    </w:p>
    <w:p w14:paraId="42AF1A6B" w14:textId="44D618F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::npos) {</w:t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there is not more numbers</w:t>
      </w:r>
    </w:p>
    <w:p w14:paraId="4763AA54" w14:textId="7FBE166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addRecord(name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std::to_string(i++)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number.substr(start));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with this number</w:t>
      </w:r>
    </w:p>
    <w:p w14:paraId="558A4503" w14:textId="5C40D75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34865E88" w14:textId="47C574E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</w:t>
      </w:r>
    </w:p>
    <w:p w14:paraId="033F9D0E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addRecord(name, number.substr(start, n));</w:t>
      </w:r>
    </w:p>
    <w:p w14:paraId="21E5441A" w14:textId="3E9207BC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//split the string and add record with this number</w:t>
      </w:r>
    </w:p>
    <w:p w14:paraId="737251DD" w14:textId="1D0F6B7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start = n + 3;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next time start with next number</w:t>
      </w:r>
    </w:p>
    <w:p w14:paraId="03BB82E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987AF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3B1C998" w14:textId="608CC66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addRecord(name, number);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</w:t>
      </w:r>
    </w:p>
    <w:p w14:paraId="468F95B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FBB5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1D57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17E5B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::importPhonebook(std::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D3838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68BB4A" w14:textId="673EDB3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bufer</w:t>
      </w:r>
    </w:p>
    <w:p w14:paraId="30E5CE0A" w14:textId="3F75AE3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getline(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buf,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string</w:t>
      </w:r>
    </w:p>
    <w:p w14:paraId="7B1E2C6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 fields;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vector for csv fields</w:t>
      </w:r>
    </w:p>
    <w:p w14:paraId="4F9A2BEE" w14:textId="673040B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start_i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the field strart index</w:t>
      </w:r>
    </w:p>
    <w:p w14:paraId="6894326F" w14:textId="5740C97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(buf.size() &gt; start_i)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it's not the end of the string</w:t>
      </w:r>
    </w:p>
    <w:p w14:paraId="185FB88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 tmp = getCSVField(buf, start_i);</w:t>
      </w:r>
    </w:p>
    <w:p w14:paraId="2B36AB3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this field and index of the next one</w:t>
      </w:r>
    </w:p>
    <w:p w14:paraId="6B545D0F" w14:textId="4AA0EB3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fields.push_back(tmp.first);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the field name to the fields vector</w:t>
      </w:r>
    </w:p>
    <w:p w14:paraId="1E830C1A" w14:textId="4733C64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start_i = tmp.second;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next field start index</w:t>
      </w:r>
    </w:p>
    <w:p w14:paraId="2473FA7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5C89D7" w14:textId="7F199AB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.eof())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it's not the end of the file</w:t>
      </w:r>
    </w:p>
    <w:p w14:paraId="3AEFEF84" w14:textId="77777777" w:rsidR="00B941A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addCSVRecord(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fields);</w:t>
      </w:r>
    </w:p>
    <w:p w14:paraId="4920B214" w14:textId="712F3422" w:rsidR="005F50BA" w:rsidRPr="005F50BA" w:rsidRDefault="005F50BA" w:rsidP="00B941A7">
      <w:pPr>
        <w:autoSpaceDE w:val="0"/>
        <w:autoSpaceDN w:val="0"/>
        <w:adjustRightInd w:val="0"/>
        <w:spacing w:after="0" w:line="240" w:lineRule="auto"/>
        <w:ind w:left="70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with fields names from vector and</w:t>
      </w:r>
    </w:p>
    <w:p w14:paraId="065C9338" w14:textId="627F55A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field values from the .csv stream</w:t>
      </w:r>
    </w:p>
    <w:p w14:paraId="288878A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8A5A9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C13EB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90151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8559E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::exportPhonebook(std::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6271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A67E16" w14:textId="6D90C47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StringToUTF(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"Name,Phone"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csv header</w:t>
      </w:r>
    </w:p>
    <w:p w14:paraId="4C3FFF03" w14:textId="701B5E8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 : phbook)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record in phonebook</w:t>
      </w:r>
    </w:p>
    <w:p w14:paraId="4875DC1F" w14:textId="2964B1E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StringToUTF(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r.getName()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"\","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r.getNumber())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make csv representation of the record,</w:t>
      </w:r>
    </w:p>
    <w:p w14:paraId="6C8A72A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it from the 1251 codepage to the UTF-8</w:t>
      </w:r>
    </w:p>
    <w:p w14:paraId="165DE90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and write it to the stream</w:t>
      </w:r>
    </w:p>
    <w:p w14:paraId="2BC29D5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1A277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68971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E9D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::deleteRecord(std::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AF44C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ED78C2" w14:textId="556D83E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phbook.erase(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delete rec</w:t>
      </w:r>
      <w:r w:rsidR="00B941A7">
        <w:rPr>
          <w:rFonts w:ascii="Consolas" w:hAnsi="Consolas" w:cs="Consolas"/>
          <w:color w:val="008000"/>
          <w:sz w:val="19"/>
          <w:szCs w:val="19"/>
          <w:lang w:val="en-US"/>
        </w:rPr>
        <w:t>o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rd from the vector by iterator</w:t>
      </w:r>
    </w:p>
    <w:p w14:paraId="753E596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6E3A3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::isTail(std::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BB74F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82272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phbook.end();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is the iterator the end iterator</w:t>
      </w:r>
    </w:p>
    <w:p w14:paraId="3624E8B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FFD33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::isHead(std::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57146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B5FC45" w14:textId="1709EE5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phbook.begin();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is it the first element</w:t>
      </w:r>
    </w:p>
    <w:p w14:paraId="049BC8E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B0356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::isEmpty()</w:t>
      </w:r>
    </w:p>
    <w:p w14:paraId="29FDB67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4DCB5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phbook.empty();</w:t>
      </w:r>
    </w:p>
    <w:p w14:paraId="147EE030" w14:textId="2E9FBCDF" w:rsidR="00E27C0C" w:rsidRPr="0053663B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3080B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//PhoneNumberCPP.h</w:t>
      </w:r>
    </w:p>
    <w:p w14:paraId="21C672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30D98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#ifndef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PHONE_NUMBER_CPP_INCLUDED</w:t>
      </w:r>
    </w:p>
    <w:p w14:paraId="4E16030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6F008A"/>
          <w:sz w:val="19"/>
          <w:szCs w:val="19"/>
          <w:lang w:val="en-US"/>
        </w:rPr>
        <w:t>PHONE_NUMBER_CPP_INCLUDED</w:t>
      </w:r>
    </w:p>
    <w:p w14:paraId="3D80295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E04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std::string class and string functions</w:t>
      </w:r>
    </w:p>
    <w:p w14:paraId="2CC2A12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input-output streams lib</w:t>
      </w:r>
    </w:p>
    <w:p w14:paraId="41ACDA3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vector container</w:t>
      </w:r>
    </w:p>
    <w:p w14:paraId="1F3B43C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for file stream </w:t>
      </w:r>
    </w:p>
    <w:p w14:paraId="3FA4B33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&lt;process.h&gt;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'system' function</w:t>
      </w:r>
    </w:p>
    <w:p w14:paraId="2C7C111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"utf-8Converting.h"</w:t>
      </w:r>
    </w:p>
    <w:p w14:paraId="2EA927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codepages converting</w:t>
      </w:r>
    </w:p>
    <w:p w14:paraId="2A6217C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03690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Types of string align</w:t>
      </w:r>
    </w:p>
    <w:p w14:paraId="1856019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88E18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middle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3C414E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CE5B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CB5117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Inflates string. If string is longer than 'w' characters, cuts the string</w:t>
      </w:r>
    </w:p>
    <w:p w14:paraId="296CE63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1C8A4D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the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968DC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name="w"&gt;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the width of the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6E568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name="a"&gt;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string align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9DA761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name="filler"&gt;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character for filling space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CF03D5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inflated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476E4AA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inflate_string(std::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3217B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5CDA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006E923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Asks user.</w:t>
      </w:r>
    </w:p>
    <w:p w14:paraId="2CEB79E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Filters input</w:t>
      </w:r>
    </w:p>
    <w:p w14:paraId="60B088C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F7C3B4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name="question"&gt;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the question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BFB1A6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Returns true if user agree, else - false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3B3125A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did_user_accept(std::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question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7E6D0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8AA6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B1F53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Prints indexed strings list and wait for answer (number from 1 to n)</w:t>
      </w:r>
    </w:p>
    <w:p w14:paraId="0BDF5D8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314E8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- number of the list elements. </w:t>
      </w:r>
    </w:p>
    <w:p w14:paraId="241ECD0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N.B. IF AMOUNT OF LIST ELEMENTS IS LESS THEN n YOU FACE TO UNDEFINED BEHAVIOUR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CAC16A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name="list"&gt;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char*, elements of the list must be separated by '\0'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0ECE1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output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AA126F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input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36173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choice number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3C9DC3E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choose_list(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uint16_t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=std::cout,std::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std::cin);</w:t>
      </w:r>
    </w:p>
    <w:p w14:paraId="0B71B0B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5A11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E51E12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Extracts exactly 1 field from the string</w:t>
      </w:r>
    </w:p>
    <w:p w14:paraId="66382B7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3E7CC2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the string with fields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E8F7A7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name="from"&gt;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index of the start of the field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159E4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name="sep"&gt;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separation char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0A3925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pair of the field and index of the next one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E327F8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 getCSVField(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sep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5443E7" w14:textId="3D765A57" w:rsidR="00E27C0C" w:rsidRDefault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5BDBC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lastRenderedPageBreak/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AE8DA3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Class explaning phonebook record</w:t>
      </w:r>
    </w:p>
    <w:p w14:paraId="4208884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C62231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BE9859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8B605D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There is "friending" of comparison operators below</w:t>
      </w:r>
    </w:p>
    <w:p w14:paraId="4A09B2E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NOTA BENE: case-sensitive</w:t>
      </w:r>
    </w:p>
    <w:p w14:paraId="71207C6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50DE9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77639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33E4C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operator&lt;=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DB9E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operator&gt;=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602F4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0336A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A554A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case-insensitive record names compairing</w:t>
      </w:r>
    </w:p>
    <w:p w14:paraId="350533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39B4A2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name="a"&gt;&lt;/param&gt;</w:t>
      </w:r>
    </w:p>
    <w:p w14:paraId="1777EA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name="b"&gt;&lt;/param&gt;</w:t>
      </w:r>
    </w:p>
    <w:p w14:paraId="6E6FA6C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</w:p>
    <w:p w14:paraId="4C5F01A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-1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ab/>
        <w:t>if first record name is more than second,</w:t>
      </w:r>
    </w:p>
    <w:p w14:paraId="73CF552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0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ab/>
        <w:t>if records names are equal,</w:t>
      </w:r>
    </w:p>
    <w:p w14:paraId="7403CD0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1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ab/>
        <w:t>if second record name is more than first.</w:t>
      </w:r>
    </w:p>
    <w:p w14:paraId="50DD878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5DA5BF0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int8_t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compair(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9E601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D8FF1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ED9B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B227F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0B38E8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Filters string (excludes all symbols except digits and '+' if it's the first one)</w:t>
      </w:r>
    </w:p>
    <w:p w14:paraId="536F0D6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66141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filtering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C1F1C2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filtered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108797C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D75D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2DC2E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F9A93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String for nickname</w:t>
      </w:r>
    </w:p>
    <w:p w14:paraId="781F13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B3F118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nickname;</w:t>
      </w:r>
    </w:p>
    <w:p w14:paraId="1D9005C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AF47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5C265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struct that explains phone number</w:t>
      </w:r>
    </w:p>
    <w:p w14:paraId="2DA9D26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6F9504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589504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FD91B7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phone number</w:t>
      </w:r>
    </w:p>
    <w:p w14:paraId="46FE969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FE4F9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uint64_t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: 50;</w:t>
      </w:r>
    </w:p>
    <w:p w14:paraId="7E51DA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2537D36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According to E.164 (standard phone number recording format)</w:t>
      </w:r>
    </w:p>
    <w:p w14:paraId="69B55F0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phone numbers should be not longer than 15 digits.</w:t>
      </w:r>
    </w:p>
    <w:p w14:paraId="6E0C204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So greatest phone number is: 999 999 999 999 999.</w:t>
      </w:r>
    </w:p>
    <w:p w14:paraId="623F4A9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Then 50 bits are enough for recording this number,</w:t>
      </w:r>
    </w:p>
    <w:p w14:paraId="311D540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because 2^50 = 1 125 899 906 842 624.</w:t>
      </w:r>
    </w:p>
    <w:p w14:paraId="3E37C351" w14:textId="357B76C3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*</w:t>
      </w:r>
      <w:r w:rsidR="00692C8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</w:p>
    <w:p w14:paraId="7C4CC38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7F7033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Does number includes plus flag</w:t>
      </w:r>
    </w:p>
    <w:p w14:paraId="4A432CB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E17839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uint64_t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plus : 1;</w:t>
      </w:r>
    </w:p>
    <w:p w14:paraId="371FC4D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number; </w:t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object of the nameless struct</w:t>
      </w:r>
    </w:p>
    <w:p w14:paraId="58CE7006" w14:textId="5104E7A3" w:rsid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43736C6" w14:textId="77777777" w:rsidR="00E27C0C" w:rsidRDefault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2AC77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Field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D7D340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3742366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14:paraId="022EFFC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9A5805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D395E0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Number getter</w:t>
      </w:r>
    </w:p>
    <w:p w14:paraId="0CD9E76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E8F034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phone number as an std::string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F7CAE3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getNumber()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4CA3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3DEC5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A1332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Name getter</w:t>
      </w:r>
    </w:p>
    <w:p w14:paraId="12334B3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4D82DE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0464E8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getName()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37850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F86A2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F0CAA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Constructor with no parameters</w:t>
      </w:r>
    </w:p>
    <w:p w14:paraId="1401CF3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4767EA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PhoneRecord();</w:t>
      </w:r>
    </w:p>
    <w:p w14:paraId="70E52C5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E42DB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6BA092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Constructor with initialization</w:t>
      </w:r>
    </w:p>
    <w:p w14:paraId="49FE61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EF4415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B7C91D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phone number as a std::string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4F46F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name="checknum"&gt;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= true, flag if we need filter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059EB6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PhoneRecord(std::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A901B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3E33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A21442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Inputs phone record from the stream</w:t>
      </w:r>
    </w:p>
    <w:p w14:paraId="494026F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D24B92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input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4E0406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output stream for prompt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A134F1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prompt for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1CEDF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prompt for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84E10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</w:p>
    <w:p w14:paraId="65DD5C8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std::cin,</w:t>
      </w:r>
    </w:p>
    <w:p w14:paraId="78342C5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std::cout,</w:t>
      </w:r>
    </w:p>
    <w:p w14:paraId="049507E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5BFE4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37DFB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8D254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0BDAD8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Number setter with filtering</w:t>
      </w:r>
    </w:p>
    <w:p w14:paraId="65B34E7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AD583D2" w14:textId="66E53EFA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std::string, that includes phone number an any format with misprints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5C2ED44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name="filterstr"&gt;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= true, flag if we need filter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B934C9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setNumber(std::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filterstr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EEF72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8D78E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C63090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Name setter</w:t>
      </w:r>
    </w:p>
    <w:p w14:paraId="5E5F5C9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B6EF18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new 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A34B37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setName(std::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D6AE6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CB5A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40094A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Prints formated record</w:t>
      </w:r>
    </w:p>
    <w:p w14:paraId="455419E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673363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name="name_length"&gt;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length of the 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CF4DB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output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899EFD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name="filler"&gt;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fills space with it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494360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EA43B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35EB0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C5D6B7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 Compairing operators deprications</w:t>
      </w:r>
    </w:p>
    <w:p w14:paraId="26EFAC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[[deprecated(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"Use int8_t compair(const PhoneRecord&amp;, const PhoneRecord&amp;)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53BDBF8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881B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[[deprecated(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"Use int8_t compair(const PhoneRecord&amp;, const PhoneRecord&amp;)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114633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36BC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[[deprecated(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"Use int8_t compair(const PhoneRecord&amp;, const PhoneRecord&amp;)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47E9F8E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FF7D0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[[deprecated(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"Use int8_t compair(const PhoneRecord&amp;, const PhoneRecord&amp;)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656D5D9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operator&lt;=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ABA20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[[deprecated(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"Use int8_t compair(const PhoneRecord&amp;, const PhoneRecord&amp;)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6672AC6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operator&gt;=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4D7D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788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A9CB2B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Class explaining phonedook</w:t>
      </w:r>
    </w:p>
    <w:p w14:paraId="688158B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534774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8D1F8F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A4867A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D68A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B64B99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The member of Standard Template Library, </w:t>
      </w:r>
    </w:p>
    <w:p w14:paraId="1230B76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that storages my phone records</w:t>
      </w:r>
    </w:p>
    <w:p w14:paraId="71F9242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DED441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 phbook;</w:t>
      </w:r>
    </w:p>
    <w:p w14:paraId="125AD2E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9643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67A28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D3B0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C975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0B69F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record by name and number</w:t>
      </w:r>
    </w:p>
    <w:p w14:paraId="4914A27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7A8B34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name="name"&gt;&lt;/param&gt;</w:t>
      </w:r>
    </w:p>
    <w:p w14:paraId="5DF35A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name="number"&gt;&lt;/param&gt;</w:t>
      </w:r>
    </w:p>
    <w:p w14:paraId="5BD75BF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name="checknum"&gt;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should we filter number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FEF267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addRecord(std::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A344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D6EB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ADE521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the record to the phonebook</w:t>
      </w:r>
    </w:p>
    <w:p w14:paraId="7DFFA80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3DECBF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name="r"&gt;&lt;/param&gt;</w:t>
      </w:r>
    </w:p>
    <w:p w14:paraId="2542D8D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addRecord(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86308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FDB1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08508D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Uses streams to create and add a new record</w:t>
      </w:r>
    </w:p>
    <w:p w14:paraId="2AB0701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C8788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EC55F1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4DCB83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name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294C45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number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503C2E3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inputRecord(</w:t>
      </w:r>
    </w:p>
    <w:p w14:paraId="2FC4F4D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std::cin,</w:t>
      </w:r>
    </w:p>
    <w:p w14:paraId="31F139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std::cout,</w:t>
      </w:r>
    </w:p>
    <w:p w14:paraId="0E374D6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AA105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5C78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D0877" w14:textId="77777777" w:rsidR="00692C85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E4F277" w14:textId="77777777" w:rsidR="00692C85" w:rsidRDefault="00692C85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C88D772" w14:textId="2B7AB0FF" w:rsidR="00E27C0C" w:rsidRPr="00E27C0C" w:rsidRDefault="00E27C0C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lastRenderedPageBreak/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8BDE25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elements from inputs stream, until</w:t>
      </w:r>
    </w:p>
    <w:p w14:paraId="27A0163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reaches record with number "terminator"</w:t>
      </w:r>
    </w:p>
    <w:p w14:paraId="43811F4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B991AA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name="terminator"&gt;&lt;/param&gt;</w:t>
      </w:r>
    </w:p>
    <w:p w14:paraId="4BA0D6F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464323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2E89DA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name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0F44EB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number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77C3D1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</w:p>
    <w:p w14:paraId="24404BD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terminator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1AA183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std::cin,</w:t>
      </w:r>
    </w:p>
    <w:p w14:paraId="057027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std::cout,</w:t>
      </w:r>
    </w:p>
    <w:p w14:paraId="3AA7A5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C8AB6D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94E7F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exit_q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"Do you really want to exit?"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B92C4D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yes_0_no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"Yes\0No"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975AF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9340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79D03D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"amount" elements from inputs stream</w:t>
      </w:r>
    </w:p>
    <w:p w14:paraId="0DA879F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35CAB9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name="amount"&gt;&lt;/param&gt;</w:t>
      </w:r>
    </w:p>
    <w:p w14:paraId="652E862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4DE8ED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91BB3A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name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6C852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name="prompt_number"&gt;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number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E11FF3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</w:p>
    <w:p w14:paraId="4378F7D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amount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2C7B2C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std::cin,</w:t>
      </w:r>
    </w:p>
    <w:p w14:paraId="1221D8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std::cout,</w:t>
      </w:r>
    </w:p>
    <w:p w14:paraId="378060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30870B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D8B6A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3276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AE63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E0DCED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Input records from file till the end of it</w:t>
      </w:r>
    </w:p>
    <w:p w14:paraId="52C54DF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64E107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input file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BD9B2F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inputFromFile(std::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B3879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4BDB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ECEC8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prints phonebook in the table</w:t>
      </w:r>
    </w:p>
    <w:p w14:paraId="6DEEF17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B1BAE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name="name_length"&gt;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length of the name column, if '0' got, programm use (max_length_in_phonebook + 3)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75BAF3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35EC56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name="filler"&gt;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5C6DB5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std::cout,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D9DF9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474A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DDC3D1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Binary search</w:t>
      </w:r>
    </w:p>
    <w:p w14:paraId="751FFF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Find nearest record (lexicographically) in the book</w:t>
      </w:r>
    </w:p>
    <w:p w14:paraId="67905C6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8356B3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record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45F766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iterator to the record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7D4EEBB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findRecord(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B5CD8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BA70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263038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Finds max name length</w:t>
      </w:r>
    </w:p>
    <w:p w14:paraId="7B8BC33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BCDC9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max name lenght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0B9669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maxNameLength();</w:t>
      </w:r>
    </w:p>
    <w:p w14:paraId="43A2405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3D764C" w14:textId="33F01E73" w:rsidR="00692C85" w:rsidRDefault="00E27C0C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92C85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428B495C" w14:textId="02D4F812" w:rsidR="00E27C0C" w:rsidRPr="00E27C0C" w:rsidRDefault="00E27C0C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lastRenderedPageBreak/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48A1C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record with fields name (there must be "Name" and "Phone 1 - Value")</w:t>
      </w:r>
    </w:p>
    <w:p w14:paraId="7179D80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with field values from the stream.</w:t>
      </w:r>
    </w:p>
    <w:p w14:paraId="6A62838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05BAD6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name="stream"&gt;&lt;/param&gt;</w:t>
      </w:r>
    </w:p>
    <w:p w14:paraId="381905F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name="fields"&gt;&lt;/param&gt;</w:t>
      </w:r>
    </w:p>
    <w:p w14:paraId="3306A6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addCSVRecord(std::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3366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BB8F1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6D7EF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imports Phonebook from Google csv format using stream</w:t>
      </w:r>
    </w:p>
    <w:p w14:paraId="05AC64C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A3161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name="stream"&gt;&lt;/param&gt;</w:t>
      </w:r>
    </w:p>
    <w:p w14:paraId="2893242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importPhonebook(std::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DDF3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497A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6CB979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imports Phonebook to *idk* format using stream</w:t>
      </w:r>
    </w:p>
    <w:p w14:paraId="6B82A01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D4398D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name="stream"&gt;&lt;/param&gt;</w:t>
      </w:r>
    </w:p>
    <w:p w14:paraId="754A98D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exportPhonebook(std::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D54C5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D70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831DDB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Deletes record</w:t>
      </w:r>
    </w:p>
    <w:p w14:paraId="3C1412B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91FEB9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name="p_record"&gt;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 iterator to the record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89F22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deleteRecord(std::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FA9B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9EBD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11A45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Checks if it's the end iterator</w:t>
      </w:r>
    </w:p>
    <w:p w14:paraId="07F536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52C08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name="p_record"&gt;&lt;/param&gt;</w:t>
      </w:r>
    </w:p>
    <w:p w14:paraId="6545906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&lt;returns&gt;&lt;/returns&gt;</w:t>
      </w:r>
    </w:p>
    <w:p w14:paraId="38C0F99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isTail(std::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33BE3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626B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6D729C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Checks if it's the first element</w:t>
      </w:r>
    </w:p>
    <w:p w14:paraId="276B34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6C074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name="p_record"&gt;&lt;/param&gt;</w:t>
      </w:r>
    </w:p>
    <w:p w14:paraId="30418ED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&lt;returns&gt;&lt;/returns&gt;</w:t>
      </w:r>
    </w:p>
    <w:p w14:paraId="5E11A71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isHead(std::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4522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6871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7E9211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Returns if phonebook is empty</w:t>
      </w:r>
    </w:p>
    <w:p w14:paraId="65A7883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721481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&lt;returns&gt;&lt;/returns&gt;</w:t>
      </w:r>
    </w:p>
    <w:p w14:paraId="02D6CD2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isEmpty();</w:t>
      </w:r>
    </w:p>
    <w:p w14:paraId="058A341B" w14:textId="77777777" w:rsidR="00E27C0C" w:rsidRPr="0053663B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1FDB3D9" w14:textId="77777777" w:rsidR="00E27C0C" w:rsidRPr="0053663B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DE0517" w14:textId="77777777" w:rsidR="00692C85" w:rsidRPr="0053663B" w:rsidRDefault="00E27C0C" w:rsidP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14:paraId="0FEBD199" w14:textId="77777777" w:rsidR="00692C85" w:rsidRPr="0053663B" w:rsidRDefault="00692C85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7DBA83F5" w14:textId="5F714BD8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//utf-8Converting.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h</w:t>
      </w:r>
    </w:p>
    <w:p w14:paraId="49103A62" w14:textId="6E7E48C4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#ifndef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MY_UTF_8_CONVERTING_LIB_INCLUDED</w:t>
      </w:r>
    </w:p>
    <w:p w14:paraId="0E9CAEB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6F008A"/>
          <w:sz w:val="19"/>
          <w:szCs w:val="19"/>
          <w:lang w:val="en-US"/>
        </w:rPr>
        <w:t>MY_UTF_8_CONVERTING_LIB_INCLUDED</w:t>
      </w:r>
    </w:p>
    <w:p w14:paraId="2BE6CE7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C537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326C10E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6D1E2C8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60392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4F3EE0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Converts from the utf-8 to the 1251 codepage</w:t>
      </w:r>
    </w:p>
    <w:p w14:paraId="0D0045D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E84DA4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9B75321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name="n"&gt;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 size, 0 if it's NULL-terminated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8FCD15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name="out"&gt;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a pointer to the output c-string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5F79A80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name="fill_unknown_with"&gt;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char, unknown charc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56EED44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UTFconvert(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526EF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835B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AB1F04C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 std::string from utf-8 to cp 1251</w:t>
      </w:r>
    </w:p>
    <w:p w14:paraId="375C514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BA6D71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A95DC4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name="out"&gt;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a pointer to the output c-string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2306AA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name="fill_unknown_with"&gt;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char, unknown charc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6797BC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UTFconvert(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8EC16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EA87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9B2D15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Converts from utf-8 to the cp 1251</w:t>
      </w:r>
    </w:p>
    <w:p w14:paraId="3C15380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513BE2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input c-string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1720AC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name="n"&gt;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 size, 0 if it's NULL-terminated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F14216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name="fill_unknown_with"&gt;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char, unknown charc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2522D3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std::string - result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59E0EE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UTFtoString(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F291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7F10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6778B9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Converts from utf-8 to the cp 1251</w:t>
      </w:r>
    </w:p>
    <w:p w14:paraId="4333E498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8D57DE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14BC2DC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name="fill_unknown_with"&gt;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char, unknown charc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27F57C1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std::string - result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A5634E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UTFtoString(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380E5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BAFB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EE20170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 string from cp 1251 to utf-8</w:t>
      </w:r>
    </w:p>
    <w:p w14:paraId="2F5DF15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2016828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B05AB8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std::string as utf-8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33927AE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StringToUTF(std::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23C2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!MY_UTF-8_CONVERTING_LIB_INCLUDED</w:t>
      </w:r>
    </w:p>
    <w:p w14:paraId="404B43A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6FCF3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FD880C" w14:textId="77777777" w:rsidR="00692C85" w:rsidRDefault="00692C85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3D3C7FF0" w14:textId="37831FB4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//utf-8Converting.cpp</w:t>
      </w:r>
    </w:p>
    <w:p w14:paraId="643CE4A2" w14:textId="18778BD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"utf-8Converting.h"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//lib header</w:t>
      </w:r>
    </w:p>
    <w:p w14:paraId="0F1BF46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7B7C7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UTFconvert(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str[], size_t n,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out,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fill_unknown_with)</w:t>
      </w:r>
    </w:p>
    <w:p w14:paraId="2263B14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7823BD" w14:textId="77777777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(!n) { n = strlen(str); }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calculate string length if n is a NULL</w:t>
      </w:r>
    </w:p>
    <w:p w14:paraId="21B6ECBA" w14:textId="4FFFF063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wide_buffer =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buffer declaration and allocation</w:t>
      </w:r>
    </w:p>
    <w:p w14:paraId="01A46D3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  <w:t>size_t wn =MultiByteToWideChar(CP_UTF8, MB_PRECOMPOSED, str, n, wide_buffer, 0);</w:t>
      </w:r>
    </w:p>
    <w:p w14:paraId="2413724A" w14:textId="4581C8F2" w:rsidR="00AF21A9" w:rsidRPr="00AF21A9" w:rsidRDefault="00692C85" w:rsidP="00AF21A9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calculate wide char c-string size</w:t>
      </w:r>
    </w:p>
    <w:p w14:paraId="19144944" w14:textId="0A7E6A11" w:rsidR="00AF21A9" w:rsidRPr="00AF21A9" w:rsidRDefault="00AF21A9" w:rsidP="00AF21A9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 xml:space="preserve">wide_buffer = </w:t>
      </w:r>
      <w:r w:rsidRPr="00AF21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21A9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[wn+1];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8000"/>
          <w:sz w:val="19"/>
          <w:szCs w:val="19"/>
          <w:lang w:val="en-US"/>
        </w:rPr>
        <w:t>// buffer allocation</w:t>
      </w:r>
    </w:p>
    <w:p w14:paraId="3CFF2B3C" w14:textId="5E8E0C65" w:rsidR="00692C85" w:rsidRPr="00AF21A9" w:rsidRDefault="00AF21A9" w:rsidP="00AF21A9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wide_buffer[wn] = </w:t>
      </w:r>
      <w:r w:rsidRPr="00AF21A9">
        <w:rPr>
          <w:rFonts w:ascii="Consolas" w:hAnsi="Consolas" w:cs="Consolas"/>
          <w:color w:val="A31515"/>
          <w:sz w:val="19"/>
          <w:szCs w:val="19"/>
          <w:lang w:val="en-US"/>
        </w:rPr>
        <w:t>L'\0'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8000"/>
          <w:sz w:val="19"/>
          <w:szCs w:val="19"/>
          <w:lang w:val="en-US"/>
        </w:rPr>
        <w:t>// end of the string</w:t>
      </w:r>
    </w:p>
    <w:p w14:paraId="242A740E" w14:textId="5DB72890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  <w:t>MultiByteToWideChar(CP_UTF8, MB_PRECOMPOSED, str, n, wide_buffer, wn);</w:t>
      </w:r>
    </w:p>
    <w:p w14:paraId="0BB2F164" w14:textId="7E10C351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string from utf-8 to utf-16 and write it to the buffer</w:t>
      </w:r>
    </w:p>
    <w:p w14:paraId="6AE3348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  <w:t>WideCharToMultiByte(1251, NULL, wide_buffer, -1, out, n, &amp;fill_unknown_with, NULL);</w:t>
      </w:r>
    </w:p>
    <w:p w14:paraId="29644ABC" w14:textId="3CD026FF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string from utf-16 to cp1251 and write to the *out</w:t>
      </w:r>
    </w:p>
    <w:p w14:paraId="0793E0A6" w14:textId="05521BC4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[] wide_buffer;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free buffer</w:t>
      </w:r>
    </w:p>
    <w:p w14:paraId="4F1DE552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86C760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UTFconvert(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std::string&amp; str,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out,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fill_unknown_with)</w:t>
      </w:r>
    </w:p>
    <w:p w14:paraId="629B6EC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F5143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  <w:t>UTFconvert(str.c_str(), str.size(), out, fill_unknown_with);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81578F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string to the c-string, convert it to the cp1251 and write to the *out</w:t>
      </w:r>
    </w:p>
    <w:p w14:paraId="6ACE86A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62D58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std::string UTFtoString(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str[], size_t n,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fill_unknown_with)</w:t>
      </w:r>
    </w:p>
    <w:p w14:paraId="55A64F71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42931E" w14:textId="64FE5AE8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(!n) { n = strlen(str); }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if n is a NULL, calculate string lenght</w:t>
      </w:r>
    </w:p>
    <w:p w14:paraId="5D12C368" w14:textId="447D8B4B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buf =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buffer declaration and allocation</w:t>
      </w:r>
    </w:p>
    <w:p w14:paraId="33DB5F9A" w14:textId="77777777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  <w:t>UTFconvert(str, n, buf, fill_unknown_with);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DF60FF" w14:textId="1F55A659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to the cp 1251 and write it to the buffer</w:t>
      </w:r>
    </w:p>
    <w:p w14:paraId="1B98E5EA" w14:textId="20AD3FBC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result = buf;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result string</w:t>
      </w:r>
    </w:p>
    <w:p w14:paraId="53B8FC3A" w14:textId="4C69B0A3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[] buf;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free the buffer</w:t>
      </w:r>
    </w:p>
    <w:p w14:paraId="7AB11C13" w14:textId="73C3660F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778F116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63182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std::string UTFtoString(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std::string&amp; str,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fill_unknown_with)</w:t>
      </w:r>
    </w:p>
    <w:p w14:paraId="30A2095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4D874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UTFtoString(str.c_str(), str.size(), fill_unknown_with);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D4933E" w14:textId="77777777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convert string to the c-string, convert it to cp 1251, </w:t>
      </w:r>
    </w:p>
    <w:p w14:paraId="604C8B5C" w14:textId="0E33B1E1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create std::string and return it</w:t>
      </w:r>
    </w:p>
    <w:p w14:paraId="738B21F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1E17D4" w14:textId="77777777" w:rsidR="005D2FF8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84F8A9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StringToUTF(std::</w:t>
      </w:r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441A4D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B1CA93" w14:textId="00C018DB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*wide_buffer =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utf16 buffer declaration</w:t>
      </w:r>
    </w:p>
    <w:p w14:paraId="6CB531A1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wn = MultiByteToWideChar(1251,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.c_str(), </w:t>
      </w:r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.size(), wide_buffer, 0);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3DF195" w14:textId="4A757C80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calculate buffer size</w:t>
      </w:r>
    </w:p>
    <w:p w14:paraId="2969EA53" w14:textId="686F6D99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wide_buffer =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[wn + 1];</w:t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allocate memroy for the buffer</w:t>
      </w:r>
    </w:p>
    <w:p w14:paraId="5F4F3C1B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MultiByteToWideChar(1251,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.c_str(), </w:t>
      </w:r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.size(), wide_buffer, wn);</w:t>
      </w:r>
    </w:p>
    <w:p w14:paraId="7DC1BC5C" w14:textId="794B65A4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convert cp1251 string to the utf-16 string </w:t>
      </w:r>
    </w:p>
    <w:p w14:paraId="0C640C7D" w14:textId="52577C6E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and write it to the buffe</w:t>
      </w:r>
      <w:r w:rsidR="00835339">
        <w:rPr>
          <w:rFonts w:ascii="Consolas" w:hAnsi="Consolas" w:cs="Consolas"/>
          <w:color w:val="008000"/>
          <w:sz w:val="19"/>
          <w:szCs w:val="19"/>
          <w:lang w:val="en-US"/>
        </w:rPr>
        <w:t>r</w:t>
      </w:r>
    </w:p>
    <w:p w14:paraId="753FBCA6" w14:textId="2AAC37F3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wide_buffer[wn] = </w:t>
      </w:r>
      <w:r w:rsidRPr="00835339">
        <w:rPr>
          <w:rFonts w:ascii="Consolas" w:hAnsi="Consolas" w:cs="Consolas"/>
          <w:color w:val="A31515"/>
          <w:sz w:val="19"/>
          <w:szCs w:val="19"/>
          <w:lang w:val="en-US"/>
        </w:rPr>
        <w:t>L'\0'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end of the string</w:t>
      </w:r>
    </w:p>
    <w:p w14:paraId="293510B6" w14:textId="20E6901F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* buffer =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standart buffer allocation</w:t>
      </w:r>
    </w:p>
    <w:p w14:paraId="73CED8E0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WideCharToMultiByte(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CP_UTF8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wide_buffer, wn, buffer, 0,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630382" w14:textId="19F06A1D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calculate buffer size</w:t>
      </w:r>
    </w:p>
    <w:p w14:paraId="2E8A6F10" w14:textId="4BAB5349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buffer =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[n + 1];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allocate memory for the buffer</w:t>
      </w:r>
    </w:p>
    <w:p w14:paraId="0FD394AE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>WideCharToMultiByte(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CP_UTF8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wide_buffer, wn, buffer, n,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B7ED9" w14:textId="0690C7CF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convert string from utf16 to utf8</w:t>
      </w:r>
    </w:p>
    <w:p w14:paraId="453E280B" w14:textId="7B854ECB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buffer[n] = </w:t>
      </w:r>
      <w:r w:rsidRPr="00835339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end of the string</w:t>
      </w:r>
    </w:p>
    <w:p w14:paraId="7C930655" w14:textId="65830998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wide_buffer;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free the wide buffer memory </w:t>
      </w:r>
    </w:p>
    <w:p w14:paraId="2F66F100" w14:textId="20DDC634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buffer;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declaration of the result string with initiaization</w:t>
      </w:r>
    </w:p>
    <w:p w14:paraId="1B386C3D" w14:textId="55FB82B0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buffer;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free the short buffer memry </w:t>
      </w:r>
    </w:p>
    <w:p w14:paraId="5E9D0E77" w14:textId="37A4E231" w:rsidR="005D2FF8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return result</w:t>
      </w:r>
    </w:p>
    <w:p w14:paraId="099FB735" w14:textId="4A40CECF" w:rsidR="007E7A0D" w:rsidRDefault="005D2FF8" w:rsidP="005D2FF8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7E7A0D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2F7C86B" w14:textId="77777777" w:rsidR="007E7A0D" w:rsidRDefault="007E7A0D" w:rsidP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EFE5DF" w14:textId="3A3659DF" w:rsidR="00DE39B1" w:rsidRDefault="00AA14D6" w:rsidP="000C7232">
      <w:pPr>
        <w:pStyle w:val="1"/>
      </w:pPr>
      <w:bookmarkStart w:id="12" w:name="_Toc86833448"/>
      <w:r>
        <w:t>Копии экрана при работе программы</w:t>
      </w:r>
      <w:bookmarkEnd w:id="12"/>
    </w:p>
    <w:p w14:paraId="6955DB95" w14:textId="33747210" w:rsidR="00DE39B1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7AC55276" wp14:editId="0A4FD393">
            <wp:extent cx="5940425" cy="3438525"/>
            <wp:effectExtent l="0" t="0" r="3175" b="9525"/>
            <wp:docPr id="565" name="Рисунок 5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Рисунок 5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AA7B" w14:textId="686F2B0A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34346ABF" wp14:editId="19443342">
            <wp:extent cx="5940425" cy="3449955"/>
            <wp:effectExtent l="0" t="0" r="3175" b="0"/>
            <wp:docPr id="566" name="Рисунок 5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Рисунок 5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417" w14:textId="7263086A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A7E9D2" wp14:editId="36C65977">
            <wp:extent cx="5940425" cy="3449955"/>
            <wp:effectExtent l="0" t="0" r="3175" b="0"/>
            <wp:docPr id="567" name="Рисунок 5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Рисунок 5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0B5" w14:textId="0C15C64C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712ACF13" wp14:editId="2DE6D8BE">
            <wp:extent cx="5940425" cy="3449955"/>
            <wp:effectExtent l="0" t="0" r="3175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9D9" w14:textId="6C260CCA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D4822" wp14:editId="2AF74BDC">
            <wp:extent cx="5940425" cy="3443605"/>
            <wp:effectExtent l="0" t="0" r="3175" b="4445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15F" w14:textId="5D0F85DF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63B9C187" wp14:editId="52A9F457">
            <wp:extent cx="5940425" cy="3443605"/>
            <wp:effectExtent l="0" t="0" r="3175" b="4445"/>
            <wp:docPr id="570" name="Рисунок 5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Рисунок 5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8A7" w14:textId="478C76A5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DF6CB9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233836C0" wp14:editId="55BA83D8">
            <wp:extent cx="5940425" cy="3443605"/>
            <wp:effectExtent l="0" t="0" r="3175" b="4445"/>
            <wp:docPr id="571" name="Рисунок 5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Рисунок 5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8660" w14:textId="1FC891BF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77E31070" wp14:editId="4D85C44D">
            <wp:extent cx="5940218" cy="3443605"/>
            <wp:effectExtent l="0" t="0" r="3810" b="4445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Рисунок 5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8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2B5" w14:textId="50925CA7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79AD683F" wp14:editId="3FFC63ED">
            <wp:extent cx="5940425" cy="3443605"/>
            <wp:effectExtent l="0" t="0" r="3175" b="4445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5F8B" w14:textId="538300B1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3A6D2B4F" wp14:editId="1459C90F">
            <wp:extent cx="5940425" cy="3443605"/>
            <wp:effectExtent l="0" t="0" r="3175" b="4445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2797" w14:textId="132CBA78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63A8D469" wp14:editId="4B633367">
            <wp:extent cx="5940425" cy="3443605"/>
            <wp:effectExtent l="0" t="0" r="3175" b="4445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2643" w14:textId="3EAAC8B5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38E29E99" wp14:editId="763CBD07">
            <wp:extent cx="5940425" cy="3443605"/>
            <wp:effectExtent l="0" t="0" r="3175" b="4445"/>
            <wp:docPr id="316" name="Рисунок 3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Рисунок 3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DE91" w14:textId="586BB0CC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10E17AE3" wp14:editId="0638ED38">
            <wp:extent cx="5940425" cy="3443605"/>
            <wp:effectExtent l="0" t="0" r="3175" b="444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114" w14:textId="3E968A1C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33B9431E" wp14:editId="09989B9D">
            <wp:extent cx="5940425" cy="3446780"/>
            <wp:effectExtent l="0" t="0" r="3175" b="1270"/>
            <wp:docPr id="577" name="Рисунок 5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Рисунок 5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FDB1" w14:textId="7DD43DC5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225A27B4" wp14:editId="7DAE931E">
            <wp:extent cx="5940425" cy="3443605"/>
            <wp:effectExtent l="0" t="0" r="3175" b="4445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6CA7" w14:textId="288D8C20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2F167342" wp14:editId="0BF980F0">
            <wp:extent cx="5940425" cy="3443605"/>
            <wp:effectExtent l="0" t="0" r="3175" b="4445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78FE" w14:textId="0E2E457F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026AE803" wp14:editId="39F0954D">
            <wp:extent cx="5940425" cy="3443605"/>
            <wp:effectExtent l="0" t="0" r="3175" b="4445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738" w14:textId="799043FE" w:rsidR="00A012D7" w:rsidRDefault="00A012D7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A012D7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2E8D6C59" wp14:editId="517EA549">
            <wp:extent cx="5940425" cy="3443605"/>
            <wp:effectExtent l="0" t="0" r="3175" b="4445"/>
            <wp:docPr id="583" name="Рисунок 5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Рисунок 5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657" w14:textId="2784292D" w:rsidR="002063F9" w:rsidRDefault="00A012D7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  <w:lang w:val="en-US"/>
        </w:rPr>
      </w:pPr>
      <w:r w:rsidRPr="00A012D7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79B78EA8" wp14:editId="60C2045D">
            <wp:extent cx="5940425" cy="3443605"/>
            <wp:effectExtent l="0" t="0" r="3175" b="444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A6C" w14:textId="77777777" w:rsidR="002063F9" w:rsidRDefault="002063F9">
      <w:pPr>
        <w:spacing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 w:val="32"/>
          <w:szCs w:val="32"/>
          <w:lang w:val="en-US"/>
        </w:rPr>
      </w:pPr>
      <w:r>
        <w:rPr>
          <w:rFonts w:eastAsiaTheme="majorEastAsia" w:cstheme="majorBidi"/>
          <w:b/>
          <w:caps/>
          <w:sz w:val="32"/>
          <w:szCs w:val="32"/>
          <w:lang w:val="en-US"/>
        </w:rPr>
        <w:br w:type="page"/>
      </w:r>
    </w:p>
    <w:p w14:paraId="24C65840" w14:textId="77777777" w:rsidR="00AA14D6" w:rsidRDefault="00AA14D6" w:rsidP="00AA14D6">
      <w:pPr>
        <w:pStyle w:val="1"/>
      </w:pPr>
      <w:bookmarkStart w:id="13" w:name="_Toc86833449"/>
      <w:r>
        <w:lastRenderedPageBreak/>
        <w:t>Контрольный пример, сравнение с эталоном</w:t>
      </w:r>
      <w:bookmarkEnd w:id="1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FE08F6" w14:paraId="5BB08345" w14:textId="77777777" w:rsidTr="00323925">
        <w:tc>
          <w:tcPr>
            <w:tcW w:w="2830" w:type="dxa"/>
          </w:tcPr>
          <w:p w14:paraId="7D97742E" w14:textId="73261A02" w:rsidR="00FE08F6" w:rsidRPr="00FE08F6" w:rsidRDefault="00FE08F6" w:rsidP="00AA14D6">
            <w:pPr>
              <w:spacing w:line="259" w:lineRule="auto"/>
              <w:ind w:firstLine="0"/>
              <w:jc w:val="left"/>
            </w:pPr>
            <w:r>
              <w:t>Входные данные («</w:t>
            </w:r>
            <w:r w:rsidRPr="00FE08F6">
              <w:t>#</w:t>
            </w:r>
            <w:r>
              <w:t>» заменяет нажатие любой клавиши)</w:t>
            </w:r>
          </w:p>
        </w:tc>
        <w:tc>
          <w:tcPr>
            <w:tcW w:w="6515" w:type="dxa"/>
          </w:tcPr>
          <w:p w14:paraId="3650FAC1" w14:textId="3D6C8630" w:rsidR="00FE08F6" w:rsidRDefault="00FE08F6" w:rsidP="00AA14D6">
            <w:pPr>
              <w:spacing w:line="259" w:lineRule="auto"/>
              <w:ind w:firstLine="0"/>
              <w:jc w:val="left"/>
            </w:pPr>
            <w:r>
              <w:t>Вывод на экран при выборе «</w:t>
            </w:r>
            <w:r w:rsidRPr="00FE08F6">
              <w:t>4.</w:t>
            </w:r>
            <w:r w:rsidR="000C4AF4">
              <w:t> </w:t>
            </w:r>
            <w:r w:rsidRPr="00FE08F6">
              <w:t>Вывести на экран</w:t>
            </w:r>
            <w:r>
              <w:t>»</w:t>
            </w:r>
          </w:p>
        </w:tc>
      </w:tr>
      <w:tr w:rsidR="00FE08F6" w14:paraId="372C5B67" w14:textId="77777777" w:rsidTr="00323925">
        <w:tc>
          <w:tcPr>
            <w:tcW w:w="2830" w:type="dxa"/>
          </w:tcPr>
          <w:p w14:paraId="2C129314" w14:textId="77777777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D2D50">
              <w:rPr>
                <w:rFonts w:ascii="Consolas" w:hAnsi="Consolas"/>
                <w:sz w:val="20"/>
                <w:szCs w:val="16"/>
              </w:rPr>
              <w:t>1</w:t>
            </w:r>
          </w:p>
          <w:p w14:paraId="70775E75" w14:textId="77777777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</w:t>
            </w:r>
          </w:p>
          <w:p w14:paraId="31118832" w14:textId="2183FF42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D2D50">
              <w:rPr>
                <w:rFonts w:ascii="Consolas" w:hAnsi="Consolas"/>
                <w:sz w:val="20"/>
                <w:szCs w:val="16"/>
              </w:rPr>
              <w:t>+</w:t>
            </w:r>
            <w:r w:rsidRPr="00F458F3">
              <w:rPr>
                <w:rFonts w:ascii="Consolas" w:hAnsi="Consolas"/>
                <w:sz w:val="20"/>
                <w:szCs w:val="16"/>
              </w:rPr>
              <w:t>7</w:t>
            </w:r>
            <w:r w:rsidRPr="000D2D50">
              <w:rPr>
                <w:rFonts w:ascii="Consolas" w:hAnsi="Consolas"/>
                <w:sz w:val="20"/>
                <w:szCs w:val="16"/>
              </w:rPr>
              <w:t>901</w:t>
            </w:r>
          </w:p>
          <w:p w14:paraId="7DEDA947" w14:textId="39E72782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II</w:t>
            </w:r>
          </w:p>
          <w:p w14:paraId="57359000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8902</w:t>
            </w:r>
          </w:p>
          <w:p w14:paraId="5B0D4459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Петр III</w:t>
            </w:r>
          </w:p>
          <w:p w14:paraId="5859CEB0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+7903</w:t>
            </w:r>
          </w:p>
          <w:p w14:paraId="7D040BE9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0</w:t>
            </w:r>
          </w:p>
          <w:p w14:paraId="4A279BDA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0</w:t>
            </w:r>
          </w:p>
          <w:p w14:paraId="28762626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1</w:t>
            </w:r>
          </w:p>
          <w:p w14:paraId="5A297EF4" w14:textId="0764BA08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3E41692C" w14:textId="56647403" w:rsidR="000C4AF4" w:rsidRPr="00F458F3" w:rsidRDefault="000C4AF4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4</w:t>
            </w:r>
          </w:p>
          <w:p w14:paraId="1DA8E102" w14:textId="646CC395" w:rsidR="001962C3" w:rsidRPr="001962C3" w:rsidRDefault="000C4AF4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39423430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3BD8EAB5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#    name                    number</w:t>
            </w:r>
          </w:p>
          <w:p w14:paraId="0BB0F05B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   Петр I.....................+901</w:t>
            </w:r>
          </w:p>
          <w:p w14:paraId="1E019B4B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2   Петр II....................8902</w:t>
            </w:r>
          </w:p>
          <w:p w14:paraId="72CCD5A0" w14:textId="01F5EE9F" w:rsidR="001962C3" w:rsidRPr="001962C3" w:rsidRDefault="00323925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3   Петр III..................+7903</w:t>
            </w:r>
          </w:p>
        </w:tc>
      </w:tr>
      <w:tr w:rsidR="0004601A" w14:paraId="210105BA" w14:textId="77777777" w:rsidTr="00323925">
        <w:tc>
          <w:tcPr>
            <w:tcW w:w="2830" w:type="dxa"/>
          </w:tcPr>
          <w:p w14:paraId="30A74C4C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4601A">
              <w:rPr>
                <w:rFonts w:ascii="Consolas" w:hAnsi="Consolas"/>
                <w:sz w:val="20"/>
                <w:szCs w:val="16"/>
              </w:rPr>
              <w:t>7</w:t>
            </w:r>
          </w:p>
          <w:p w14:paraId="1D26DE65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</w:t>
            </w:r>
          </w:p>
          <w:p w14:paraId="772E99E9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4601A">
              <w:rPr>
                <w:rFonts w:ascii="Consolas" w:hAnsi="Consolas"/>
                <w:sz w:val="20"/>
                <w:szCs w:val="16"/>
              </w:rPr>
              <w:t>2</w:t>
            </w:r>
          </w:p>
          <w:p w14:paraId="51D37BF3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Петр Великий</w:t>
            </w:r>
          </w:p>
          <w:p w14:paraId="3947004E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1</w:t>
            </w:r>
          </w:p>
          <w:p w14:paraId="73E380CE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4601A">
              <w:rPr>
                <w:rFonts w:ascii="Consolas" w:hAnsi="Consolas"/>
                <w:sz w:val="20"/>
                <w:szCs w:val="16"/>
              </w:rPr>
              <w:t>#</w:t>
            </w:r>
          </w:p>
          <w:p w14:paraId="79D1622F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7</w:t>
            </w:r>
          </w:p>
          <w:p w14:paraId="70B08EF2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II</w:t>
            </w:r>
          </w:p>
          <w:p w14:paraId="4068CD14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3</w:t>
            </w:r>
          </w:p>
          <w:p w14:paraId="0F905927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+7902</w:t>
            </w:r>
          </w:p>
          <w:p w14:paraId="2FB8DB53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1</w:t>
            </w:r>
          </w:p>
          <w:p w14:paraId="61C2D4CB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0A6A6131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7</w:t>
            </w:r>
          </w:p>
          <w:p w14:paraId="2E1F486E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Петр</w:t>
            </w:r>
            <w:r w:rsidRPr="0004601A">
              <w:rPr>
                <w:rFonts w:ascii="Consolas" w:hAnsi="Consolas"/>
                <w:sz w:val="20"/>
                <w:szCs w:val="16"/>
                <w:lang w:val="en-US"/>
              </w:rPr>
              <w:t xml:space="preserve">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III</w:t>
            </w:r>
          </w:p>
          <w:p w14:paraId="012A5D36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51468B67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20"/>
                <w:szCs w:val="16"/>
                <w:lang w:val="en-US"/>
              </w:rPr>
              <w:t>1</w:t>
            </w:r>
          </w:p>
          <w:p w14:paraId="1A5EBD65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3F949BDD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6DA1CACA" w14:textId="27527A32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52CFE975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D3C00FB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51FE4EA3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>#    name                        number</w:t>
            </w:r>
          </w:p>
          <w:p w14:paraId="241B988F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   Петр Великий...................+901</w:t>
            </w:r>
          </w:p>
          <w:p w14:paraId="72ED9F31" w14:textId="299ECF14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2   Петр II.......................+7902</w:t>
            </w:r>
          </w:p>
        </w:tc>
      </w:tr>
      <w:tr w:rsidR="0004601A" w14:paraId="51F36A98" w14:textId="77777777" w:rsidTr="00323925">
        <w:tc>
          <w:tcPr>
            <w:tcW w:w="2830" w:type="dxa"/>
          </w:tcPr>
          <w:p w14:paraId="024D2F33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2</w:t>
            </w:r>
          </w:p>
          <w:p w14:paraId="6618732B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./files/not_found</w:t>
            </w:r>
          </w:p>
          <w:p w14:paraId="530728F1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1</w:t>
            </w:r>
          </w:p>
          <w:p w14:paraId="54BA7ABE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./files/in.txt</w:t>
            </w:r>
          </w:p>
          <w:p w14:paraId="1103B905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56DDC12B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14486BFC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5EF29760" w14:textId="3A7A32EB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</w:p>
        </w:tc>
        <w:tc>
          <w:tcPr>
            <w:tcW w:w="6515" w:type="dxa"/>
          </w:tcPr>
          <w:p w14:paraId="4C7B0237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2610CA8E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>#    name                                                       number</w:t>
            </w:r>
          </w:p>
          <w:p w14:paraId="6D376381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   Петр Великий..................................................+901</w:t>
            </w:r>
          </w:p>
          <w:p w14:paraId="00F1355E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2   </w:t>
            </w:r>
            <w:r w:rsidRPr="001962C3">
              <w:rPr>
                <w:rFonts w:ascii="Consolas" w:hAnsi="Consolas"/>
                <w:sz w:val="16"/>
                <w:szCs w:val="16"/>
              </w:rPr>
              <w:t>Петр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II......................................................+7902</w:t>
            </w:r>
          </w:p>
          <w:p w14:paraId="40990109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>3   A................................................................1</w:t>
            </w:r>
          </w:p>
          <w:p w14:paraId="48C97E5A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4   G...............................................................+7</w:t>
            </w:r>
          </w:p>
          <w:p w14:paraId="75011DF4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5   S..............................................................+19</w:t>
            </w:r>
          </w:p>
          <w:p w14:paraId="46E722FC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6   the quick brown fox jumps over the lazy dog....................205</w:t>
            </w:r>
          </w:p>
          <w:p w14:paraId="2C35F570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>7   U...............................................................21</w:t>
            </w:r>
          </w:p>
          <w:p w14:paraId="2D15A600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8   W...............................................................23</w:t>
            </w:r>
          </w:p>
          <w:p w14:paraId="328E1F73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9   X...............................................................24</w:t>
            </w:r>
          </w:p>
          <w:p w14:paraId="1BA632B1" w14:textId="3A887CDD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10  Z...............................................................26</w:t>
            </w:r>
          </w:p>
        </w:tc>
      </w:tr>
      <w:tr w:rsidR="0004601A" w14:paraId="65B54F23" w14:textId="77777777" w:rsidTr="00323925">
        <w:tc>
          <w:tcPr>
            <w:tcW w:w="2830" w:type="dxa"/>
          </w:tcPr>
          <w:p w14:paraId="7D002973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7</w:t>
            </w:r>
          </w:p>
          <w:p w14:paraId="0A4316F1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Петр В</w:t>
            </w:r>
          </w:p>
          <w:p w14:paraId="4AD3E042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4</w:t>
            </w:r>
          </w:p>
          <w:p w14:paraId="3D4F3378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1</w:t>
            </w:r>
          </w:p>
          <w:p w14:paraId="22766739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3362CD60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7</w:t>
            </w:r>
          </w:p>
          <w:p w14:paraId="706DA347" w14:textId="77777777" w:rsidR="0004601A" w:rsidRPr="001962C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</w:rPr>
              <w:t xml:space="preserve">Петр </w:t>
            </w:r>
            <w:r>
              <w:rPr>
                <w:rFonts w:ascii="Consolas" w:hAnsi="Consolas"/>
                <w:sz w:val="20"/>
                <w:szCs w:val="16"/>
                <w:lang w:val="en-US"/>
              </w:rPr>
              <w:t>II</w:t>
            </w:r>
          </w:p>
          <w:p w14:paraId="391DDEF8" w14:textId="77777777" w:rsidR="0004601A" w:rsidRPr="001962C3" w:rsidRDefault="0004601A" w:rsidP="0004601A">
            <w:pPr>
              <w:spacing w:line="240" w:lineRule="auto"/>
              <w:ind w:firstLine="0"/>
              <w:jc w:val="left"/>
            </w:pPr>
            <w:r>
              <w:rPr>
                <w:rFonts w:ascii="Consolas" w:hAnsi="Consolas"/>
                <w:sz w:val="20"/>
                <w:szCs w:val="16"/>
              </w:rPr>
              <w:t>4</w:t>
            </w:r>
          </w:p>
          <w:p w14:paraId="49FF9374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1</w:t>
            </w:r>
          </w:p>
          <w:p w14:paraId="4C0F87A2" w14:textId="6CC8AE4B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0BE51ECF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6FDB905C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</w:rPr>
              <w:t xml:space="preserve">#   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name</w:t>
            </w:r>
            <w:r w:rsidRPr="0004601A">
              <w:rPr>
                <w:rFonts w:ascii="Consolas" w:hAnsi="Consolas"/>
                <w:sz w:val="16"/>
                <w:szCs w:val="16"/>
              </w:rPr>
              <w:t xml:space="preserve">                                                      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number</w:t>
            </w:r>
          </w:p>
          <w:p w14:paraId="553E1D3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  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A</w:t>
            </w:r>
            <w:r w:rsidRPr="0004601A">
              <w:rPr>
                <w:rFonts w:ascii="Consolas" w:hAnsi="Consolas"/>
                <w:sz w:val="16"/>
                <w:szCs w:val="16"/>
              </w:rPr>
              <w:t>................................................................1</w:t>
            </w:r>
          </w:p>
          <w:p w14:paraId="4AF3DAAA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>2   G...............................................................+7</w:t>
            </w:r>
          </w:p>
          <w:p w14:paraId="08188620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3   S..............................................................+19</w:t>
            </w:r>
          </w:p>
          <w:p w14:paraId="2FDE2F5A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4   the quick brown fox jumps over the lazy dog....................205</w:t>
            </w:r>
          </w:p>
          <w:p w14:paraId="79CB4C3C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>5   U...............................................................21</w:t>
            </w:r>
          </w:p>
          <w:p w14:paraId="07389103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6   W...............................................................23</w:t>
            </w:r>
          </w:p>
          <w:p w14:paraId="201FD345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7   X...............................................................24</w:t>
            </w:r>
          </w:p>
          <w:p w14:paraId="0AD342C6" w14:textId="608EE179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8   Z...............................................................26</w:t>
            </w:r>
          </w:p>
        </w:tc>
      </w:tr>
      <w:tr w:rsidR="0004601A" w14:paraId="4DE67C77" w14:textId="77777777" w:rsidTr="00323925">
        <w:tc>
          <w:tcPr>
            <w:tcW w:w="2830" w:type="dxa"/>
          </w:tcPr>
          <w:p w14:paraId="285C7A08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lastRenderedPageBreak/>
              <w:t>3</w:t>
            </w:r>
            <w:r>
              <w:rPr>
                <w:rFonts w:ascii="Consolas" w:hAnsi="Consolas"/>
                <w:sz w:val="20"/>
                <w:szCs w:val="16"/>
                <w:lang w:val="en-US"/>
              </w:rPr>
              <w:br/>
              <w:t>./files/contacts.csv</w:t>
            </w:r>
          </w:p>
          <w:p w14:paraId="7F17B77C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553EDF50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77BD54C8" w14:textId="0520B368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1879778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06EB61B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#    name                                                       number</w:t>
            </w:r>
          </w:p>
          <w:p w14:paraId="0F1083FF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   Анна Иоанновна........................................+71693000004</w:t>
            </w:r>
          </w:p>
          <w:p w14:paraId="07A4914D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2   Екатерина I...........................................+71684000002</w:t>
            </w:r>
          </w:p>
          <w:p w14:paraId="4F66EB46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3   Екатерина II Великая..................................+71729000008</w:t>
            </w:r>
          </w:p>
          <w:p w14:paraId="3A5CAE07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4   Елизавета Петровна....................................+71709000006</w:t>
            </w:r>
          </w:p>
          <w:p w14:paraId="108D14F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5   Иван VI...............................................+71740000005</w:t>
            </w:r>
          </w:p>
          <w:p w14:paraId="0F6A1A14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6   Петр I Великий........................................+71672000001</w:t>
            </w:r>
          </w:p>
          <w:p w14:paraId="74773CA4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7   Петр II...............................................+71715000003</w:t>
            </w:r>
          </w:p>
          <w:p w14:paraId="1D5E5571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8   Петр III..............................................+71728000007</w:t>
            </w:r>
          </w:p>
          <w:p w14:paraId="47009F40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9   A................................................................1</w:t>
            </w:r>
          </w:p>
          <w:p w14:paraId="7DEA33DC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10  G...............................................................+7</w:t>
            </w:r>
          </w:p>
          <w:p w14:paraId="1CD4886B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11  S..............................................................+19</w:t>
            </w:r>
          </w:p>
          <w:p w14:paraId="20823056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12  the quick brown fox jumps over the lazy dog....................205</w:t>
            </w:r>
          </w:p>
          <w:p w14:paraId="3D852750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</w:rPr>
              <w:t>13  U...............................................................21</w:t>
            </w:r>
          </w:p>
          <w:p w14:paraId="3841FA42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14  W...............................................................23</w:t>
            </w:r>
          </w:p>
          <w:p w14:paraId="562A99C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15  X...............................................................24</w:t>
            </w:r>
          </w:p>
          <w:p w14:paraId="356A6662" w14:textId="3B5A6566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16  Z...............................................................26</w:t>
            </w:r>
          </w:p>
        </w:tc>
      </w:tr>
      <w:tr w:rsidR="009B0EBD" w14:paraId="3B36E0F5" w14:textId="77777777" w:rsidTr="004C6839">
        <w:tc>
          <w:tcPr>
            <w:tcW w:w="9345" w:type="dxa"/>
            <w:gridSpan w:val="2"/>
          </w:tcPr>
          <w:p w14:paraId="7F13F1F9" w14:textId="7BDE30D6" w:rsidR="009B0EBD" w:rsidRPr="009B0EBD" w:rsidRDefault="009B0EBD" w:rsidP="009B0EBD">
            <w:pPr>
              <w:spacing w:line="259" w:lineRule="auto"/>
              <w:ind w:firstLine="0"/>
              <w:jc w:val="center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Далее вывод осуществляется в файл, поэтому в графа вывода пуста. Содержимое файлов приведено ниже</w:t>
            </w:r>
          </w:p>
        </w:tc>
      </w:tr>
      <w:tr w:rsidR="009B0EBD" w14:paraId="3E95922B" w14:textId="77777777" w:rsidTr="00323925">
        <w:tc>
          <w:tcPr>
            <w:tcW w:w="2830" w:type="dxa"/>
          </w:tcPr>
          <w:p w14:paraId="08468AC5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5</w:t>
            </w:r>
          </w:p>
          <w:p w14:paraId="5D8A864E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./files/out.txt</w:t>
            </w:r>
          </w:p>
          <w:p w14:paraId="629E61D0" w14:textId="264F478A" w:rsidR="009B0EBD" w:rsidRP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711B4792" w14:textId="77777777" w:rsidR="009B0EBD" w:rsidRPr="0004601A" w:rsidRDefault="009B0EBD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  <w:tr w:rsidR="009B0EBD" w14:paraId="1770765C" w14:textId="77777777" w:rsidTr="00323925">
        <w:tc>
          <w:tcPr>
            <w:tcW w:w="2830" w:type="dxa"/>
          </w:tcPr>
          <w:p w14:paraId="60ECECA6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6</w:t>
            </w:r>
          </w:p>
          <w:p w14:paraId="472AA4F4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./files/out.csv</w:t>
            </w:r>
          </w:p>
          <w:p w14:paraId="06CFB60D" w14:textId="4A06F62A" w:rsidR="009B0EBD" w:rsidRP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6987BD27" w14:textId="77777777" w:rsidR="009B0EBD" w:rsidRPr="0004601A" w:rsidRDefault="009B0EBD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  <w:tr w:rsidR="009B0EBD" w14:paraId="56FADE42" w14:textId="77777777" w:rsidTr="00323925">
        <w:tc>
          <w:tcPr>
            <w:tcW w:w="2830" w:type="dxa"/>
          </w:tcPr>
          <w:p w14:paraId="546A857F" w14:textId="712D811C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8</w:t>
            </w:r>
          </w:p>
        </w:tc>
        <w:tc>
          <w:tcPr>
            <w:tcW w:w="6515" w:type="dxa"/>
          </w:tcPr>
          <w:p w14:paraId="15902C29" w14:textId="77777777" w:rsidR="009B0EBD" w:rsidRPr="0004601A" w:rsidRDefault="009B0EBD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</w:tbl>
    <w:p w14:paraId="5C3E5088" w14:textId="77777777" w:rsidR="004662A0" w:rsidRDefault="004662A0" w:rsidP="00AA14D6">
      <w:pPr>
        <w:spacing w:line="259" w:lineRule="auto"/>
        <w:jc w:val="left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2A0" w:rsidRPr="000D2D50" w14:paraId="23BDD6D6" w14:textId="77777777" w:rsidTr="004662A0">
        <w:tc>
          <w:tcPr>
            <w:tcW w:w="9345" w:type="dxa"/>
          </w:tcPr>
          <w:p w14:paraId="6B3D24E8" w14:textId="53076D85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Файл «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./files/in.txt</w:t>
            </w:r>
            <w:r w:rsidRPr="000D2D50">
              <w:rPr>
                <w:rFonts w:ascii="Consolas" w:hAnsi="Consolas"/>
                <w:sz w:val="20"/>
                <w:szCs w:val="20"/>
              </w:rPr>
              <w:t>»</w:t>
            </w:r>
          </w:p>
        </w:tc>
      </w:tr>
      <w:tr w:rsidR="004662A0" w:rsidRPr="000D2D50" w14:paraId="0530D883" w14:textId="77777777" w:rsidTr="004662A0">
        <w:tc>
          <w:tcPr>
            <w:tcW w:w="9345" w:type="dxa"/>
          </w:tcPr>
          <w:p w14:paraId="18555B4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the quick brown fox jumps over the lazy dog</w:t>
            </w:r>
          </w:p>
          <w:p w14:paraId="1D9BAD01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-205</w:t>
            </w:r>
          </w:p>
          <w:p w14:paraId="7848BCA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U</w:t>
            </w:r>
          </w:p>
          <w:p w14:paraId="197A42D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21</w:t>
            </w:r>
          </w:p>
          <w:p w14:paraId="0262E270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Z</w:t>
            </w:r>
          </w:p>
          <w:p w14:paraId="26959C3C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t-2h6</w:t>
            </w:r>
          </w:p>
          <w:p w14:paraId="5497707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</w:p>
          <w:p w14:paraId="50C20DFF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1</w:t>
            </w:r>
          </w:p>
          <w:p w14:paraId="3F9FD324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W</w:t>
            </w:r>
          </w:p>
          <w:p w14:paraId="7173EE4E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2+3</w:t>
            </w:r>
          </w:p>
          <w:p w14:paraId="078A2B90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S</w:t>
            </w:r>
          </w:p>
          <w:p w14:paraId="5AB5E54A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g+19</w:t>
            </w:r>
          </w:p>
          <w:p w14:paraId="0F2A27A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G</w:t>
            </w:r>
          </w:p>
          <w:p w14:paraId="5F3F9DA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+g7</w:t>
            </w:r>
          </w:p>
          <w:p w14:paraId="2690497E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X</w:t>
            </w:r>
          </w:p>
          <w:p w14:paraId="44E7A1A4" w14:textId="3DBCCF4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24</w:t>
            </w:r>
          </w:p>
        </w:tc>
      </w:tr>
    </w:tbl>
    <w:p w14:paraId="3F77FB13" w14:textId="77777777" w:rsidR="000D2D50" w:rsidRDefault="000D2D50"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2A0" w:rsidRPr="000D2D50" w14:paraId="0F65BE05" w14:textId="77777777" w:rsidTr="004662A0">
        <w:tc>
          <w:tcPr>
            <w:tcW w:w="9345" w:type="dxa"/>
          </w:tcPr>
          <w:p w14:paraId="3DEEDB74" w14:textId="0F68B86E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lastRenderedPageBreak/>
              <w:t>Файл «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./files/contacts.csv</w:t>
            </w:r>
            <w:r w:rsidRPr="000D2D50">
              <w:rPr>
                <w:rFonts w:ascii="Consolas" w:hAnsi="Consolas"/>
                <w:sz w:val="20"/>
                <w:szCs w:val="20"/>
              </w:rPr>
              <w:t>»</w:t>
            </w:r>
          </w:p>
        </w:tc>
      </w:tr>
      <w:tr w:rsidR="004662A0" w:rsidRPr="000D2D50" w14:paraId="664BABDC" w14:textId="77777777" w:rsidTr="004662A0">
        <w:tc>
          <w:tcPr>
            <w:tcW w:w="9345" w:type="dxa"/>
          </w:tcPr>
          <w:p w14:paraId="6EACE02D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Name,Given Name,Additional Name,Family Name,Yomi Name,Given Name Yomi,Additional Name Yomi,Family Name Yomi,Name Prefix,Name Suffix,Initials,Nickname,Short Name,Maiden Name,Birthday,Gender,Location,Billing Information,Directory Server,Mileage,Occupation,Hobby,Sensitivity,Priority,Subject,Notes,Language,Photo,Group Membership,Phone 1 - Type,Phone 1 - Value,Organization 1 - Type,Organization 1 - Name,Organization 1 - Yomi Name,Organization 1 - Title,Organization 1 - Department,Organization 1 - Symbol,Organization 1 - Location,Organization 1 - Job Description</w:t>
            </w:r>
          </w:p>
          <w:p w14:paraId="79210E5D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Анна Иоанновна,Анна,Иоанновна,,,,,,,,,,,,,,,,,,,,,,,,,,Для теста ::: * myContacts,,+7 1693 00 00 04,,,,Императрица и Самодержица Всероссийская,,,,</w:t>
            </w:r>
          </w:p>
          <w:p w14:paraId="0430F4E8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Екатерина I,Екатерина I,,,,,,,,,,,,,,,,,,,,,,,,,,,Для теста ::: * myContacts,,+7 1684 00 00 02,,,,Императрица и Самодержица Всероссийская,,,,</w:t>
            </w:r>
          </w:p>
          <w:p w14:paraId="65302A24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Екатерина II Великая,Екатерина II,,,,,,,,Великая,,,,,,,,,,,,,,,,,,,Для теста ::: * myContacts,,+7 1729 00 00 08,,,,Императрица и Самодержица Всероссийская,,,,</w:t>
            </w:r>
          </w:p>
          <w:p w14:paraId="03CD9A5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Елизавета Петровна,Елизавета,Петровна,,,,,,,,,,,,,,,,,,,,,,,,,,Для теста ::: * myContacts,,+7 1709 00 00 06,,,,Императрица и Самодержица Всероссийская,,,,</w:t>
            </w:r>
          </w:p>
          <w:p w14:paraId="01A5FD3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Иван VI,Иван VI,,,,,,,,,,,,,,,,,,,,,,,,,,,Для теста ::: * myContacts,,+7 1740 00 00 05,,,,Император и Самодержец Всероссийский,,,,</w:t>
            </w:r>
          </w:p>
          <w:p w14:paraId="57EF7D5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Петр I Великий,Петр I,,,,,,,,Великий,,,,,,,,,,,,,,,,,,,Для теста ::: * myContacts,,+7 1672 00 00 01,,,,1-й Император и Самодержец Всероссийский,,,,</w:t>
            </w:r>
          </w:p>
          <w:p w14:paraId="19A78CEE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Петр II,Петр II,,,,,,,,,,,,,,,,,,,,,,,,,,,Для теста ::: * myContacts,,+7 1715 00 00 03,,,,Император и Самодержец Всероссийский,,,,</w:t>
            </w:r>
          </w:p>
          <w:p w14:paraId="4D37873A" w14:textId="4BD6591B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Петр III,Петр III,,,,,,,,,,,,,,,,,,,,,,,,,,,Для теста ::: * myContacts,,+7 1728 00 00 07,,,,Император и Самодержец Всероссийский,,,,</w:t>
            </w:r>
          </w:p>
        </w:tc>
      </w:tr>
      <w:tr w:rsidR="004662A0" w:rsidRPr="000D2D50" w14:paraId="114877C8" w14:textId="77777777" w:rsidTr="004662A0">
        <w:tc>
          <w:tcPr>
            <w:tcW w:w="9345" w:type="dxa"/>
          </w:tcPr>
          <w:p w14:paraId="000D176E" w14:textId="410C501C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Файл «./files/out.txt»</w:t>
            </w:r>
          </w:p>
        </w:tc>
      </w:tr>
      <w:tr w:rsidR="004662A0" w:rsidRPr="000D2D50" w14:paraId="2D10FDB2" w14:textId="77777777" w:rsidTr="004662A0">
        <w:tc>
          <w:tcPr>
            <w:tcW w:w="9345" w:type="dxa"/>
          </w:tcPr>
          <w:p w14:paraId="5A90410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#    name                                                       number </w:t>
            </w:r>
          </w:p>
          <w:p w14:paraId="6B1ACFB4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   Анна Иоанновна........................................+71693000004</w:t>
            </w:r>
          </w:p>
          <w:p w14:paraId="7E9F0E6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2   Екатерина I...........................................+71684000002</w:t>
            </w:r>
          </w:p>
          <w:p w14:paraId="36F82903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3   Екатерина II Великая..................................+71729000008</w:t>
            </w:r>
          </w:p>
          <w:p w14:paraId="694A165A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4   Елизавета Петровна....................................+71709000006</w:t>
            </w:r>
          </w:p>
          <w:p w14:paraId="5A4878B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5   Иван VI...............................................+71740000005</w:t>
            </w:r>
          </w:p>
          <w:p w14:paraId="294C3EFB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6   Петр I Великий........................................+71672000001</w:t>
            </w:r>
          </w:p>
          <w:p w14:paraId="6D18DAA1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7   Петр II...............................................+71715000003</w:t>
            </w:r>
          </w:p>
          <w:p w14:paraId="6D883C36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8   Петр III..............................................+71728000007</w:t>
            </w:r>
          </w:p>
          <w:p w14:paraId="1E7AC8D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9   A................................................................1</w:t>
            </w:r>
          </w:p>
          <w:p w14:paraId="6777EF9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10  G...............................................................+7</w:t>
            </w:r>
          </w:p>
          <w:p w14:paraId="7F2F6DFC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11  S..............................................................+19</w:t>
            </w:r>
          </w:p>
          <w:p w14:paraId="599B5F98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12  the quick brown fox jumps over the lazy dog....................205</w:t>
            </w:r>
          </w:p>
          <w:p w14:paraId="38AF3E9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D2D50">
              <w:rPr>
                <w:rFonts w:ascii="Consolas" w:hAnsi="Consolas"/>
                <w:sz w:val="20"/>
                <w:szCs w:val="20"/>
              </w:rPr>
              <w:t>13  U...............................................................21</w:t>
            </w:r>
          </w:p>
          <w:p w14:paraId="3600B75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14  W...............................................................23</w:t>
            </w:r>
          </w:p>
          <w:p w14:paraId="54865CF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15  X...............................................................24</w:t>
            </w:r>
          </w:p>
          <w:p w14:paraId="2427FC91" w14:textId="41A88FAC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16  Z...............................................................26</w:t>
            </w:r>
          </w:p>
        </w:tc>
      </w:tr>
    </w:tbl>
    <w:p w14:paraId="71BDD3D9" w14:textId="7BAB39A0" w:rsidR="000D2D50" w:rsidRDefault="000D2D50">
      <w:r>
        <w:t>Программа корректно обрабатывает команды и данные введенные пользователем</w:t>
      </w:r>
      <w:r w:rsidR="00EE290E">
        <w:t>, сервис</w:t>
      </w:r>
      <w:r w:rsidR="00EE290E" w:rsidRPr="00EE290E">
        <w:t xml:space="preserve"> </w:t>
      </w:r>
      <w:r w:rsidR="00EE290E">
        <w:rPr>
          <w:lang w:val="en-US"/>
        </w:rPr>
        <w:t>Google</w:t>
      </w:r>
      <w:r w:rsidR="00EE290E" w:rsidRPr="00EE290E">
        <w:t xml:space="preserve"> </w:t>
      </w:r>
      <w:r w:rsidR="00EE290E">
        <w:rPr>
          <w:lang w:val="en-US"/>
        </w:rPr>
        <w:t>contacts</w:t>
      </w:r>
      <w:r w:rsidR="00EE290E" w:rsidRPr="00EE290E">
        <w:t xml:space="preserve"> </w:t>
      </w:r>
      <w:r w:rsidR="00EE290E">
        <w:t>успешно импортирует контакты из файла</w:t>
      </w:r>
      <w:r w:rsidR="00EE290E" w:rsidRPr="00EE290E">
        <w:t xml:space="preserve"> </w:t>
      </w:r>
      <w:r w:rsidR="00EE290E">
        <w:rPr>
          <w:lang w:val="en-US"/>
        </w:rPr>
        <w:t>out</w:t>
      </w:r>
      <w:r w:rsidR="00EE290E" w:rsidRPr="00EE290E">
        <w:t>.</w:t>
      </w:r>
      <w:r w:rsidR="00EE290E">
        <w:rPr>
          <w:lang w:val="en-US"/>
        </w:rPr>
        <w:t>csv</w:t>
      </w: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2A0" w:rsidRPr="000D2D50" w14:paraId="016F13DE" w14:textId="77777777" w:rsidTr="004662A0">
        <w:tc>
          <w:tcPr>
            <w:tcW w:w="9345" w:type="dxa"/>
          </w:tcPr>
          <w:p w14:paraId="7FE14DB5" w14:textId="78E7DAB2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lastRenderedPageBreak/>
              <w:t>Файл «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./files/out.csv</w:t>
            </w:r>
            <w:r w:rsidRPr="000D2D50">
              <w:rPr>
                <w:rFonts w:ascii="Consolas" w:hAnsi="Consolas"/>
                <w:sz w:val="20"/>
                <w:szCs w:val="20"/>
              </w:rPr>
              <w:t>»</w:t>
            </w:r>
          </w:p>
        </w:tc>
      </w:tr>
      <w:tr w:rsidR="004662A0" w:rsidRPr="000D2D50" w14:paraId="1895C58C" w14:textId="77777777" w:rsidTr="004662A0">
        <w:tc>
          <w:tcPr>
            <w:tcW w:w="9345" w:type="dxa"/>
          </w:tcPr>
          <w:p w14:paraId="72FD8369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Name</w:t>
            </w:r>
            <w:r w:rsidRPr="00835339">
              <w:rPr>
                <w:rFonts w:ascii="Consolas" w:hAnsi="Consolas"/>
                <w:sz w:val="20"/>
                <w:szCs w:val="20"/>
              </w:rPr>
              <w:t>,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Phone</w:t>
            </w:r>
          </w:p>
          <w:p w14:paraId="02A7408B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>"Анна Иоанновна",+71693000004</w:t>
            </w:r>
          </w:p>
          <w:p w14:paraId="6563CF76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"Екатерина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r w:rsidRPr="00835339">
              <w:rPr>
                <w:rFonts w:ascii="Consolas" w:hAnsi="Consolas"/>
                <w:sz w:val="20"/>
                <w:szCs w:val="20"/>
              </w:rPr>
              <w:t>",+71684000002</w:t>
            </w:r>
          </w:p>
          <w:p w14:paraId="411AE033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"Екатерина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II</w:t>
            </w:r>
            <w:r w:rsidRPr="00835339">
              <w:rPr>
                <w:rFonts w:ascii="Consolas" w:hAnsi="Consolas"/>
                <w:sz w:val="20"/>
                <w:szCs w:val="20"/>
              </w:rPr>
              <w:t xml:space="preserve"> Великая",+71729000008</w:t>
            </w:r>
          </w:p>
          <w:p w14:paraId="3F17D873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>"Елизавета Петровна",+71709000006</w:t>
            </w:r>
          </w:p>
          <w:p w14:paraId="10D7780A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"Иван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VI</w:t>
            </w:r>
            <w:r w:rsidRPr="00835339">
              <w:rPr>
                <w:rFonts w:ascii="Consolas" w:hAnsi="Consolas"/>
                <w:sz w:val="20"/>
                <w:szCs w:val="20"/>
              </w:rPr>
              <w:t>",+71740000005</w:t>
            </w:r>
          </w:p>
          <w:p w14:paraId="3524DD51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"Петр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r w:rsidRPr="00835339">
              <w:rPr>
                <w:rFonts w:ascii="Consolas" w:hAnsi="Consolas"/>
                <w:sz w:val="20"/>
                <w:szCs w:val="20"/>
              </w:rPr>
              <w:t xml:space="preserve"> Великий",+71672000001</w:t>
            </w:r>
          </w:p>
          <w:p w14:paraId="624B436A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"Петр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II</w:t>
            </w:r>
            <w:r w:rsidRPr="00835339">
              <w:rPr>
                <w:rFonts w:ascii="Consolas" w:hAnsi="Consolas"/>
                <w:sz w:val="20"/>
                <w:szCs w:val="20"/>
              </w:rPr>
              <w:t>",+71715000003</w:t>
            </w:r>
          </w:p>
          <w:p w14:paraId="7C663549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"Петр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III</w:t>
            </w:r>
            <w:r w:rsidRPr="00835339">
              <w:rPr>
                <w:rFonts w:ascii="Consolas" w:hAnsi="Consolas"/>
                <w:sz w:val="20"/>
                <w:szCs w:val="20"/>
              </w:rPr>
              <w:t>",+71728000007</w:t>
            </w:r>
          </w:p>
          <w:p w14:paraId="7817346B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>"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35339">
              <w:rPr>
                <w:rFonts w:ascii="Consolas" w:hAnsi="Consolas"/>
                <w:sz w:val="20"/>
                <w:szCs w:val="20"/>
              </w:rPr>
              <w:t>",1</w:t>
            </w:r>
          </w:p>
          <w:p w14:paraId="2D42D34D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"G",+7</w:t>
            </w:r>
          </w:p>
          <w:p w14:paraId="77B0F022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"S",+19</w:t>
            </w:r>
          </w:p>
          <w:p w14:paraId="59F94D46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"the quick brown fox jumps over the lazy dog",205</w:t>
            </w:r>
          </w:p>
          <w:p w14:paraId="4C165942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"U",21</w:t>
            </w:r>
          </w:p>
          <w:p w14:paraId="106B2939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"W",23</w:t>
            </w:r>
          </w:p>
          <w:p w14:paraId="7A1926ED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"X",24</w:t>
            </w:r>
          </w:p>
          <w:p w14:paraId="1D59C98C" w14:textId="31F74D48" w:rsidR="004662A0" w:rsidRPr="000D2D50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"Z",26</w:t>
            </w:r>
          </w:p>
        </w:tc>
      </w:tr>
    </w:tbl>
    <w:p w14:paraId="5286B613" w14:textId="77777777" w:rsidR="00F5694F" w:rsidRDefault="00F5694F" w:rsidP="00AA14D6">
      <w:pPr>
        <w:spacing w:line="259" w:lineRule="auto"/>
        <w:jc w:val="left"/>
      </w:pPr>
      <w:r>
        <w:t xml:space="preserve">Файл </w:t>
      </w:r>
      <w:r>
        <w:rPr>
          <w:lang w:val="en-US"/>
        </w:rPr>
        <w:t>out</w:t>
      </w:r>
      <w:r w:rsidRPr="00F5694F">
        <w:t>.</w:t>
      </w:r>
      <w:r>
        <w:rPr>
          <w:lang w:val="en-US"/>
        </w:rPr>
        <w:t>csv</w:t>
      </w:r>
      <w:r>
        <w:t xml:space="preserve"> был в сервис </w:t>
      </w:r>
      <w:r>
        <w:rPr>
          <w:lang w:val="en-US"/>
        </w:rPr>
        <w:t>Google</w:t>
      </w:r>
      <w:r w:rsidRPr="00F5694F">
        <w:t xml:space="preserve"> </w:t>
      </w:r>
      <w:r>
        <w:t>Контакты, где был корректно обработан:</w:t>
      </w:r>
    </w:p>
    <w:p w14:paraId="68346497" w14:textId="6726151F" w:rsidR="00D27944" w:rsidRPr="00AA14D6" w:rsidRDefault="00F5694F" w:rsidP="00AA14D6">
      <w:pPr>
        <w:spacing w:line="259" w:lineRule="auto"/>
        <w:jc w:val="left"/>
        <w:rPr>
          <w:rFonts w:eastAsiaTheme="majorEastAsia" w:cstheme="majorBidi"/>
          <w:b/>
          <w:caps/>
          <w:sz w:val="32"/>
          <w:szCs w:val="32"/>
        </w:rPr>
      </w:pPr>
      <w:r w:rsidRPr="00F5694F">
        <w:rPr>
          <w:noProof/>
        </w:rPr>
        <w:drawing>
          <wp:inline distT="0" distB="0" distL="0" distR="0" wp14:anchorId="3B053BCA" wp14:editId="65AC4B86">
            <wp:extent cx="5555673" cy="3124955"/>
            <wp:effectExtent l="0" t="0" r="698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8735" cy="31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944">
        <w:br w:type="page"/>
      </w:r>
    </w:p>
    <w:p w14:paraId="3D03F0CA" w14:textId="1DDA413A" w:rsidR="00D27944" w:rsidRDefault="00C67A60" w:rsidP="00D27944">
      <w:pPr>
        <w:pStyle w:val="1"/>
      </w:pPr>
      <w:bookmarkStart w:id="14" w:name="_Toc86833450"/>
      <w:r>
        <w:lastRenderedPageBreak/>
        <w:t>Результаты</w:t>
      </w:r>
      <w:bookmarkEnd w:id="14"/>
    </w:p>
    <w:p w14:paraId="590516F9" w14:textId="7DA66F78" w:rsidR="00F5694F" w:rsidRDefault="00F5694F" w:rsidP="00F5694F">
      <w:r>
        <w:t>Созданная программа</w:t>
      </w:r>
    </w:p>
    <w:p w14:paraId="750F5875" w14:textId="3855A4A9" w:rsidR="00F5694F" w:rsidRDefault="00F5694F" w:rsidP="00F5694F">
      <w:pPr>
        <w:pStyle w:val="ae"/>
        <w:numPr>
          <w:ilvl w:val="0"/>
          <w:numId w:val="3"/>
        </w:numPr>
      </w:pPr>
      <w:r>
        <w:t xml:space="preserve">Работает на операционных системах </w:t>
      </w:r>
      <w:r>
        <w:rPr>
          <w:lang w:val="en-US"/>
        </w:rPr>
        <w:t>MS</w:t>
      </w:r>
      <w:r w:rsidRPr="00F5694F">
        <w:t xml:space="preserve"> </w:t>
      </w:r>
      <w:r>
        <w:rPr>
          <w:lang w:val="en-US"/>
        </w:rPr>
        <w:t>Windows</w:t>
      </w:r>
      <w:r w:rsidRPr="00F5694F">
        <w:t xml:space="preserve"> </w:t>
      </w:r>
      <w:r>
        <w:t>7 и выше</w:t>
      </w:r>
    </w:p>
    <w:p w14:paraId="7ECF4BEC" w14:textId="7C79B0AD" w:rsidR="00F5694F" w:rsidRDefault="00F5694F" w:rsidP="00F5694F">
      <w:pPr>
        <w:pStyle w:val="ae"/>
        <w:numPr>
          <w:ilvl w:val="0"/>
          <w:numId w:val="3"/>
        </w:numPr>
      </w:pPr>
      <w:r>
        <w:t>Является консольным приложением</w:t>
      </w:r>
    </w:p>
    <w:p w14:paraId="637BE5D1" w14:textId="60B8F8A5" w:rsidR="00F5694F" w:rsidRDefault="00F5694F" w:rsidP="00F5694F">
      <w:pPr>
        <w:pStyle w:val="ae"/>
        <w:numPr>
          <w:ilvl w:val="0"/>
          <w:numId w:val="3"/>
        </w:numPr>
      </w:pPr>
      <w:r>
        <w:t xml:space="preserve">Запускается при запуске файла </w:t>
      </w:r>
      <w:r w:rsidR="00B37E31">
        <w:rPr>
          <w:lang w:val="en-US"/>
        </w:rPr>
        <w:t>phonebook</w:t>
      </w:r>
      <w:r w:rsidR="00B37E31" w:rsidRPr="00B37E31">
        <w:t>_</w:t>
      </w:r>
      <w:r w:rsidR="00B37E31">
        <w:rPr>
          <w:lang w:val="en-US"/>
        </w:rPr>
        <w:t>app</w:t>
      </w:r>
      <w:r w:rsidR="00B37E31" w:rsidRPr="00B37E31">
        <w:t>.</w:t>
      </w:r>
      <w:commentRangeStart w:id="15"/>
      <w:r w:rsidR="00B37E31">
        <w:rPr>
          <w:lang w:val="en-US"/>
        </w:rPr>
        <w:t>exe</w:t>
      </w:r>
      <w:commentRangeEnd w:id="15"/>
      <w:r w:rsidR="00574D15">
        <w:rPr>
          <w:rStyle w:val="af"/>
        </w:rPr>
        <w:commentReference w:id="15"/>
      </w:r>
      <w:r w:rsidR="00B37E31">
        <w:t>, занимающего 54 кб дискового пространства</w:t>
      </w:r>
    </w:p>
    <w:p w14:paraId="3327BF30" w14:textId="1136D9E7" w:rsidR="00B37E31" w:rsidRDefault="00B37E31" w:rsidP="00F5694F">
      <w:pPr>
        <w:pStyle w:val="ae"/>
        <w:numPr>
          <w:ilvl w:val="0"/>
          <w:numId w:val="3"/>
        </w:numPr>
      </w:pPr>
      <w:r>
        <w:t xml:space="preserve">Принимает данные контактов с клавиатуры и из файла в кодировке 1251 с исправлением опечаток в номерах, а также импортирует номера из файлов формата </w:t>
      </w:r>
      <w:r>
        <w:rPr>
          <w:lang w:val="en-US"/>
        </w:rPr>
        <w:t>Google</w:t>
      </w:r>
      <w:r w:rsidRPr="00B37E31">
        <w:t xml:space="preserve"> </w:t>
      </w:r>
      <w:r>
        <w:rPr>
          <w:lang w:val="en-US"/>
        </w:rPr>
        <w:t>csv</w:t>
      </w:r>
      <w:r>
        <w:t xml:space="preserve"> без ограничений на длину имени и количество записей (за исключением ограничений, обуславливаемых оборудованием конкретной машины) и длиной имени не превосходящей 15 цифр.</w:t>
      </w:r>
    </w:p>
    <w:p w14:paraId="1219B791" w14:textId="057491C7" w:rsidR="00CA18CA" w:rsidRDefault="00CA18CA" w:rsidP="00CA18CA">
      <w:pPr>
        <w:pStyle w:val="ae"/>
        <w:numPr>
          <w:ilvl w:val="0"/>
          <w:numId w:val="3"/>
        </w:numPr>
      </w:pPr>
      <w:r>
        <w:t>Успешно справилась с контрольной задачей</w:t>
      </w:r>
    </w:p>
    <w:p w14:paraId="640920A2" w14:textId="466DDF29" w:rsidR="00CA18CA" w:rsidRDefault="00CA18CA" w:rsidP="00CA18CA">
      <w:pPr>
        <w:pStyle w:val="ae"/>
        <w:numPr>
          <w:ilvl w:val="0"/>
          <w:numId w:val="3"/>
        </w:numPr>
      </w:pPr>
      <w:r>
        <w:t>Обладает следующими достоинствами:</w:t>
      </w:r>
    </w:p>
    <w:p w14:paraId="001711B3" w14:textId="03A380C6" w:rsidR="00CA18CA" w:rsidRDefault="00CA18CA" w:rsidP="00CA18CA">
      <w:pPr>
        <w:pStyle w:val="ae"/>
        <w:numPr>
          <w:ilvl w:val="1"/>
          <w:numId w:val="3"/>
        </w:numPr>
      </w:pPr>
      <w:r>
        <w:t>Русскоязычный интерфейс</w:t>
      </w:r>
    </w:p>
    <w:p w14:paraId="328FE2A1" w14:textId="5A6FF2DC" w:rsidR="00CA18CA" w:rsidRDefault="00CA18CA" w:rsidP="00CA18CA">
      <w:pPr>
        <w:pStyle w:val="ae"/>
        <w:numPr>
          <w:ilvl w:val="1"/>
          <w:numId w:val="3"/>
        </w:numPr>
      </w:pPr>
      <w:r>
        <w:t>Удобный выбор пунктов меню</w:t>
      </w:r>
    </w:p>
    <w:p w14:paraId="3D27A8BF" w14:textId="6C4E9DB3" w:rsidR="00CA18CA" w:rsidRDefault="00CA18CA" w:rsidP="00CA18CA">
      <w:pPr>
        <w:pStyle w:val="ae"/>
        <w:numPr>
          <w:ilvl w:val="1"/>
          <w:numId w:val="3"/>
        </w:numPr>
      </w:pPr>
      <w:r>
        <w:t xml:space="preserve">Возможность объединить данные контактов из разных источников (файл, </w:t>
      </w:r>
      <w:r>
        <w:rPr>
          <w:lang w:val="en-US"/>
        </w:rPr>
        <w:t>csv</w:t>
      </w:r>
      <w:r>
        <w:t xml:space="preserve"> файл, ввод с клавиатуры) и  повтора ввода из источника</w:t>
      </w:r>
    </w:p>
    <w:p w14:paraId="1F04C1A2" w14:textId="2949EE5E" w:rsidR="00CA18CA" w:rsidRDefault="00CA18CA" w:rsidP="00CA18CA">
      <w:pPr>
        <w:pStyle w:val="ae"/>
        <w:numPr>
          <w:ilvl w:val="1"/>
          <w:numId w:val="3"/>
        </w:numPr>
      </w:pPr>
      <w:r>
        <w:t>Возможность изменять полученные от пользователя данные во время исполнения (номер, имя контакта, исключение контакта из телефонной книги)</w:t>
      </w:r>
    </w:p>
    <w:p w14:paraId="144A459F" w14:textId="21114580" w:rsidR="00CA18CA" w:rsidRDefault="00CA18CA" w:rsidP="00CA18CA">
      <w:pPr>
        <w:pStyle w:val="ae"/>
        <w:numPr>
          <w:ilvl w:val="1"/>
          <w:numId w:val="3"/>
        </w:numPr>
      </w:pPr>
      <w:r>
        <w:t xml:space="preserve">Возможность импорта контактов из файла формата </w:t>
      </w:r>
      <w:r>
        <w:rPr>
          <w:lang w:val="en-US"/>
        </w:rPr>
        <w:t>Google</w:t>
      </w:r>
      <w:r w:rsidRPr="00CA18CA">
        <w:t xml:space="preserve"> </w:t>
      </w:r>
      <w:r>
        <w:rPr>
          <w:lang w:val="en-US"/>
        </w:rPr>
        <w:t>csv</w:t>
      </w:r>
      <w:r>
        <w:t xml:space="preserve">, который используется сервисом </w:t>
      </w:r>
      <w:r>
        <w:rPr>
          <w:lang w:val="en-US"/>
        </w:rPr>
        <w:t>Google</w:t>
      </w:r>
      <w:r w:rsidRPr="00CA18CA">
        <w:t xml:space="preserve"> </w:t>
      </w:r>
      <w:r>
        <w:t xml:space="preserve">Контакты, поддерживаемым большинством устройств с операционной </w:t>
      </w:r>
      <w:r>
        <w:rPr>
          <w:lang w:val="en-US"/>
        </w:rPr>
        <w:t>Android</w:t>
      </w:r>
      <w:r w:rsidRPr="00CA18CA">
        <w:t xml:space="preserve"> 7+</w:t>
      </w:r>
    </w:p>
    <w:p w14:paraId="2EA3FD9E" w14:textId="7C48ED54" w:rsidR="003B6AF1" w:rsidRDefault="00CA18CA" w:rsidP="00CA18CA">
      <w:pPr>
        <w:pStyle w:val="ae"/>
        <w:numPr>
          <w:ilvl w:val="1"/>
          <w:numId w:val="3"/>
        </w:numPr>
      </w:pPr>
      <w:r>
        <w:t>Возможность экспорта контактов</w:t>
      </w:r>
      <w:r w:rsidR="00DE677B">
        <w:t xml:space="preserve"> в формате поддерживаемом сервисом </w:t>
      </w:r>
      <w:r w:rsidR="00DE677B">
        <w:rPr>
          <w:lang w:val="en-US"/>
        </w:rPr>
        <w:t>Google</w:t>
      </w:r>
      <w:r w:rsidR="00DE677B">
        <w:t xml:space="preserve"> Контакты</w:t>
      </w:r>
    </w:p>
    <w:p w14:paraId="1F221575" w14:textId="57DD11CC" w:rsidR="00925594" w:rsidRDefault="003B6AF1" w:rsidP="003B6AF1">
      <w:pPr>
        <w:pStyle w:val="ae"/>
        <w:numPr>
          <w:ilvl w:val="0"/>
          <w:numId w:val="4"/>
        </w:numPr>
        <w:spacing w:line="259" w:lineRule="auto"/>
        <w:contextualSpacing w:val="0"/>
        <w:jc w:val="left"/>
      </w:pPr>
      <w:r>
        <w:br w:type="page"/>
      </w:r>
      <w:r w:rsidR="00925594">
        <w:lastRenderedPageBreak/>
        <w:t>Обладает следующими недостатками:</w:t>
      </w:r>
    </w:p>
    <w:p w14:paraId="43B740BC" w14:textId="77777777" w:rsidR="00925594" w:rsidRDefault="00925594" w:rsidP="003B6AF1">
      <w:pPr>
        <w:pStyle w:val="ae"/>
        <w:numPr>
          <w:ilvl w:val="1"/>
          <w:numId w:val="4"/>
        </w:numPr>
      </w:pPr>
      <w:r>
        <w:t>Небезопасный ввод из файла (возможны ошибки при неправильном формате файла)</w:t>
      </w:r>
    </w:p>
    <w:p w14:paraId="3D5F74E2" w14:textId="4A7F9B0C" w:rsidR="00493117" w:rsidRPr="00493117" w:rsidRDefault="00925594" w:rsidP="003B6AF1">
      <w:pPr>
        <w:pStyle w:val="ae"/>
        <w:numPr>
          <w:ilvl w:val="1"/>
          <w:numId w:val="4"/>
        </w:numPr>
      </w:pPr>
      <w:r>
        <w:t>Поддержка только одной кодовой страницы (1251)</w:t>
      </w:r>
    </w:p>
    <w:sectPr w:rsidR="00493117" w:rsidRPr="00493117" w:rsidSect="00046141">
      <w:footerReference w:type="default" r:id="rId32"/>
      <w:footerReference w:type="first" r:id="rId3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Ivan Sitnikov" w:date="2021-12-15T13:13:00Z" w:initials="ИС">
    <w:p w14:paraId="64E0154C" w14:textId="3D320982" w:rsidR="008A63CA" w:rsidRPr="00337E44" w:rsidRDefault="008A63CA">
      <w:pPr>
        <w:pStyle w:val="af0"/>
        <w:rPr>
          <w:lang w:val="en-US"/>
        </w:rPr>
      </w:pPr>
      <w:r>
        <w:rPr>
          <w:rStyle w:val="af"/>
        </w:rPr>
        <w:annotationRef/>
      </w:r>
      <w:r>
        <w:t xml:space="preserve">добавьте про сортировку </w:t>
      </w:r>
      <w:r w:rsidR="0012066D">
        <w:t>–</w:t>
      </w:r>
      <w:r>
        <w:t xml:space="preserve"> </w:t>
      </w:r>
      <w:r w:rsidR="0012066D">
        <w:t>поиск  с несортированным массивом работать не будет</w:t>
      </w:r>
    </w:p>
  </w:comment>
  <w:comment w:id="5" w:author="Ivan Sitnikov" w:date="2021-12-15T13:27:00Z" w:initials="ИС">
    <w:p w14:paraId="41AF6809" w14:textId="2BE349F9" w:rsidR="00337E44" w:rsidRPr="00E67FBF" w:rsidRDefault="00337E44">
      <w:pPr>
        <w:pStyle w:val="af0"/>
      </w:pPr>
      <w:r>
        <w:rPr>
          <w:rStyle w:val="af"/>
        </w:rPr>
        <w:annotationRef/>
      </w:r>
      <w:r w:rsidR="00170B75">
        <w:t xml:space="preserve">для чтения </w:t>
      </w:r>
      <w:r w:rsidR="00170B75">
        <w:rPr>
          <w:lang w:val="en-US"/>
        </w:rPr>
        <w:t>CSV</w:t>
      </w:r>
      <w:r w:rsidR="007C7724" w:rsidRPr="007C7724">
        <w:t xml:space="preserve"> </w:t>
      </w:r>
      <w:r w:rsidR="007C7724">
        <w:t xml:space="preserve">удобно использовать Си функцию </w:t>
      </w:r>
      <w:r w:rsidR="00E67FBF">
        <w:rPr>
          <w:lang w:val="en-US"/>
        </w:rPr>
        <w:t>strtok</w:t>
      </w:r>
      <w:r w:rsidR="00E67FBF">
        <w:t xml:space="preserve"> </w:t>
      </w:r>
      <w:r w:rsidR="00E67FBF" w:rsidRPr="00E67FBF">
        <w:t>https://docs.microsoft.com/en-us/cpp/c-runtime-library/reference/strtok-strtok-l-wcstok-wcstok-l-mbstok-mbstok-l?view=msvc-170</w:t>
      </w:r>
    </w:p>
  </w:comment>
  <w:comment w:id="7" w:author="Ivan Sitnikov" w:date="2021-12-15T13:33:00Z" w:initials="ИС">
    <w:p w14:paraId="41685D7F" w14:textId="6546C996" w:rsidR="001E5FA7" w:rsidRDefault="001E5FA7">
      <w:pPr>
        <w:pStyle w:val="af0"/>
      </w:pPr>
      <w:r>
        <w:rPr>
          <w:rStyle w:val="af"/>
        </w:rPr>
        <w:annotationRef/>
      </w:r>
      <w:r w:rsidR="00227064">
        <w:t>добавьте про стандартные классы</w:t>
      </w:r>
    </w:p>
  </w:comment>
  <w:comment w:id="10" w:author="Ivan Sitnikov" w:date="2021-12-15T13:33:00Z" w:initials="ИС">
    <w:p w14:paraId="414EDC9C" w14:textId="1F1659CB" w:rsidR="00E852A5" w:rsidRDefault="00E852A5">
      <w:pPr>
        <w:pStyle w:val="af0"/>
      </w:pPr>
      <w:r>
        <w:rPr>
          <w:rStyle w:val="af"/>
        </w:rPr>
        <w:annotationRef/>
      </w:r>
      <w:r>
        <w:t>путь?</w:t>
      </w:r>
    </w:p>
  </w:comment>
  <w:comment w:id="15" w:author="Ivan Sitnikov" w:date="2021-12-15T13:53:00Z" w:initials="ИС">
    <w:p w14:paraId="5CD98115" w14:textId="5AB8AE69" w:rsidR="00574D15" w:rsidRDefault="00574D15">
      <w:pPr>
        <w:pStyle w:val="af0"/>
      </w:pPr>
      <w:r>
        <w:rPr>
          <w:rStyle w:val="af"/>
        </w:rPr>
        <w:annotationRef/>
      </w:r>
      <w:r>
        <w:t>путь?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E0154C" w15:done="0"/>
  <w15:commentEx w15:paraId="41AF6809" w15:done="0"/>
  <w15:commentEx w15:paraId="41685D7F" w15:done="0"/>
  <w15:commentEx w15:paraId="414EDC9C" w15:done="0"/>
  <w15:commentEx w15:paraId="5CD981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4686B" w16cex:dateUtc="2021-12-15T10:13:00Z"/>
  <w16cex:commentExtensible w16cex:durableId="25646BC4" w16cex:dateUtc="2021-12-15T10:27:00Z"/>
  <w16cex:commentExtensible w16cex:durableId="25646D16" w16cex:dateUtc="2021-12-15T10:33:00Z"/>
  <w16cex:commentExtensible w16cex:durableId="25646D36" w16cex:dateUtc="2021-12-15T10:33:00Z"/>
  <w16cex:commentExtensible w16cex:durableId="256471D3" w16cex:dateUtc="2021-12-15T1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E0154C" w16cid:durableId="2564686B"/>
  <w16cid:commentId w16cid:paraId="41AF6809" w16cid:durableId="25646BC4"/>
  <w16cid:commentId w16cid:paraId="41685D7F" w16cid:durableId="25646D16"/>
  <w16cid:commentId w16cid:paraId="414EDC9C" w16cid:durableId="25646D36"/>
  <w16cid:commentId w16cid:paraId="5CD98115" w16cid:durableId="256471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078B1" w14:textId="77777777" w:rsidR="00B66ABD" w:rsidRDefault="00B66ABD" w:rsidP="00C6358B">
      <w:pPr>
        <w:spacing w:after="0" w:line="240" w:lineRule="auto"/>
      </w:pPr>
      <w:r>
        <w:separator/>
      </w:r>
    </w:p>
    <w:p w14:paraId="3612F12C" w14:textId="77777777" w:rsidR="00B66ABD" w:rsidRDefault="00B66ABD"/>
  </w:endnote>
  <w:endnote w:type="continuationSeparator" w:id="0">
    <w:p w14:paraId="13337D50" w14:textId="77777777" w:rsidR="00B66ABD" w:rsidRDefault="00B66ABD" w:rsidP="00C6358B">
      <w:pPr>
        <w:spacing w:after="0" w:line="240" w:lineRule="auto"/>
      </w:pPr>
      <w:r>
        <w:continuationSeparator/>
      </w:r>
    </w:p>
    <w:p w14:paraId="395B1172" w14:textId="77777777" w:rsidR="00B66ABD" w:rsidRDefault="00B66A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1555782"/>
      <w:docPartObj>
        <w:docPartGallery w:val="Page Numbers (Bottom of Page)"/>
        <w:docPartUnique/>
      </w:docPartObj>
    </w:sdtPr>
    <w:sdtEndPr/>
    <w:sdtContent>
      <w:p w14:paraId="30D08C74" w14:textId="77777777" w:rsidR="00462159" w:rsidRDefault="006A69AA" w:rsidP="0018288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F53AF" w14:textId="77777777" w:rsidR="0018288E" w:rsidRDefault="0018288E" w:rsidP="004B789A">
    <w:pPr>
      <w:pStyle w:val="a5"/>
      <w:ind w:firstLine="0"/>
      <w:jc w:val="center"/>
    </w:pPr>
    <w:r>
      <w:t>Санкт-Петербург</w:t>
    </w:r>
    <w: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4083D" w14:textId="77777777" w:rsidR="00B66ABD" w:rsidRDefault="00B66ABD" w:rsidP="00C6358B">
      <w:pPr>
        <w:spacing w:after="0" w:line="240" w:lineRule="auto"/>
      </w:pPr>
      <w:r>
        <w:separator/>
      </w:r>
    </w:p>
    <w:p w14:paraId="381CC09C" w14:textId="77777777" w:rsidR="00B66ABD" w:rsidRDefault="00B66ABD"/>
  </w:footnote>
  <w:footnote w:type="continuationSeparator" w:id="0">
    <w:p w14:paraId="6112BB6E" w14:textId="77777777" w:rsidR="00B66ABD" w:rsidRDefault="00B66ABD" w:rsidP="00C6358B">
      <w:pPr>
        <w:spacing w:after="0" w:line="240" w:lineRule="auto"/>
      </w:pPr>
      <w:r>
        <w:continuationSeparator/>
      </w:r>
    </w:p>
    <w:p w14:paraId="26AD646C" w14:textId="77777777" w:rsidR="00B66ABD" w:rsidRDefault="00B66A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5025"/>
    <w:multiLevelType w:val="hybridMultilevel"/>
    <w:tmpl w:val="B21A25CE"/>
    <w:lvl w:ilvl="0" w:tplc="83A6072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/>
        <w:i w:val="0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E125EA"/>
    <w:multiLevelType w:val="hybridMultilevel"/>
    <w:tmpl w:val="5F1E6F2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4FE54740"/>
    <w:multiLevelType w:val="hybridMultilevel"/>
    <w:tmpl w:val="4D424B6A"/>
    <w:lvl w:ilvl="0" w:tplc="83A607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/>
        <w:i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063B4"/>
    <w:multiLevelType w:val="hybridMultilevel"/>
    <w:tmpl w:val="A19A3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an Sitnikov">
    <w15:presenceInfo w15:providerId="Windows Live" w15:userId="bae6b88cd70afc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defaultTabStop w:val="708"/>
  <w:drawingGridHorizontalSpacing w:val="284"/>
  <w:drawingGridVerticalSpacing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9A"/>
    <w:rsid w:val="000145C0"/>
    <w:rsid w:val="000319B5"/>
    <w:rsid w:val="00040EB7"/>
    <w:rsid w:val="0004601A"/>
    <w:rsid w:val="00046141"/>
    <w:rsid w:val="00081A6F"/>
    <w:rsid w:val="00081E33"/>
    <w:rsid w:val="00082225"/>
    <w:rsid w:val="0009185A"/>
    <w:rsid w:val="00096251"/>
    <w:rsid w:val="000C0400"/>
    <w:rsid w:val="000C4AF4"/>
    <w:rsid w:val="000C7232"/>
    <w:rsid w:val="000D2D50"/>
    <w:rsid w:val="000D3AD2"/>
    <w:rsid w:val="000F3B51"/>
    <w:rsid w:val="000F5BD8"/>
    <w:rsid w:val="0012066D"/>
    <w:rsid w:val="00140323"/>
    <w:rsid w:val="00142275"/>
    <w:rsid w:val="001606F7"/>
    <w:rsid w:val="00170B75"/>
    <w:rsid w:val="00175A79"/>
    <w:rsid w:val="0018288E"/>
    <w:rsid w:val="001962C3"/>
    <w:rsid w:val="001B2E4D"/>
    <w:rsid w:val="001B6D39"/>
    <w:rsid w:val="001E5FA7"/>
    <w:rsid w:val="001F76A6"/>
    <w:rsid w:val="00203022"/>
    <w:rsid w:val="002063F9"/>
    <w:rsid w:val="002078DA"/>
    <w:rsid w:val="00207966"/>
    <w:rsid w:val="00217997"/>
    <w:rsid w:val="002204EA"/>
    <w:rsid w:val="00227064"/>
    <w:rsid w:val="00242B1E"/>
    <w:rsid w:val="0029593E"/>
    <w:rsid w:val="002C1BAC"/>
    <w:rsid w:val="002C3F23"/>
    <w:rsid w:val="002D21CA"/>
    <w:rsid w:val="00313D41"/>
    <w:rsid w:val="00323925"/>
    <w:rsid w:val="00333AE1"/>
    <w:rsid w:val="0033555F"/>
    <w:rsid w:val="00337E44"/>
    <w:rsid w:val="00351D26"/>
    <w:rsid w:val="003A2A79"/>
    <w:rsid w:val="003A3AD8"/>
    <w:rsid w:val="003B6AF1"/>
    <w:rsid w:val="003B706B"/>
    <w:rsid w:val="003C71A6"/>
    <w:rsid w:val="003D0CCC"/>
    <w:rsid w:val="003E3E01"/>
    <w:rsid w:val="00410D08"/>
    <w:rsid w:val="00422FBC"/>
    <w:rsid w:val="004303D9"/>
    <w:rsid w:val="00443249"/>
    <w:rsid w:val="00462159"/>
    <w:rsid w:val="004662A0"/>
    <w:rsid w:val="00471CD7"/>
    <w:rsid w:val="00481713"/>
    <w:rsid w:val="00493117"/>
    <w:rsid w:val="004A77A1"/>
    <w:rsid w:val="004B789A"/>
    <w:rsid w:val="004F671A"/>
    <w:rsid w:val="004F6ED1"/>
    <w:rsid w:val="00503767"/>
    <w:rsid w:val="005223F6"/>
    <w:rsid w:val="0052255B"/>
    <w:rsid w:val="0053663B"/>
    <w:rsid w:val="00573AF0"/>
    <w:rsid w:val="00574D15"/>
    <w:rsid w:val="00581633"/>
    <w:rsid w:val="00586138"/>
    <w:rsid w:val="005D1708"/>
    <w:rsid w:val="005D2FF8"/>
    <w:rsid w:val="005E4516"/>
    <w:rsid w:val="005F50BA"/>
    <w:rsid w:val="005F51A0"/>
    <w:rsid w:val="005F7F5A"/>
    <w:rsid w:val="006163B7"/>
    <w:rsid w:val="006248AF"/>
    <w:rsid w:val="0062687B"/>
    <w:rsid w:val="00632DEA"/>
    <w:rsid w:val="00642651"/>
    <w:rsid w:val="00643E44"/>
    <w:rsid w:val="00644674"/>
    <w:rsid w:val="00656374"/>
    <w:rsid w:val="00676AAC"/>
    <w:rsid w:val="00692C85"/>
    <w:rsid w:val="006A4892"/>
    <w:rsid w:val="006A62FB"/>
    <w:rsid w:val="006A69AA"/>
    <w:rsid w:val="006B48E1"/>
    <w:rsid w:val="006B7DD7"/>
    <w:rsid w:val="00713B30"/>
    <w:rsid w:val="00757D7D"/>
    <w:rsid w:val="00760EDA"/>
    <w:rsid w:val="00770703"/>
    <w:rsid w:val="007746B0"/>
    <w:rsid w:val="007A3A21"/>
    <w:rsid w:val="007B315C"/>
    <w:rsid w:val="007C28BF"/>
    <w:rsid w:val="007C7724"/>
    <w:rsid w:val="007E7A0D"/>
    <w:rsid w:val="007F6AFC"/>
    <w:rsid w:val="008100EF"/>
    <w:rsid w:val="00816244"/>
    <w:rsid w:val="008179E4"/>
    <w:rsid w:val="00835339"/>
    <w:rsid w:val="00844701"/>
    <w:rsid w:val="00856E17"/>
    <w:rsid w:val="0086403F"/>
    <w:rsid w:val="008730FD"/>
    <w:rsid w:val="00881650"/>
    <w:rsid w:val="008956A9"/>
    <w:rsid w:val="008956F1"/>
    <w:rsid w:val="008A63CA"/>
    <w:rsid w:val="008A691F"/>
    <w:rsid w:val="008C3059"/>
    <w:rsid w:val="008C569A"/>
    <w:rsid w:val="008C7114"/>
    <w:rsid w:val="008D6F60"/>
    <w:rsid w:val="008E468A"/>
    <w:rsid w:val="008F12E1"/>
    <w:rsid w:val="008F1C58"/>
    <w:rsid w:val="00920D90"/>
    <w:rsid w:val="00925594"/>
    <w:rsid w:val="009A0E90"/>
    <w:rsid w:val="009B0EBD"/>
    <w:rsid w:val="009C4CB6"/>
    <w:rsid w:val="009D61CE"/>
    <w:rsid w:val="009E6FBE"/>
    <w:rsid w:val="009F5E46"/>
    <w:rsid w:val="00A012D7"/>
    <w:rsid w:val="00A14DB4"/>
    <w:rsid w:val="00A27465"/>
    <w:rsid w:val="00A4474A"/>
    <w:rsid w:val="00A568C8"/>
    <w:rsid w:val="00A67413"/>
    <w:rsid w:val="00A9477A"/>
    <w:rsid w:val="00AA0EC6"/>
    <w:rsid w:val="00AA14D6"/>
    <w:rsid w:val="00AB50C1"/>
    <w:rsid w:val="00AC455F"/>
    <w:rsid w:val="00AF21A9"/>
    <w:rsid w:val="00B01601"/>
    <w:rsid w:val="00B316B8"/>
    <w:rsid w:val="00B37E31"/>
    <w:rsid w:val="00B62676"/>
    <w:rsid w:val="00B66ABD"/>
    <w:rsid w:val="00B941A7"/>
    <w:rsid w:val="00BB00B9"/>
    <w:rsid w:val="00BD48ED"/>
    <w:rsid w:val="00BE5AA9"/>
    <w:rsid w:val="00C42CD4"/>
    <w:rsid w:val="00C6358B"/>
    <w:rsid w:val="00C67A60"/>
    <w:rsid w:val="00C84B4D"/>
    <w:rsid w:val="00CA18CA"/>
    <w:rsid w:val="00CB0718"/>
    <w:rsid w:val="00CD02C7"/>
    <w:rsid w:val="00CD4454"/>
    <w:rsid w:val="00CF4F8B"/>
    <w:rsid w:val="00D10549"/>
    <w:rsid w:val="00D27944"/>
    <w:rsid w:val="00D30C9D"/>
    <w:rsid w:val="00D3459A"/>
    <w:rsid w:val="00D37579"/>
    <w:rsid w:val="00D41D2B"/>
    <w:rsid w:val="00D76F58"/>
    <w:rsid w:val="00D774B7"/>
    <w:rsid w:val="00D90093"/>
    <w:rsid w:val="00D9181E"/>
    <w:rsid w:val="00DA522C"/>
    <w:rsid w:val="00DD1EBD"/>
    <w:rsid w:val="00DD44CA"/>
    <w:rsid w:val="00DE39B1"/>
    <w:rsid w:val="00DE677B"/>
    <w:rsid w:val="00DF42CE"/>
    <w:rsid w:val="00DF6CB9"/>
    <w:rsid w:val="00DF7256"/>
    <w:rsid w:val="00E2278B"/>
    <w:rsid w:val="00E27C0C"/>
    <w:rsid w:val="00E67FBF"/>
    <w:rsid w:val="00E852A5"/>
    <w:rsid w:val="00EB225F"/>
    <w:rsid w:val="00EE290E"/>
    <w:rsid w:val="00EF12C4"/>
    <w:rsid w:val="00F204BA"/>
    <w:rsid w:val="00F225B6"/>
    <w:rsid w:val="00F458F3"/>
    <w:rsid w:val="00F5694F"/>
    <w:rsid w:val="00F713CA"/>
    <w:rsid w:val="00F71E1C"/>
    <w:rsid w:val="00F72CDE"/>
    <w:rsid w:val="00F82732"/>
    <w:rsid w:val="00F87A4A"/>
    <w:rsid w:val="00F94585"/>
    <w:rsid w:val="00FA174B"/>
    <w:rsid w:val="00FC6529"/>
    <w:rsid w:val="00FE08F6"/>
    <w:rsid w:val="00FF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0547C0"/>
  <w15:chartTrackingRefBased/>
  <w15:docId w15:val="{99740783-2533-4BD2-8929-60D76F8DD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2C3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90093"/>
    <w:pPr>
      <w:keepNext/>
      <w:keepLines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6358B"/>
  </w:style>
  <w:style w:type="paragraph" w:styleId="a5">
    <w:name w:val="footer"/>
    <w:basedOn w:val="a"/>
    <w:link w:val="a6"/>
    <w:uiPriority w:val="99"/>
    <w:unhideWhenUsed/>
    <w:rsid w:val="00C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6358B"/>
  </w:style>
  <w:style w:type="paragraph" w:styleId="a7">
    <w:name w:val="Title"/>
    <w:basedOn w:val="a"/>
    <w:next w:val="a"/>
    <w:link w:val="a8"/>
    <w:uiPriority w:val="10"/>
    <w:rsid w:val="00C6358B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C63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90093"/>
    <w:rPr>
      <w:rFonts w:ascii="Times New Roman" w:eastAsiaTheme="majorEastAsia" w:hAnsi="Times New Roman" w:cstheme="majorBidi"/>
      <w:b/>
      <w:caps/>
      <w:sz w:val="32"/>
      <w:szCs w:val="32"/>
    </w:rPr>
  </w:style>
  <w:style w:type="table" w:styleId="a9">
    <w:name w:val="Table Grid"/>
    <w:basedOn w:val="a1"/>
    <w:uiPriority w:val="39"/>
    <w:rsid w:val="00DF72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6A69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a">
    <w:name w:val="TOC Heading"/>
    <w:basedOn w:val="1"/>
    <w:next w:val="a"/>
    <w:uiPriority w:val="39"/>
    <w:unhideWhenUsed/>
    <w:qFormat/>
    <w:rsid w:val="000145C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45C0"/>
    <w:pPr>
      <w:spacing w:after="100"/>
    </w:pPr>
  </w:style>
  <w:style w:type="character" w:styleId="ab">
    <w:name w:val="Hyperlink"/>
    <w:basedOn w:val="a0"/>
    <w:uiPriority w:val="99"/>
    <w:unhideWhenUsed/>
    <w:rsid w:val="000145C0"/>
    <w:rPr>
      <w:color w:val="0563C1" w:themeColor="hyperlink"/>
      <w:u w:val="single"/>
    </w:rPr>
  </w:style>
  <w:style w:type="paragraph" w:styleId="ac">
    <w:name w:val="No Spacing"/>
    <w:uiPriority w:val="1"/>
    <w:rsid w:val="00D279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4">
    <w:name w:val="Plain Table 4"/>
    <w:basedOn w:val="a1"/>
    <w:uiPriority w:val="44"/>
    <w:rsid w:val="001828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-">
    <w:name w:val="Для блок-схем"/>
    <w:basedOn w:val="a"/>
    <w:link w:val="-0"/>
    <w:autoRedefine/>
    <w:qFormat/>
    <w:rsid w:val="008E468A"/>
    <w:pPr>
      <w:spacing w:after="0" w:line="240" w:lineRule="auto"/>
      <w:ind w:firstLine="0"/>
      <w:jc w:val="center"/>
    </w:pPr>
    <w:rPr>
      <w:sz w:val="20"/>
      <w:szCs w:val="24"/>
      <w:lang w:val="en-US"/>
    </w:rPr>
  </w:style>
  <w:style w:type="character" w:customStyle="1" w:styleId="-0">
    <w:name w:val="Для блок-схем Знак"/>
    <w:basedOn w:val="a0"/>
    <w:link w:val="-"/>
    <w:rsid w:val="008E468A"/>
    <w:rPr>
      <w:rFonts w:ascii="Times New Roman" w:hAnsi="Times New Roman"/>
      <w:sz w:val="20"/>
      <w:szCs w:val="24"/>
      <w:lang w:val="en-US"/>
    </w:rPr>
  </w:style>
  <w:style w:type="character" w:styleId="ad">
    <w:name w:val="Placeholder Text"/>
    <w:basedOn w:val="a0"/>
    <w:uiPriority w:val="99"/>
    <w:semiHidden/>
    <w:rsid w:val="004B789A"/>
    <w:rPr>
      <w:color w:val="808080"/>
    </w:rPr>
  </w:style>
  <w:style w:type="paragraph" w:styleId="ae">
    <w:name w:val="List Paragraph"/>
    <w:basedOn w:val="a"/>
    <w:uiPriority w:val="34"/>
    <w:qFormat/>
    <w:rsid w:val="00F94585"/>
    <w:pPr>
      <w:ind w:left="720"/>
    </w:pPr>
  </w:style>
  <w:style w:type="character" w:styleId="af">
    <w:name w:val="annotation reference"/>
    <w:basedOn w:val="a0"/>
    <w:uiPriority w:val="99"/>
    <w:semiHidden/>
    <w:unhideWhenUsed/>
    <w:rsid w:val="008A63C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A63C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A63CA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A63C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A63CA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.mon\Documents\&#1053;&#1072;&#1089;&#1090;&#1088;&#1072;&#1080;&#1074;&#1072;&#1077;&#1084;&#1099;&#1077;%20&#1096;&#1072;&#1073;&#1083;&#1086;&#1085;&#1099;%20Office\&#1051;&#1072;&#1073;&#1072;_&#1048;&#1085;&#1092;&#1072;_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  <a:lnDef>
      <a:spPr>
        <a:ln>
          <a:headEnd type="none" w="med" len="med"/>
          <a:tailEnd type="triangle" w="med" len="med"/>
        </a:ln>
      </a:spPr>
      <a:bodyPr/>
      <a:lstStyle/>
      <a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14CB9-5E40-4ED9-AC2C-2A1F341B6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Лаба_Инфа_.dotx</Template>
  <TotalTime>698</TotalTime>
  <Pages>66</Pages>
  <Words>8537</Words>
  <Characters>48663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Dmeatry Chaminov</dc:creator>
  <cp:keywords/>
  <dc:description/>
  <cp:lastModifiedBy>Иван Ситников</cp:lastModifiedBy>
  <cp:revision>88</cp:revision>
  <dcterms:created xsi:type="dcterms:W3CDTF">2021-12-08T16:12:00Z</dcterms:created>
  <dcterms:modified xsi:type="dcterms:W3CDTF">2021-12-15T10:53:00Z</dcterms:modified>
</cp:coreProperties>
</file>